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Ref220663333" w:displacedByCustomXml="next"/>
    <w:sdt>
      <w:sdtPr>
        <w:rPr>
          <w:rFonts w:ascii="Calibri" w:eastAsia="Times New Roman" w:hAnsi="Calibri" w:cs="Calibri"/>
          <w:bCs w:val="0"/>
          <w:noProof/>
          <w:color w:val="auto"/>
          <w:kern w:val="0"/>
          <w:sz w:val="24"/>
          <w:szCs w:val="14"/>
          <w:lang w:eastAsia="de-DE"/>
          <w14:ligatures w14:val="none"/>
        </w:rPr>
        <w:id w:val="1915976445"/>
        <w:docPartObj>
          <w:docPartGallery w:val="Table of Contents"/>
          <w:docPartUnique/>
        </w:docPartObj>
      </w:sdtPr>
      <w:sdtEndPr>
        <w:rPr>
          <w:rFonts w:cs="Times New Roman"/>
          <w:noProof w:val="0"/>
          <w:szCs w:val="24"/>
        </w:rPr>
      </w:sdtEndPr>
      <w:sdtContent>
        <w:p w14:paraId="425F4F6E" w14:textId="4F84EA38" w:rsidR="00A54C60" w:rsidRPr="00CC2F8E" w:rsidRDefault="00A54C60" w:rsidP="00170B93">
          <w:pPr>
            <w:pStyle w:val="TOCHeading"/>
          </w:pPr>
          <w:r w:rsidRPr="00CC2F8E">
            <w:t>Inhaltsverzeichnis</w:t>
          </w:r>
        </w:p>
        <w:p w14:paraId="7BD2D767" w14:textId="6450C022" w:rsidR="00FE77E2" w:rsidRDefault="00A54C60">
          <w:pPr>
            <w:pStyle w:val="TOC1"/>
            <w:rPr>
              <w:rFonts w:eastAsiaTheme="minorEastAsia" w:cstheme="minorBidi"/>
              <w:b w:val="0"/>
              <w:bCs w:val="0"/>
              <w:noProof/>
              <w:color w:val="auto"/>
              <w:kern w:val="2"/>
              <w:sz w:val="24"/>
              <w:szCs w:val="24"/>
              <w:bdr w:val="none" w:sz="0" w:space="0" w:color="auto"/>
              <w14:ligatures w14:val="standardContextual"/>
            </w:rPr>
          </w:pPr>
          <w:r w:rsidRPr="00CC2F8E">
            <w:fldChar w:fldCharType="begin"/>
          </w:r>
          <w:r w:rsidRPr="00CC2F8E">
            <w:instrText>TOC \o "1-3" \h \z \u</w:instrText>
          </w:r>
          <w:r w:rsidRPr="00CC2F8E">
            <w:fldChar w:fldCharType="separate"/>
          </w:r>
          <w:hyperlink w:anchor="_Toc223122625" w:history="1">
            <w:r w:rsidR="00FE77E2" w:rsidRPr="00E760D5">
              <w:rPr>
                <w:rStyle w:val="Hyperlink"/>
                <w:noProof/>
              </w:rPr>
              <w:t>1</w:t>
            </w:r>
            <w:r w:rsidR="00FE77E2">
              <w:rPr>
                <w:rFonts w:eastAsiaTheme="minorEastAsia" w:cstheme="minorBidi"/>
                <w:b w:val="0"/>
                <w:bCs w:val="0"/>
                <w:noProof/>
                <w:color w:val="auto"/>
                <w:kern w:val="2"/>
                <w:sz w:val="24"/>
                <w:szCs w:val="24"/>
                <w:bdr w:val="none" w:sz="0" w:space="0" w:color="auto"/>
                <w14:ligatures w14:val="standardContextual"/>
              </w:rPr>
              <w:tab/>
            </w:r>
            <w:r w:rsidR="00FE77E2" w:rsidRPr="00E760D5">
              <w:rPr>
                <w:rStyle w:val="Hyperlink"/>
                <w:noProof/>
              </w:rPr>
              <w:t>Wozu dieses Handbuch?</w:t>
            </w:r>
            <w:r w:rsidR="00FE77E2">
              <w:rPr>
                <w:noProof/>
                <w:webHidden/>
              </w:rPr>
              <w:tab/>
            </w:r>
            <w:r w:rsidR="00FE77E2">
              <w:rPr>
                <w:noProof/>
                <w:webHidden/>
              </w:rPr>
              <w:fldChar w:fldCharType="begin"/>
            </w:r>
            <w:r w:rsidR="00FE77E2">
              <w:rPr>
                <w:noProof/>
                <w:webHidden/>
              </w:rPr>
              <w:instrText xml:space="preserve"> PAGEREF _Toc223122625 \h </w:instrText>
            </w:r>
            <w:r w:rsidR="00FE77E2">
              <w:rPr>
                <w:noProof/>
                <w:webHidden/>
              </w:rPr>
            </w:r>
            <w:r w:rsidR="00FE77E2">
              <w:rPr>
                <w:noProof/>
                <w:webHidden/>
              </w:rPr>
              <w:fldChar w:fldCharType="separate"/>
            </w:r>
            <w:r w:rsidR="00FE77E2">
              <w:rPr>
                <w:noProof/>
                <w:webHidden/>
              </w:rPr>
              <w:t>3</w:t>
            </w:r>
            <w:r w:rsidR="00FE77E2">
              <w:rPr>
                <w:noProof/>
                <w:webHidden/>
              </w:rPr>
              <w:fldChar w:fldCharType="end"/>
            </w:r>
          </w:hyperlink>
        </w:p>
        <w:p w14:paraId="629E7603" w14:textId="3BE27104"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626" w:history="1">
            <w:r w:rsidRPr="00E760D5">
              <w:rPr>
                <w:rStyle w:val="Hyperlink"/>
                <w:noProof/>
              </w:rPr>
              <w:t>2</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Dokumentation</w:t>
            </w:r>
            <w:r>
              <w:rPr>
                <w:noProof/>
                <w:webHidden/>
              </w:rPr>
              <w:tab/>
            </w:r>
            <w:r>
              <w:rPr>
                <w:noProof/>
                <w:webHidden/>
              </w:rPr>
              <w:fldChar w:fldCharType="begin"/>
            </w:r>
            <w:r>
              <w:rPr>
                <w:noProof/>
                <w:webHidden/>
              </w:rPr>
              <w:instrText xml:space="preserve"> PAGEREF _Toc223122626 \h </w:instrText>
            </w:r>
            <w:r>
              <w:rPr>
                <w:noProof/>
                <w:webHidden/>
              </w:rPr>
            </w:r>
            <w:r>
              <w:rPr>
                <w:noProof/>
                <w:webHidden/>
              </w:rPr>
              <w:fldChar w:fldCharType="separate"/>
            </w:r>
            <w:r>
              <w:rPr>
                <w:noProof/>
                <w:webHidden/>
              </w:rPr>
              <w:t>3</w:t>
            </w:r>
            <w:r>
              <w:rPr>
                <w:noProof/>
                <w:webHidden/>
              </w:rPr>
              <w:fldChar w:fldCharType="end"/>
            </w:r>
          </w:hyperlink>
        </w:p>
        <w:p w14:paraId="74224AFF" w14:textId="6EF6F268"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627" w:history="1">
            <w:r w:rsidRPr="00E760D5">
              <w:rPr>
                <w:rStyle w:val="Hyperlink"/>
                <w:noProof/>
              </w:rPr>
              <w:t>3</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Prompt-Design</w:t>
            </w:r>
            <w:r>
              <w:rPr>
                <w:noProof/>
                <w:webHidden/>
              </w:rPr>
              <w:tab/>
            </w:r>
            <w:r>
              <w:rPr>
                <w:noProof/>
                <w:webHidden/>
              </w:rPr>
              <w:fldChar w:fldCharType="begin"/>
            </w:r>
            <w:r>
              <w:rPr>
                <w:noProof/>
                <w:webHidden/>
              </w:rPr>
              <w:instrText xml:space="preserve"> PAGEREF _Toc223122627 \h </w:instrText>
            </w:r>
            <w:r>
              <w:rPr>
                <w:noProof/>
                <w:webHidden/>
              </w:rPr>
            </w:r>
            <w:r>
              <w:rPr>
                <w:noProof/>
                <w:webHidden/>
              </w:rPr>
              <w:fldChar w:fldCharType="separate"/>
            </w:r>
            <w:r>
              <w:rPr>
                <w:noProof/>
                <w:webHidden/>
              </w:rPr>
              <w:t>4</w:t>
            </w:r>
            <w:r>
              <w:rPr>
                <w:noProof/>
                <w:webHidden/>
              </w:rPr>
              <w:fldChar w:fldCharType="end"/>
            </w:r>
          </w:hyperlink>
        </w:p>
        <w:p w14:paraId="62A406C8" w14:textId="309FBF8A"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28" w:history="1">
            <w:r w:rsidRPr="00E760D5">
              <w:rPr>
                <w:rStyle w:val="Hyperlink"/>
                <w:noProof/>
              </w:rPr>
              <w:t>3.1</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Prompt-Designs im Monitoring</w:t>
            </w:r>
            <w:r>
              <w:rPr>
                <w:noProof/>
                <w:webHidden/>
              </w:rPr>
              <w:tab/>
            </w:r>
            <w:r>
              <w:rPr>
                <w:noProof/>
                <w:webHidden/>
              </w:rPr>
              <w:fldChar w:fldCharType="begin"/>
            </w:r>
            <w:r>
              <w:rPr>
                <w:noProof/>
                <w:webHidden/>
              </w:rPr>
              <w:instrText xml:space="preserve"> PAGEREF _Toc223122628 \h </w:instrText>
            </w:r>
            <w:r>
              <w:rPr>
                <w:noProof/>
                <w:webHidden/>
              </w:rPr>
            </w:r>
            <w:r>
              <w:rPr>
                <w:noProof/>
                <w:webHidden/>
              </w:rPr>
              <w:fldChar w:fldCharType="separate"/>
            </w:r>
            <w:r>
              <w:rPr>
                <w:noProof/>
                <w:webHidden/>
              </w:rPr>
              <w:t>4</w:t>
            </w:r>
            <w:r>
              <w:rPr>
                <w:noProof/>
                <w:webHidden/>
              </w:rPr>
              <w:fldChar w:fldCharType="end"/>
            </w:r>
          </w:hyperlink>
        </w:p>
        <w:p w14:paraId="49A500F2" w14:textId="0A2B7A10"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29" w:history="1">
            <w:r w:rsidRPr="00E760D5">
              <w:rPr>
                <w:rStyle w:val="Hyperlink"/>
                <w:noProof/>
              </w:rPr>
              <w:t>3.2</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Grundprinzipien des Prompt-Designs</w:t>
            </w:r>
            <w:r>
              <w:rPr>
                <w:noProof/>
                <w:webHidden/>
              </w:rPr>
              <w:tab/>
            </w:r>
            <w:r>
              <w:rPr>
                <w:noProof/>
                <w:webHidden/>
              </w:rPr>
              <w:fldChar w:fldCharType="begin"/>
            </w:r>
            <w:r>
              <w:rPr>
                <w:noProof/>
                <w:webHidden/>
              </w:rPr>
              <w:instrText xml:space="preserve"> PAGEREF _Toc223122629 \h </w:instrText>
            </w:r>
            <w:r>
              <w:rPr>
                <w:noProof/>
                <w:webHidden/>
              </w:rPr>
            </w:r>
            <w:r>
              <w:rPr>
                <w:noProof/>
                <w:webHidden/>
              </w:rPr>
              <w:fldChar w:fldCharType="separate"/>
            </w:r>
            <w:r>
              <w:rPr>
                <w:noProof/>
                <w:webHidden/>
              </w:rPr>
              <w:t>4</w:t>
            </w:r>
            <w:r>
              <w:rPr>
                <w:noProof/>
                <w:webHidden/>
              </w:rPr>
              <w:fldChar w:fldCharType="end"/>
            </w:r>
          </w:hyperlink>
        </w:p>
        <w:p w14:paraId="5A221908" w14:textId="474295C8"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30" w:history="1">
            <w:r w:rsidRPr="00E760D5">
              <w:rPr>
                <w:rStyle w:val="Hyperlink"/>
                <w:noProof/>
              </w:rPr>
              <w:t>3.2.1</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Grundprinzip: Neutralität</w:t>
            </w:r>
            <w:r>
              <w:rPr>
                <w:noProof/>
                <w:webHidden/>
              </w:rPr>
              <w:tab/>
            </w:r>
            <w:r>
              <w:rPr>
                <w:noProof/>
                <w:webHidden/>
              </w:rPr>
              <w:fldChar w:fldCharType="begin"/>
            </w:r>
            <w:r>
              <w:rPr>
                <w:noProof/>
                <w:webHidden/>
              </w:rPr>
              <w:instrText xml:space="preserve"> PAGEREF _Toc223122630 \h </w:instrText>
            </w:r>
            <w:r>
              <w:rPr>
                <w:noProof/>
                <w:webHidden/>
              </w:rPr>
            </w:r>
            <w:r>
              <w:rPr>
                <w:noProof/>
                <w:webHidden/>
              </w:rPr>
              <w:fldChar w:fldCharType="separate"/>
            </w:r>
            <w:r>
              <w:rPr>
                <w:noProof/>
                <w:webHidden/>
              </w:rPr>
              <w:t>4</w:t>
            </w:r>
            <w:r>
              <w:rPr>
                <w:noProof/>
                <w:webHidden/>
              </w:rPr>
              <w:fldChar w:fldCharType="end"/>
            </w:r>
          </w:hyperlink>
        </w:p>
        <w:p w14:paraId="69272EEE" w14:textId="1A02ADBE"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31" w:history="1">
            <w:r w:rsidRPr="00E760D5">
              <w:rPr>
                <w:rStyle w:val="Hyperlink"/>
                <w:noProof/>
              </w:rPr>
              <w:t>3.2.2</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Grundprinzip: Offenheit</w:t>
            </w:r>
            <w:r>
              <w:rPr>
                <w:noProof/>
                <w:webHidden/>
              </w:rPr>
              <w:tab/>
            </w:r>
            <w:r>
              <w:rPr>
                <w:noProof/>
                <w:webHidden/>
              </w:rPr>
              <w:fldChar w:fldCharType="begin"/>
            </w:r>
            <w:r>
              <w:rPr>
                <w:noProof/>
                <w:webHidden/>
              </w:rPr>
              <w:instrText xml:space="preserve"> PAGEREF _Toc223122631 \h </w:instrText>
            </w:r>
            <w:r>
              <w:rPr>
                <w:noProof/>
                <w:webHidden/>
              </w:rPr>
            </w:r>
            <w:r>
              <w:rPr>
                <w:noProof/>
                <w:webHidden/>
              </w:rPr>
              <w:fldChar w:fldCharType="separate"/>
            </w:r>
            <w:r>
              <w:rPr>
                <w:noProof/>
                <w:webHidden/>
              </w:rPr>
              <w:t>4</w:t>
            </w:r>
            <w:r>
              <w:rPr>
                <w:noProof/>
                <w:webHidden/>
              </w:rPr>
              <w:fldChar w:fldCharType="end"/>
            </w:r>
          </w:hyperlink>
        </w:p>
        <w:p w14:paraId="1F40574D" w14:textId="12A2E0CF"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32" w:history="1">
            <w:r w:rsidRPr="00E760D5">
              <w:rPr>
                <w:rStyle w:val="Hyperlink"/>
                <w:noProof/>
              </w:rPr>
              <w:t>3.2.3</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Grundprinzip: Reproduzierbarkeit</w:t>
            </w:r>
            <w:r>
              <w:rPr>
                <w:noProof/>
                <w:webHidden/>
              </w:rPr>
              <w:tab/>
            </w:r>
            <w:r>
              <w:rPr>
                <w:noProof/>
                <w:webHidden/>
              </w:rPr>
              <w:fldChar w:fldCharType="begin"/>
            </w:r>
            <w:r>
              <w:rPr>
                <w:noProof/>
                <w:webHidden/>
              </w:rPr>
              <w:instrText xml:space="preserve"> PAGEREF _Toc223122632 \h </w:instrText>
            </w:r>
            <w:r>
              <w:rPr>
                <w:noProof/>
                <w:webHidden/>
              </w:rPr>
            </w:r>
            <w:r>
              <w:rPr>
                <w:noProof/>
                <w:webHidden/>
              </w:rPr>
              <w:fldChar w:fldCharType="separate"/>
            </w:r>
            <w:r>
              <w:rPr>
                <w:noProof/>
                <w:webHidden/>
              </w:rPr>
              <w:t>4</w:t>
            </w:r>
            <w:r>
              <w:rPr>
                <w:noProof/>
                <w:webHidden/>
              </w:rPr>
              <w:fldChar w:fldCharType="end"/>
            </w:r>
          </w:hyperlink>
        </w:p>
        <w:p w14:paraId="0261DB99" w14:textId="778682EF"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33" w:history="1">
            <w:r w:rsidRPr="00E760D5">
              <w:rPr>
                <w:rStyle w:val="Hyperlink"/>
                <w:noProof/>
              </w:rPr>
              <w:t>3.2.4</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Grundprinzip: Anschlussfähigkeit an reale Nutzungssituationen</w:t>
            </w:r>
            <w:r>
              <w:rPr>
                <w:noProof/>
                <w:webHidden/>
              </w:rPr>
              <w:tab/>
            </w:r>
            <w:r>
              <w:rPr>
                <w:noProof/>
                <w:webHidden/>
              </w:rPr>
              <w:fldChar w:fldCharType="begin"/>
            </w:r>
            <w:r>
              <w:rPr>
                <w:noProof/>
                <w:webHidden/>
              </w:rPr>
              <w:instrText xml:space="preserve"> PAGEREF _Toc223122633 \h </w:instrText>
            </w:r>
            <w:r>
              <w:rPr>
                <w:noProof/>
                <w:webHidden/>
              </w:rPr>
            </w:r>
            <w:r>
              <w:rPr>
                <w:noProof/>
                <w:webHidden/>
              </w:rPr>
              <w:fldChar w:fldCharType="separate"/>
            </w:r>
            <w:r>
              <w:rPr>
                <w:noProof/>
                <w:webHidden/>
              </w:rPr>
              <w:t>5</w:t>
            </w:r>
            <w:r>
              <w:rPr>
                <w:noProof/>
                <w:webHidden/>
              </w:rPr>
              <w:fldChar w:fldCharType="end"/>
            </w:r>
          </w:hyperlink>
        </w:p>
        <w:p w14:paraId="7F324004" w14:textId="5B60CB96"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34" w:history="1">
            <w:r w:rsidRPr="00E760D5">
              <w:rPr>
                <w:rStyle w:val="Hyperlink"/>
                <w:noProof/>
              </w:rPr>
              <w:t>3.3</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Kategorien beobachtungsorientierter Prompts</w:t>
            </w:r>
            <w:r>
              <w:rPr>
                <w:noProof/>
                <w:webHidden/>
              </w:rPr>
              <w:tab/>
            </w:r>
            <w:r>
              <w:rPr>
                <w:noProof/>
                <w:webHidden/>
              </w:rPr>
              <w:fldChar w:fldCharType="begin"/>
            </w:r>
            <w:r>
              <w:rPr>
                <w:noProof/>
                <w:webHidden/>
              </w:rPr>
              <w:instrText xml:space="preserve"> PAGEREF _Toc223122634 \h </w:instrText>
            </w:r>
            <w:r>
              <w:rPr>
                <w:noProof/>
                <w:webHidden/>
              </w:rPr>
            </w:r>
            <w:r>
              <w:rPr>
                <w:noProof/>
                <w:webHidden/>
              </w:rPr>
              <w:fldChar w:fldCharType="separate"/>
            </w:r>
            <w:r>
              <w:rPr>
                <w:noProof/>
                <w:webHidden/>
              </w:rPr>
              <w:t>5</w:t>
            </w:r>
            <w:r>
              <w:rPr>
                <w:noProof/>
                <w:webHidden/>
              </w:rPr>
              <w:fldChar w:fldCharType="end"/>
            </w:r>
          </w:hyperlink>
        </w:p>
        <w:p w14:paraId="45CEC594" w14:textId="62E30BE8"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35" w:history="1">
            <w:r w:rsidRPr="00E760D5">
              <w:rPr>
                <w:rStyle w:val="Hyperlink"/>
                <w:noProof/>
              </w:rPr>
              <w:t>3.3.1</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Kontextualisierende Prompts</w:t>
            </w:r>
            <w:r>
              <w:rPr>
                <w:noProof/>
                <w:webHidden/>
              </w:rPr>
              <w:tab/>
            </w:r>
            <w:r>
              <w:rPr>
                <w:noProof/>
                <w:webHidden/>
              </w:rPr>
              <w:fldChar w:fldCharType="begin"/>
            </w:r>
            <w:r>
              <w:rPr>
                <w:noProof/>
                <w:webHidden/>
              </w:rPr>
              <w:instrText xml:space="preserve"> PAGEREF _Toc223122635 \h </w:instrText>
            </w:r>
            <w:r>
              <w:rPr>
                <w:noProof/>
                <w:webHidden/>
              </w:rPr>
            </w:r>
            <w:r>
              <w:rPr>
                <w:noProof/>
                <w:webHidden/>
              </w:rPr>
              <w:fldChar w:fldCharType="separate"/>
            </w:r>
            <w:r>
              <w:rPr>
                <w:noProof/>
                <w:webHidden/>
              </w:rPr>
              <w:t>5</w:t>
            </w:r>
            <w:r>
              <w:rPr>
                <w:noProof/>
                <w:webHidden/>
              </w:rPr>
              <w:fldChar w:fldCharType="end"/>
            </w:r>
          </w:hyperlink>
        </w:p>
        <w:p w14:paraId="287E8D5E" w14:textId="077EE58E"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36" w:history="1">
            <w:r w:rsidRPr="00E760D5">
              <w:rPr>
                <w:rStyle w:val="Hyperlink"/>
                <w:noProof/>
              </w:rPr>
              <w:t>3.4</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Typologie von intentionsorientierten Prompts</w:t>
            </w:r>
            <w:r>
              <w:rPr>
                <w:noProof/>
                <w:webHidden/>
              </w:rPr>
              <w:tab/>
            </w:r>
            <w:r>
              <w:rPr>
                <w:noProof/>
                <w:webHidden/>
              </w:rPr>
              <w:fldChar w:fldCharType="begin"/>
            </w:r>
            <w:r>
              <w:rPr>
                <w:noProof/>
                <w:webHidden/>
              </w:rPr>
              <w:instrText xml:space="preserve"> PAGEREF _Toc223122636 \h </w:instrText>
            </w:r>
            <w:r>
              <w:rPr>
                <w:noProof/>
                <w:webHidden/>
              </w:rPr>
            </w:r>
            <w:r>
              <w:rPr>
                <w:noProof/>
                <w:webHidden/>
              </w:rPr>
              <w:fldChar w:fldCharType="separate"/>
            </w:r>
            <w:r>
              <w:rPr>
                <w:noProof/>
                <w:webHidden/>
              </w:rPr>
              <w:t>6</w:t>
            </w:r>
            <w:r>
              <w:rPr>
                <w:noProof/>
                <w:webHidden/>
              </w:rPr>
              <w:fldChar w:fldCharType="end"/>
            </w:r>
          </w:hyperlink>
        </w:p>
        <w:p w14:paraId="1A021762" w14:textId="6EC96E91"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37" w:history="1">
            <w:r w:rsidRPr="00E760D5">
              <w:rPr>
                <w:rStyle w:val="Hyperlink"/>
                <w:noProof/>
              </w:rPr>
              <w:t>3.5</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Übersicht Erhebungs-Prompt-Attribute</w:t>
            </w:r>
            <w:r>
              <w:rPr>
                <w:noProof/>
                <w:webHidden/>
              </w:rPr>
              <w:tab/>
            </w:r>
            <w:r>
              <w:rPr>
                <w:noProof/>
                <w:webHidden/>
              </w:rPr>
              <w:fldChar w:fldCharType="begin"/>
            </w:r>
            <w:r>
              <w:rPr>
                <w:noProof/>
                <w:webHidden/>
              </w:rPr>
              <w:instrText xml:space="preserve"> PAGEREF _Toc223122637 \h </w:instrText>
            </w:r>
            <w:r>
              <w:rPr>
                <w:noProof/>
                <w:webHidden/>
              </w:rPr>
            </w:r>
            <w:r>
              <w:rPr>
                <w:noProof/>
                <w:webHidden/>
              </w:rPr>
              <w:fldChar w:fldCharType="separate"/>
            </w:r>
            <w:r>
              <w:rPr>
                <w:noProof/>
                <w:webHidden/>
              </w:rPr>
              <w:t>6</w:t>
            </w:r>
            <w:r>
              <w:rPr>
                <w:noProof/>
                <w:webHidden/>
              </w:rPr>
              <w:fldChar w:fldCharType="end"/>
            </w:r>
          </w:hyperlink>
        </w:p>
        <w:p w14:paraId="5D47C1F9" w14:textId="623B7FB1"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38" w:history="1">
            <w:r w:rsidRPr="00E760D5">
              <w:rPr>
                <w:rStyle w:val="Hyperlink"/>
                <w:noProof/>
              </w:rPr>
              <w:t>3.6</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Prompt-Sets und Versionierung</w:t>
            </w:r>
            <w:r>
              <w:rPr>
                <w:noProof/>
                <w:webHidden/>
              </w:rPr>
              <w:tab/>
            </w:r>
            <w:r>
              <w:rPr>
                <w:noProof/>
                <w:webHidden/>
              </w:rPr>
              <w:fldChar w:fldCharType="begin"/>
            </w:r>
            <w:r>
              <w:rPr>
                <w:noProof/>
                <w:webHidden/>
              </w:rPr>
              <w:instrText xml:space="preserve"> PAGEREF _Toc223122638 \h </w:instrText>
            </w:r>
            <w:r>
              <w:rPr>
                <w:noProof/>
                <w:webHidden/>
              </w:rPr>
            </w:r>
            <w:r>
              <w:rPr>
                <w:noProof/>
                <w:webHidden/>
              </w:rPr>
              <w:fldChar w:fldCharType="separate"/>
            </w:r>
            <w:r>
              <w:rPr>
                <w:noProof/>
                <w:webHidden/>
              </w:rPr>
              <w:t>6</w:t>
            </w:r>
            <w:r>
              <w:rPr>
                <w:noProof/>
                <w:webHidden/>
              </w:rPr>
              <w:fldChar w:fldCharType="end"/>
            </w:r>
          </w:hyperlink>
        </w:p>
        <w:p w14:paraId="24E95037" w14:textId="20F9D828"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39" w:history="1">
            <w:r w:rsidRPr="00E760D5">
              <w:rPr>
                <w:rStyle w:val="Hyperlink"/>
                <w:noProof/>
              </w:rPr>
              <w:t>3.7</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Hinweise</w:t>
            </w:r>
            <w:r>
              <w:rPr>
                <w:noProof/>
                <w:webHidden/>
              </w:rPr>
              <w:tab/>
            </w:r>
            <w:r>
              <w:rPr>
                <w:noProof/>
                <w:webHidden/>
              </w:rPr>
              <w:fldChar w:fldCharType="begin"/>
            </w:r>
            <w:r>
              <w:rPr>
                <w:noProof/>
                <w:webHidden/>
              </w:rPr>
              <w:instrText xml:space="preserve"> PAGEREF _Toc223122639 \h </w:instrText>
            </w:r>
            <w:r>
              <w:rPr>
                <w:noProof/>
                <w:webHidden/>
              </w:rPr>
            </w:r>
            <w:r>
              <w:rPr>
                <w:noProof/>
                <w:webHidden/>
              </w:rPr>
              <w:fldChar w:fldCharType="separate"/>
            </w:r>
            <w:r>
              <w:rPr>
                <w:noProof/>
                <w:webHidden/>
              </w:rPr>
              <w:t>6</w:t>
            </w:r>
            <w:r>
              <w:rPr>
                <w:noProof/>
                <w:webHidden/>
              </w:rPr>
              <w:fldChar w:fldCharType="end"/>
            </w:r>
          </w:hyperlink>
        </w:p>
        <w:p w14:paraId="25B710E5" w14:textId="382E3D2B"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40" w:history="1">
            <w:r w:rsidRPr="00E760D5">
              <w:rPr>
                <w:rStyle w:val="Hyperlink"/>
                <w:noProof/>
              </w:rPr>
              <w:t>3.7.1</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LLM-Konfigurationsunterschiede</w:t>
            </w:r>
            <w:r>
              <w:rPr>
                <w:noProof/>
                <w:webHidden/>
              </w:rPr>
              <w:tab/>
            </w:r>
            <w:r>
              <w:rPr>
                <w:noProof/>
                <w:webHidden/>
              </w:rPr>
              <w:fldChar w:fldCharType="begin"/>
            </w:r>
            <w:r>
              <w:rPr>
                <w:noProof/>
                <w:webHidden/>
              </w:rPr>
              <w:instrText xml:space="preserve"> PAGEREF _Toc223122640 \h </w:instrText>
            </w:r>
            <w:r>
              <w:rPr>
                <w:noProof/>
                <w:webHidden/>
              </w:rPr>
            </w:r>
            <w:r>
              <w:rPr>
                <w:noProof/>
                <w:webHidden/>
              </w:rPr>
              <w:fldChar w:fldCharType="separate"/>
            </w:r>
            <w:r>
              <w:rPr>
                <w:noProof/>
                <w:webHidden/>
              </w:rPr>
              <w:t>6</w:t>
            </w:r>
            <w:r>
              <w:rPr>
                <w:noProof/>
                <w:webHidden/>
              </w:rPr>
              <w:fldChar w:fldCharType="end"/>
            </w:r>
          </w:hyperlink>
        </w:p>
        <w:p w14:paraId="7B0FDC88" w14:textId="0C9772B6"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41" w:history="1">
            <w:r w:rsidRPr="00E760D5">
              <w:rPr>
                <w:rStyle w:val="Hyperlink"/>
                <w:noProof/>
              </w:rPr>
              <w:t>3.7.2</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Prompt-Typen vs. Suchintentionen</w:t>
            </w:r>
            <w:r>
              <w:rPr>
                <w:noProof/>
                <w:webHidden/>
              </w:rPr>
              <w:tab/>
            </w:r>
            <w:r>
              <w:rPr>
                <w:noProof/>
                <w:webHidden/>
              </w:rPr>
              <w:fldChar w:fldCharType="begin"/>
            </w:r>
            <w:r>
              <w:rPr>
                <w:noProof/>
                <w:webHidden/>
              </w:rPr>
              <w:instrText xml:space="preserve"> PAGEREF _Toc223122641 \h </w:instrText>
            </w:r>
            <w:r>
              <w:rPr>
                <w:noProof/>
                <w:webHidden/>
              </w:rPr>
            </w:r>
            <w:r>
              <w:rPr>
                <w:noProof/>
                <w:webHidden/>
              </w:rPr>
              <w:fldChar w:fldCharType="separate"/>
            </w:r>
            <w:r>
              <w:rPr>
                <w:noProof/>
                <w:webHidden/>
              </w:rPr>
              <w:t>7</w:t>
            </w:r>
            <w:r>
              <w:rPr>
                <w:noProof/>
                <w:webHidden/>
              </w:rPr>
              <w:fldChar w:fldCharType="end"/>
            </w:r>
          </w:hyperlink>
        </w:p>
        <w:p w14:paraId="2A8C4837" w14:textId="29A2D985"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42" w:history="1">
            <w:r w:rsidRPr="00E760D5">
              <w:rPr>
                <w:rStyle w:val="Hyperlink"/>
                <w:noProof/>
              </w:rPr>
              <w:t>3.7.3</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Verzerrende, manipulierende und unrealistische Prompts</w:t>
            </w:r>
            <w:r>
              <w:rPr>
                <w:noProof/>
                <w:webHidden/>
              </w:rPr>
              <w:tab/>
            </w:r>
            <w:r>
              <w:rPr>
                <w:noProof/>
                <w:webHidden/>
              </w:rPr>
              <w:fldChar w:fldCharType="begin"/>
            </w:r>
            <w:r>
              <w:rPr>
                <w:noProof/>
                <w:webHidden/>
              </w:rPr>
              <w:instrText xml:space="preserve"> PAGEREF _Toc223122642 \h </w:instrText>
            </w:r>
            <w:r>
              <w:rPr>
                <w:noProof/>
                <w:webHidden/>
              </w:rPr>
            </w:r>
            <w:r>
              <w:rPr>
                <w:noProof/>
                <w:webHidden/>
              </w:rPr>
              <w:fldChar w:fldCharType="separate"/>
            </w:r>
            <w:r>
              <w:rPr>
                <w:noProof/>
                <w:webHidden/>
              </w:rPr>
              <w:t>7</w:t>
            </w:r>
            <w:r>
              <w:rPr>
                <w:noProof/>
                <w:webHidden/>
              </w:rPr>
              <w:fldChar w:fldCharType="end"/>
            </w:r>
          </w:hyperlink>
        </w:p>
        <w:p w14:paraId="62BB34BA" w14:textId="225020A6"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43" w:history="1">
            <w:r w:rsidRPr="00E760D5">
              <w:rPr>
                <w:rStyle w:val="Hyperlink"/>
                <w:noProof/>
              </w:rPr>
              <w:t>3.7.4</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Kontextfenster</w:t>
            </w:r>
            <w:r>
              <w:rPr>
                <w:noProof/>
                <w:webHidden/>
              </w:rPr>
              <w:tab/>
            </w:r>
            <w:r>
              <w:rPr>
                <w:noProof/>
                <w:webHidden/>
              </w:rPr>
              <w:fldChar w:fldCharType="begin"/>
            </w:r>
            <w:r>
              <w:rPr>
                <w:noProof/>
                <w:webHidden/>
              </w:rPr>
              <w:instrText xml:space="preserve"> PAGEREF _Toc223122643 \h </w:instrText>
            </w:r>
            <w:r>
              <w:rPr>
                <w:noProof/>
                <w:webHidden/>
              </w:rPr>
            </w:r>
            <w:r>
              <w:rPr>
                <w:noProof/>
                <w:webHidden/>
              </w:rPr>
              <w:fldChar w:fldCharType="separate"/>
            </w:r>
            <w:r>
              <w:rPr>
                <w:noProof/>
                <w:webHidden/>
              </w:rPr>
              <w:t>7</w:t>
            </w:r>
            <w:r>
              <w:rPr>
                <w:noProof/>
                <w:webHidden/>
              </w:rPr>
              <w:fldChar w:fldCharType="end"/>
            </w:r>
          </w:hyperlink>
        </w:p>
        <w:p w14:paraId="42E2C01A" w14:textId="087EFF8B"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644" w:history="1">
            <w:r w:rsidRPr="00E760D5">
              <w:rPr>
                <w:rStyle w:val="Hyperlink"/>
                <w:noProof/>
              </w:rPr>
              <w:t>4</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Beobachtungsdimensionen des Monitoring</w:t>
            </w:r>
            <w:r>
              <w:rPr>
                <w:noProof/>
                <w:webHidden/>
              </w:rPr>
              <w:tab/>
            </w:r>
            <w:r>
              <w:rPr>
                <w:noProof/>
                <w:webHidden/>
              </w:rPr>
              <w:fldChar w:fldCharType="begin"/>
            </w:r>
            <w:r>
              <w:rPr>
                <w:noProof/>
                <w:webHidden/>
              </w:rPr>
              <w:instrText xml:space="preserve"> PAGEREF _Toc223122644 \h </w:instrText>
            </w:r>
            <w:r>
              <w:rPr>
                <w:noProof/>
                <w:webHidden/>
              </w:rPr>
            </w:r>
            <w:r>
              <w:rPr>
                <w:noProof/>
                <w:webHidden/>
              </w:rPr>
              <w:fldChar w:fldCharType="separate"/>
            </w:r>
            <w:r>
              <w:rPr>
                <w:noProof/>
                <w:webHidden/>
              </w:rPr>
              <w:t>7</w:t>
            </w:r>
            <w:r>
              <w:rPr>
                <w:noProof/>
                <w:webHidden/>
              </w:rPr>
              <w:fldChar w:fldCharType="end"/>
            </w:r>
          </w:hyperlink>
        </w:p>
        <w:p w14:paraId="0FF07AF1" w14:textId="1D46FC72"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45" w:history="1">
            <w:r w:rsidRPr="00E760D5">
              <w:rPr>
                <w:rStyle w:val="Hyperlink"/>
                <w:noProof/>
              </w:rPr>
              <w:t>4.1.1</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Was bedeutet Reputation im generativen Kontext?</w:t>
            </w:r>
            <w:r>
              <w:rPr>
                <w:noProof/>
                <w:webHidden/>
              </w:rPr>
              <w:tab/>
            </w:r>
            <w:r>
              <w:rPr>
                <w:noProof/>
                <w:webHidden/>
              </w:rPr>
              <w:fldChar w:fldCharType="begin"/>
            </w:r>
            <w:r>
              <w:rPr>
                <w:noProof/>
                <w:webHidden/>
              </w:rPr>
              <w:instrText xml:space="preserve"> PAGEREF _Toc223122645 \h </w:instrText>
            </w:r>
            <w:r>
              <w:rPr>
                <w:noProof/>
                <w:webHidden/>
              </w:rPr>
            </w:r>
            <w:r>
              <w:rPr>
                <w:noProof/>
                <w:webHidden/>
              </w:rPr>
              <w:fldChar w:fldCharType="separate"/>
            </w:r>
            <w:r>
              <w:rPr>
                <w:noProof/>
                <w:webHidden/>
              </w:rPr>
              <w:t>7</w:t>
            </w:r>
            <w:r>
              <w:rPr>
                <w:noProof/>
                <w:webHidden/>
              </w:rPr>
              <w:fldChar w:fldCharType="end"/>
            </w:r>
          </w:hyperlink>
        </w:p>
        <w:p w14:paraId="17A92CB2" w14:textId="4A86B458"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46" w:history="1">
            <w:r w:rsidRPr="00E760D5">
              <w:rPr>
                <w:rStyle w:val="Hyperlink"/>
                <w:noProof/>
              </w:rPr>
              <w:t>4.1.2</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Sichtbarkeit (Beobachtungsdimension 1)</w:t>
            </w:r>
            <w:r>
              <w:rPr>
                <w:noProof/>
                <w:webHidden/>
              </w:rPr>
              <w:tab/>
            </w:r>
            <w:r>
              <w:rPr>
                <w:noProof/>
                <w:webHidden/>
              </w:rPr>
              <w:fldChar w:fldCharType="begin"/>
            </w:r>
            <w:r>
              <w:rPr>
                <w:noProof/>
                <w:webHidden/>
              </w:rPr>
              <w:instrText xml:space="preserve"> PAGEREF _Toc223122646 \h </w:instrText>
            </w:r>
            <w:r>
              <w:rPr>
                <w:noProof/>
                <w:webHidden/>
              </w:rPr>
            </w:r>
            <w:r>
              <w:rPr>
                <w:noProof/>
                <w:webHidden/>
              </w:rPr>
              <w:fldChar w:fldCharType="separate"/>
            </w:r>
            <w:r>
              <w:rPr>
                <w:noProof/>
                <w:webHidden/>
              </w:rPr>
              <w:t>8</w:t>
            </w:r>
            <w:r>
              <w:rPr>
                <w:noProof/>
                <w:webHidden/>
              </w:rPr>
              <w:fldChar w:fldCharType="end"/>
            </w:r>
          </w:hyperlink>
        </w:p>
        <w:p w14:paraId="50246488" w14:textId="12FD771E"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47" w:history="1">
            <w:r w:rsidRPr="00E760D5">
              <w:rPr>
                <w:rStyle w:val="Hyperlink"/>
                <w:noProof/>
              </w:rPr>
              <w:t>4.1.3</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Kontext (Beobachtungsdimension 2)</w:t>
            </w:r>
            <w:r>
              <w:rPr>
                <w:noProof/>
                <w:webHidden/>
              </w:rPr>
              <w:tab/>
            </w:r>
            <w:r>
              <w:rPr>
                <w:noProof/>
                <w:webHidden/>
              </w:rPr>
              <w:fldChar w:fldCharType="begin"/>
            </w:r>
            <w:r>
              <w:rPr>
                <w:noProof/>
                <w:webHidden/>
              </w:rPr>
              <w:instrText xml:space="preserve"> PAGEREF _Toc223122647 \h </w:instrText>
            </w:r>
            <w:r>
              <w:rPr>
                <w:noProof/>
                <w:webHidden/>
              </w:rPr>
            </w:r>
            <w:r>
              <w:rPr>
                <w:noProof/>
                <w:webHidden/>
              </w:rPr>
              <w:fldChar w:fldCharType="separate"/>
            </w:r>
            <w:r>
              <w:rPr>
                <w:noProof/>
                <w:webHidden/>
              </w:rPr>
              <w:t>8</w:t>
            </w:r>
            <w:r>
              <w:rPr>
                <w:noProof/>
                <w:webHidden/>
              </w:rPr>
              <w:fldChar w:fldCharType="end"/>
            </w:r>
          </w:hyperlink>
        </w:p>
        <w:p w14:paraId="1F319445" w14:textId="50A98D4A"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48" w:history="1">
            <w:r w:rsidRPr="00E760D5">
              <w:rPr>
                <w:rStyle w:val="Hyperlink"/>
                <w:noProof/>
              </w:rPr>
              <w:t>4.1.4</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Tonalität (Beobachtungsdimension 3)</w:t>
            </w:r>
            <w:r>
              <w:rPr>
                <w:noProof/>
                <w:webHidden/>
              </w:rPr>
              <w:tab/>
            </w:r>
            <w:r>
              <w:rPr>
                <w:noProof/>
                <w:webHidden/>
              </w:rPr>
              <w:fldChar w:fldCharType="begin"/>
            </w:r>
            <w:r>
              <w:rPr>
                <w:noProof/>
                <w:webHidden/>
              </w:rPr>
              <w:instrText xml:space="preserve"> PAGEREF _Toc223122648 \h </w:instrText>
            </w:r>
            <w:r>
              <w:rPr>
                <w:noProof/>
                <w:webHidden/>
              </w:rPr>
            </w:r>
            <w:r>
              <w:rPr>
                <w:noProof/>
                <w:webHidden/>
              </w:rPr>
              <w:fldChar w:fldCharType="separate"/>
            </w:r>
            <w:r>
              <w:rPr>
                <w:noProof/>
                <w:webHidden/>
              </w:rPr>
              <w:t>9</w:t>
            </w:r>
            <w:r>
              <w:rPr>
                <w:noProof/>
                <w:webHidden/>
              </w:rPr>
              <w:fldChar w:fldCharType="end"/>
            </w:r>
          </w:hyperlink>
        </w:p>
        <w:p w14:paraId="4C11CCE5" w14:textId="3465FEE2"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49" w:history="1">
            <w:r w:rsidRPr="00E760D5">
              <w:rPr>
                <w:rStyle w:val="Hyperlink"/>
                <w:noProof/>
              </w:rPr>
              <w:t>4.1.5</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Rollen- und Akteurszuschreibung (Beobachtungsdimension 4)</w:t>
            </w:r>
            <w:r>
              <w:rPr>
                <w:noProof/>
                <w:webHidden/>
              </w:rPr>
              <w:tab/>
            </w:r>
            <w:r>
              <w:rPr>
                <w:noProof/>
                <w:webHidden/>
              </w:rPr>
              <w:fldChar w:fldCharType="begin"/>
            </w:r>
            <w:r>
              <w:rPr>
                <w:noProof/>
                <w:webHidden/>
              </w:rPr>
              <w:instrText xml:space="preserve"> PAGEREF _Toc223122649 \h </w:instrText>
            </w:r>
            <w:r>
              <w:rPr>
                <w:noProof/>
                <w:webHidden/>
              </w:rPr>
            </w:r>
            <w:r>
              <w:rPr>
                <w:noProof/>
                <w:webHidden/>
              </w:rPr>
              <w:fldChar w:fldCharType="separate"/>
            </w:r>
            <w:r>
              <w:rPr>
                <w:noProof/>
                <w:webHidden/>
              </w:rPr>
              <w:t>10</w:t>
            </w:r>
            <w:r>
              <w:rPr>
                <w:noProof/>
                <w:webHidden/>
              </w:rPr>
              <w:fldChar w:fldCharType="end"/>
            </w:r>
          </w:hyperlink>
        </w:p>
        <w:p w14:paraId="61EE3F03" w14:textId="59C33CB1"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50" w:history="1">
            <w:r w:rsidRPr="00E760D5">
              <w:rPr>
                <w:rStyle w:val="Hyperlink"/>
                <w:noProof/>
              </w:rPr>
              <w:t>4.1.6</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Vergleiche und Konkurrenz (Beobachtungsdimension 5)</w:t>
            </w:r>
            <w:r>
              <w:rPr>
                <w:noProof/>
                <w:webHidden/>
              </w:rPr>
              <w:tab/>
            </w:r>
            <w:r>
              <w:rPr>
                <w:noProof/>
                <w:webHidden/>
              </w:rPr>
              <w:fldChar w:fldCharType="begin"/>
            </w:r>
            <w:r>
              <w:rPr>
                <w:noProof/>
                <w:webHidden/>
              </w:rPr>
              <w:instrText xml:space="preserve"> PAGEREF _Toc223122650 \h </w:instrText>
            </w:r>
            <w:r>
              <w:rPr>
                <w:noProof/>
                <w:webHidden/>
              </w:rPr>
            </w:r>
            <w:r>
              <w:rPr>
                <w:noProof/>
                <w:webHidden/>
              </w:rPr>
              <w:fldChar w:fldCharType="separate"/>
            </w:r>
            <w:r>
              <w:rPr>
                <w:noProof/>
                <w:webHidden/>
              </w:rPr>
              <w:t>10</w:t>
            </w:r>
            <w:r>
              <w:rPr>
                <w:noProof/>
                <w:webHidden/>
              </w:rPr>
              <w:fldChar w:fldCharType="end"/>
            </w:r>
          </w:hyperlink>
        </w:p>
        <w:p w14:paraId="0BF43D6B" w14:textId="33D42021"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51" w:history="1">
            <w:r w:rsidRPr="00E760D5">
              <w:rPr>
                <w:rStyle w:val="Hyperlink"/>
                <w:noProof/>
              </w:rPr>
              <w:t>4.1.7</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Themenassoziation (Beobachtungsdimension 6)</w:t>
            </w:r>
            <w:r>
              <w:rPr>
                <w:noProof/>
                <w:webHidden/>
              </w:rPr>
              <w:tab/>
            </w:r>
            <w:r>
              <w:rPr>
                <w:noProof/>
                <w:webHidden/>
              </w:rPr>
              <w:fldChar w:fldCharType="begin"/>
            </w:r>
            <w:r>
              <w:rPr>
                <w:noProof/>
                <w:webHidden/>
              </w:rPr>
              <w:instrText xml:space="preserve"> PAGEREF _Toc223122651 \h </w:instrText>
            </w:r>
            <w:r>
              <w:rPr>
                <w:noProof/>
                <w:webHidden/>
              </w:rPr>
            </w:r>
            <w:r>
              <w:rPr>
                <w:noProof/>
                <w:webHidden/>
              </w:rPr>
              <w:fldChar w:fldCharType="separate"/>
            </w:r>
            <w:r>
              <w:rPr>
                <w:noProof/>
                <w:webHidden/>
              </w:rPr>
              <w:t>11</w:t>
            </w:r>
            <w:r>
              <w:rPr>
                <w:noProof/>
                <w:webHidden/>
              </w:rPr>
              <w:fldChar w:fldCharType="end"/>
            </w:r>
          </w:hyperlink>
        </w:p>
        <w:p w14:paraId="33E4F7DB" w14:textId="3F2F5581"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52" w:history="1">
            <w:r w:rsidRPr="00E760D5">
              <w:rPr>
                <w:rStyle w:val="Hyperlink"/>
                <w:noProof/>
              </w:rPr>
              <w:t>4.1.8</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Beobachtungsmatrix (Übersicht)</w:t>
            </w:r>
            <w:r>
              <w:rPr>
                <w:noProof/>
                <w:webHidden/>
              </w:rPr>
              <w:tab/>
            </w:r>
            <w:r>
              <w:rPr>
                <w:noProof/>
                <w:webHidden/>
              </w:rPr>
              <w:fldChar w:fldCharType="begin"/>
            </w:r>
            <w:r>
              <w:rPr>
                <w:noProof/>
                <w:webHidden/>
              </w:rPr>
              <w:instrText xml:space="preserve"> PAGEREF _Toc223122652 \h </w:instrText>
            </w:r>
            <w:r>
              <w:rPr>
                <w:noProof/>
                <w:webHidden/>
              </w:rPr>
            </w:r>
            <w:r>
              <w:rPr>
                <w:noProof/>
                <w:webHidden/>
              </w:rPr>
              <w:fldChar w:fldCharType="separate"/>
            </w:r>
            <w:r>
              <w:rPr>
                <w:noProof/>
                <w:webHidden/>
              </w:rPr>
              <w:t>11</w:t>
            </w:r>
            <w:r>
              <w:rPr>
                <w:noProof/>
                <w:webHidden/>
              </w:rPr>
              <w:fldChar w:fldCharType="end"/>
            </w:r>
          </w:hyperlink>
        </w:p>
        <w:p w14:paraId="7205590F" w14:textId="3238E4DD"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653" w:history="1">
            <w:r w:rsidRPr="00E760D5">
              <w:rPr>
                <w:rStyle w:val="Hyperlink"/>
                <w:noProof/>
              </w:rPr>
              <w:t>5</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ANNOTATION UND KODIERUNG</w:t>
            </w:r>
            <w:r>
              <w:rPr>
                <w:noProof/>
                <w:webHidden/>
              </w:rPr>
              <w:tab/>
            </w:r>
            <w:r>
              <w:rPr>
                <w:noProof/>
                <w:webHidden/>
              </w:rPr>
              <w:fldChar w:fldCharType="begin"/>
            </w:r>
            <w:r>
              <w:rPr>
                <w:noProof/>
                <w:webHidden/>
              </w:rPr>
              <w:instrText xml:space="preserve"> PAGEREF _Toc223122653 \h </w:instrText>
            </w:r>
            <w:r>
              <w:rPr>
                <w:noProof/>
                <w:webHidden/>
              </w:rPr>
            </w:r>
            <w:r>
              <w:rPr>
                <w:noProof/>
                <w:webHidden/>
              </w:rPr>
              <w:fldChar w:fldCharType="separate"/>
            </w:r>
            <w:r>
              <w:rPr>
                <w:noProof/>
                <w:webHidden/>
              </w:rPr>
              <w:t>12</w:t>
            </w:r>
            <w:r>
              <w:rPr>
                <w:noProof/>
                <w:webHidden/>
              </w:rPr>
              <w:fldChar w:fldCharType="end"/>
            </w:r>
          </w:hyperlink>
        </w:p>
        <w:p w14:paraId="52367FBF" w14:textId="54102D49"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54" w:history="1">
            <w:r w:rsidRPr="00E760D5">
              <w:rPr>
                <w:rStyle w:val="Hyperlink"/>
                <w:noProof/>
              </w:rPr>
              <w:t>5.1</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Funktion von Annotation</w:t>
            </w:r>
            <w:r>
              <w:rPr>
                <w:noProof/>
                <w:webHidden/>
              </w:rPr>
              <w:tab/>
            </w:r>
            <w:r>
              <w:rPr>
                <w:noProof/>
                <w:webHidden/>
              </w:rPr>
              <w:fldChar w:fldCharType="begin"/>
            </w:r>
            <w:r>
              <w:rPr>
                <w:noProof/>
                <w:webHidden/>
              </w:rPr>
              <w:instrText xml:space="preserve"> PAGEREF _Toc223122654 \h </w:instrText>
            </w:r>
            <w:r>
              <w:rPr>
                <w:noProof/>
                <w:webHidden/>
              </w:rPr>
            </w:r>
            <w:r>
              <w:rPr>
                <w:noProof/>
                <w:webHidden/>
              </w:rPr>
              <w:fldChar w:fldCharType="separate"/>
            </w:r>
            <w:r>
              <w:rPr>
                <w:noProof/>
                <w:webHidden/>
              </w:rPr>
              <w:t>12</w:t>
            </w:r>
            <w:r>
              <w:rPr>
                <w:noProof/>
                <w:webHidden/>
              </w:rPr>
              <w:fldChar w:fldCharType="end"/>
            </w:r>
          </w:hyperlink>
        </w:p>
        <w:p w14:paraId="0FCFA06D" w14:textId="00A446B8"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55" w:history="1">
            <w:r w:rsidRPr="00E760D5">
              <w:rPr>
                <w:rStyle w:val="Hyperlink"/>
                <w:noProof/>
              </w:rPr>
              <w:t>5.2</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Was wird annotiert?</w:t>
            </w:r>
            <w:r>
              <w:rPr>
                <w:noProof/>
                <w:webHidden/>
              </w:rPr>
              <w:tab/>
            </w:r>
            <w:r>
              <w:rPr>
                <w:noProof/>
                <w:webHidden/>
              </w:rPr>
              <w:fldChar w:fldCharType="begin"/>
            </w:r>
            <w:r>
              <w:rPr>
                <w:noProof/>
                <w:webHidden/>
              </w:rPr>
              <w:instrText xml:space="preserve"> PAGEREF _Toc223122655 \h </w:instrText>
            </w:r>
            <w:r>
              <w:rPr>
                <w:noProof/>
                <w:webHidden/>
              </w:rPr>
            </w:r>
            <w:r>
              <w:rPr>
                <w:noProof/>
                <w:webHidden/>
              </w:rPr>
              <w:fldChar w:fldCharType="separate"/>
            </w:r>
            <w:r>
              <w:rPr>
                <w:noProof/>
                <w:webHidden/>
              </w:rPr>
              <w:t>12</w:t>
            </w:r>
            <w:r>
              <w:rPr>
                <w:noProof/>
                <w:webHidden/>
              </w:rPr>
              <w:fldChar w:fldCharType="end"/>
            </w:r>
          </w:hyperlink>
        </w:p>
        <w:p w14:paraId="2B4A2780" w14:textId="731B5E3D"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56" w:history="1">
            <w:r w:rsidRPr="00E760D5">
              <w:rPr>
                <w:rStyle w:val="Hyperlink"/>
                <w:noProof/>
              </w:rPr>
              <w:t>5.3</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Kodierung entlang der Beobachtungsdimensionen</w:t>
            </w:r>
            <w:r>
              <w:rPr>
                <w:noProof/>
                <w:webHidden/>
              </w:rPr>
              <w:tab/>
            </w:r>
            <w:r>
              <w:rPr>
                <w:noProof/>
                <w:webHidden/>
              </w:rPr>
              <w:fldChar w:fldCharType="begin"/>
            </w:r>
            <w:r>
              <w:rPr>
                <w:noProof/>
                <w:webHidden/>
              </w:rPr>
              <w:instrText xml:space="preserve"> PAGEREF _Toc223122656 \h </w:instrText>
            </w:r>
            <w:r>
              <w:rPr>
                <w:noProof/>
                <w:webHidden/>
              </w:rPr>
            </w:r>
            <w:r>
              <w:rPr>
                <w:noProof/>
                <w:webHidden/>
              </w:rPr>
              <w:fldChar w:fldCharType="separate"/>
            </w:r>
            <w:r>
              <w:rPr>
                <w:noProof/>
                <w:webHidden/>
              </w:rPr>
              <w:t>12</w:t>
            </w:r>
            <w:r>
              <w:rPr>
                <w:noProof/>
                <w:webHidden/>
              </w:rPr>
              <w:fldChar w:fldCharType="end"/>
            </w:r>
          </w:hyperlink>
        </w:p>
        <w:p w14:paraId="56DA324A" w14:textId="71890D27"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57" w:history="1">
            <w:r w:rsidRPr="00E760D5">
              <w:rPr>
                <w:rStyle w:val="Hyperlink"/>
                <w:noProof/>
              </w:rPr>
              <w:t>5.4</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Kategoriale Kodierlogik</w:t>
            </w:r>
            <w:r>
              <w:rPr>
                <w:noProof/>
                <w:webHidden/>
              </w:rPr>
              <w:tab/>
            </w:r>
            <w:r>
              <w:rPr>
                <w:noProof/>
                <w:webHidden/>
              </w:rPr>
              <w:fldChar w:fldCharType="begin"/>
            </w:r>
            <w:r>
              <w:rPr>
                <w:noProof/>
                <w:webHidden/>
              </w:rPr>
              <w:instrText xml:space="preserve"> PAGEREF _Toc223122657 \h </w:instrText>
            </w:r>
            <w:r>
              <w:rPr>
                <w:noProof/>
                <w:webHidden/>
              </w:rPr>
            </w:r>
            <w:r>
              <w:rPr>
                <w:noProof/>
                <w:webHidden/>
              </w:rPr>
              <w:fldChar w:fldCharType="separate"/>
            </w:r>
            <w:r>
              <w:rPr>
                <w:noProof/>
                <w:webHidden/>
              </w:rPr>
              <w:t>13</w:t>
            </w:r>
            <w:r>
              <w:rPr>
                <w:noProof/>
                <w:webHidden/>
              </w:rPr>
              <w:fldChar w:fldCharType="end"/>
            </w:r>
          </w:hyperlink>
        </w:p>
        <w:p w14:paraId="0BC82417" w14:textId="437CB828"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58" w:history="1">
            <w:r w:rsidRPr="00E760D5">
              <w:rPr>
                <w:rStyle w:val="Hyperlink"/>
                <w:noProof/>
              </w:rPr>
              <w:t>5.5</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Annotation durch Menschen vs. Annotation durch LLMs</w:t>
            </w:r>
            <w:r>
              <w:rPr>
                <w:noProof/>
                <w:webHidden/>
              </w:rPr>
              <w:tab/>
            </w:r>
            <w:r>
              <w:rPr>
                <w:noProof/>
                <w:webHidden/>
              </w:rPr>
              <w:fldChar w:fldCharType="begin"/>
            </w:r>
            <w:r>
              <w:rPr>
                <w:noProof/>
                <w:webHidden/>
              </w:rPr>
              <w:instrText xml:space="preserve"> PAGEREF _Toc223122658 \h </w:instrText>
            </w:r>
            <w:r>
              <w:rPr>
                <w:noProof/>
                <w:webHidden/>
              </w:rPr>
            </w:r>
            <w:r>
              <w:rPr>
                <w:noProof/>
                <w:webHidden/>
              </w:rPr>
              <w:fldChar w:fldCharType="separate"/>
            </w:r>
            <w:r>
              <w:rPr>
                <w:noProof/>
                <w:webHidden/>
              </w:rPr>
              <w:t>13</w:t>
            </w:r>
            <w:r>
              <w:rPr>
                <w:noProof/>
                <w:webHidden/>
              </w:rPr>
              <w:fldChar w:fldCharType="end"/>
            </w:r>
          </w:hyperlink>
        </w:p>
        <w:p w14:paraId="181D4CB7" w14:textId="136F3937"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59" w:history="1">
            <w:r w:rsidRPr="00E760D5">
              <w:rPr>
                <w:rStyle w:val="Hyperlink"/>
                <w:noProof/>
              </w:rPr>
              <w:t>5.5.1</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Manuelle Annotation (Referenzebene)</w:t>
            </w:r>
            <w:r>
              <w:rPr>
                <w:noProof/>
                <w:webHidden/>
              </w:rPr>
              <w:tab/>
            </w:r>
            <w:r>
              <w:rPr>
                <w:noProof/>
                <w:webHidden/>
              </w:rPr>
              <w:fldChar w:fldCharType="begin"/>
            </w:r>
            <w:r>
              <w:rPr>
                <w:noProof/>
                <w:webHidden/>
              </w:rPr>
              <w:instrText xml:space="preserve"> PAGEREF _Toc223122659 \h </w:instrText>
            </w:r>
            <w:r>
              <w:rPr>
                <w:noProof/>
                <w:webHidden/>
              </w:rPr>
            </w:r>
            <w:r>
              <w:rPr>
                <w:noProof/>
                <w:webHidden/>
              </w:rPr>
              <w:fldChar w:fldCharType="separate"/>
            </w:r>
            <w:r>
              <w:rPr>
                <w:noProof/>
                <w:webHidden/>
              </w:rPr>
              <w:t>13</w:t>
            </w:r>
            <w:r>
              <w:rPr>
                <w:noProof/>
                <w:webHidden/>
              </w:rPr>
              <w:fldChar w:fldCharType="end"/>
            </w:r>
          </w:hyperlink>
        </w:p>
        <w:p w14:paraId="3714D176" w14:textId="766F6B13"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60" w:history="1">
            <w:r w:rsidRPr="00E760D5">
              <w:rPr>
                <w:rStyle w:val="Hyperlink"/>
                <w:noProof/>
              </w:rPr>
              <w:t>5.5.2</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LLM-gestützte Annotation (Regelbetrieb)</w:t>
            </w:r>
            <w:r>
              <w:rPr>
                <w:noProof/>
                <w:webHidden/>
              </w:rPr>
              <w:tab/>
            </w:r>
            <w:r>
              <w:rPr>
                <w:noProof/>
                <w:webHidden/>
              </w:rPr>
              <w:fldChar w:fldCharType="begin"/>
            </w:r>
            <w:r>
              <w:rPr>
                <w:noProof/>
                <w:webHidden/>
              </w:rPr>
              <w:instrText xml:space="preserve"> PAGEREF _Toc223122660 \h </w:instrText>
            </w:r>
            <w:r>
              <w:rPr>
                <w:noProof/>
                <w:webHidden/>
              </w:rPr>
            </w:r>
            <w:r>
              <w:rPr>
                <w:noProof/>
                <w:webHidden/>
              </w:rPr>
              <w:fldChar w:fldCharType="separate"/>
            </w:r>
            <w:r>
              <w:rPr>
                <w:noProof/>
                <w:webHidden/>
              </w:rPr>
              <w:t>13</w:t>
            </w:r>
            <w:r>
              <w:rPr>
                <w:noProof/>
                <w:webHidden/>
              </w:rPr>
              <w:fldChar w:fldCharType="end"/>
            </w:r>
          </w:hyperlink>
        </w:p>
        <w:p w14:paraId="34B4728F" w14:textId="5D776182"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61" w:history="1">
            <w:r w:rsidRPr="00E760D5">
              <w:rPr>
                <w:rStyle w:val="Hyperlink"/>
                <w:noProof/>
              </w:rPr>
              <w:t>5.6</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Ambivalenz und Mehrfachkodierung</w:t>
            </w:r>
            <w:r>
              <w:rPr>
                <w:noProof/>
                <w:webHidden/>
              </w:rPr>
              <w:tab/>
            </w:r>
            <w:r>
              <w:rPr>
                <w:noProof/>
                <w:webHidden/>
              </w:rPr>
              <w:fldChar w:fldCharType="begin"/>
            </w:r>
            <w:r>
              <w:rPr>
                <w:noProof/>
                <w:webHidden/>
              </w:rPr>
              <w:instrText xml:space="preserve"> PAGEREF _Toc223122661 \h </w:instrText>
            </w:r>
            <w:r>
              <w:rPr>
                <w:noProof/>
                <w:webHidden/>
              </w:rPr>
            </w:r>
            <w:r>
              <w:rPr>
                <w:noProof/>
                <w:webHidden/>
              </w:rPr>
              <w:fldChar w:fldCharType="separate"/>
            </w:r>
            <w:r>
              <w:rPr>
                <w:noProof/>
                <w:webHidden/>
              </w:rPr>
              <w:t>14</w:t>
            </w:r>
            <w:r>
              <w:rPr>
                <w:noProof/>
                <w:webHidden/>
              </w:rPr>
              <w:fldChar w:fldCharType="end"/>
            </w:r>
          </w:hyperlink>
        </w:p>
        <w:p w14:paraId="099BB7DC" w14:textId="26A4C946"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662" w:history="1">
            <w:r w:rsidRPr="00E760D5">
              <w:rPr>
                <w:rStyle w:val="Hyperlink"/>
                <w:noProof/>
              </w:rPr>
              <w:t>6</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Kodierschema</w:t>
            </w:r>
            <w:r>
              <w:rPr>
                <w:noProof/>
                <w:webHidden/>
              </w:rPr>
              <w:tab/>
            </w:r>
            <w:r>
              <w:rPr>
                <w:noProof/>
                <w:webHidden/>
              </w:rPr>
              <w:fldChar w:fldCharType="begin"/>
            </w:r>
            <w:r>
              <w:rPr>
                <w:noProof/>
                <w:webHidden/>
              </w:rPr>
              <w:instrText xml:space="preserve"> PAGEREF _Toc223122662 \h </w:instrText>
            </w:r>
            <w:r>
              <w:rPr>
                <w:noProof/>
                <w:webHidden/>
              </w:rPr>
            </w:r>
            <w:r>
              <w:rPr>
                <w:noProof/>
                <w:webHidden/>
              </w:rPr>
              <w:fldChar w:fldCharType="separate"/>
            </w:r>
            <w:r>
              <w:rPr>
                <w:noProof/>
                <w:webHidden/>
              </w:rPr>
              <w:t>14</w:t>
            </w:r>
            <w:r>
              <w:rPr>
                <w:noProof/>
                <w:webHidden/>
              </w:rPr>
              <w:fldChar w:fldCharType="end"/>
            </w:r>
          </w:hyperlink>
        </w:p>
        <w:p w14:paraId="35E93995" w14:textId="5B7CEBB3"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63" w:history="1">
            <w:r w:rsidRPr="00E760D5">
              <w:rPr>
                <w:rStyle w:val="Hyperlink"/>
                <w:noProof/>
              </w:rPr>
              <w:t>6.1</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Anwendungshinweise</w:t>
            </w:r>
            <w:r>
              <w:rPr>
                <w:noProof/>
                <w:webHidden/>
              </w:rPr>
              <w:tab/>
            </w:r>
            <w:r>
              <w:rPr>
                <w:noProof/>
                <w:webHidden/>
              </w:rPr>
              <w:fldChar w:fldCharType="begin"/>
            </w:r>
            <w:r>
              <w:rPr>
                <w:noProof/>
                <w:webHidden/>
              </w:rPr>
              <w:instrText xml:space="preserve"> PAGEREF _Toc223122663 \h </w:instrText>
            </w:r>
            <w:r>
              <w:rPr>
                <w:noProof/>
                <w:webHidden/>
              </w:rPr>
            </w:r>
            <w:r>
              <w:rPr>
                <w:noProof/>
                <w:webHidden/>
              </w:rPr>
              <w:fldChar w:fldCharType="separate"/>
            </w:r>
            <w:r>
              <w:rPr>
                <w:noProof/>
                <w:webHidden/>
              </w:rPr>
              <w:t>14</w:t>
            </w:r>
            <w:r>
              <w:rPr>
                <w:noProof/>
                <w:webHidden/>
              </w:rPr>
              <w:fldChar w:fldCharType="end"/>
            </w:r>
          </w:hyperlink>
        </w:p>
        <w:p w14:paraId="4F52C79E" w14:textId="4364CAC6"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64" w:history="1">
            <w:r w:rsidRPr="00E760D5">
              <w:rPr>
                <w:rStyle w:val="Hyperlink"/>
                <w:noProof/>
              </w:rPr>
              <w:t>6.2</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Kodierfrage Sichtbarkeit (Beobachtungsdimension 1)</w:t>
            </w:r>
            <w:r>
              <w:rPr>
                <w:noProof/>
                <w:webHidden/>
              </w:rPr>
              <w:tab/>
            </w:r>
            <w:r>
              <w:rPr>
                <w:noProof/>
                <w:webHidden/>
              </w:rPr>
              <w:fldChar w:fldCharType="begin"/>
            </w:r>
            <w:r>
              <w:rPr>
                <w:noProof/>
                <w:webHidden/>
              </w:rPr>
              <w:instrText xml:space="preserve"> PAGEREF _Toc223122664 \h </w:instrText>
            </w:r>
            <w:r>
              <w:rPr>
                <w:noProof/>
                <w:webHidden/>
              </w:rPr>
            </w:r>
            <w:r>
              <w:rPr>
                <w:noProof/>
                <w:webHidden/>
              </w:rPr>
              <w:fldChar w:fldCharType="separate"/>
            </w:r>
            <w:r>
              <w:rPr>
                <w:noProof/>
                <w:webHidden/>
              </w:rPr>
              <w:t>14</w:t>
            </w:r>
            <w:r>
              <w:rPr>
                <w:noProof/>
                <w:webHidden/>
              </w:rPr>
              <w:fldChar w:fldCharType="end"/>
            </w:r>
          </w:hyperlink>
        </w:p>
        <w:p w14:paraId="35C0E4F8" w14:textId="5096F9A5"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65" w:history="1">
            <w:r w:rsidRPr="00E760D5">
              <w:rPr>
                <w:rStyle w:val="Hyperlink"/>
                <w:noProof/>
              </w:rPr>
              <w:t>6.3</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Kodierfrage Kontext (Beobachtungsdimension 2)</w:t>
            </w:r>
            <w:r>
              <w:rPr>
                <w:noProof/>
                <w:webHidden/>
              </w:rPr>
              <w:tab/>
            </w:r>
            <w:r>
              <w:rPr>
                <w:noProof/>
                <w:webHidden/>
              </w:rPr>
              <w:fldChar w:fldCharType="begin"/>
            </w:r>
            <w:r>
              <w:rPr>
                <w:noProof/>
                <w:webHidden/>
              </w:rPr>
              <w:instrText xml:space="preserve"> PAGEREF _Toc223122665 \h </w:instrText>
            </w:r>
            <w:r>
              <w:rPr>
                <w:noProof/>
                <w:webHidden/>
              </w:rPr>
            </w:r>
            <w:r>
              <w:rPr>
                <w:noProof/>
                <w:webHidden/>
              </w:rPr>
              <w:fldChar w:fldCharType="separate"/>
            </w:r>
            <w:r>
              <w:rPr>
                <w:noProof/>
                <w:webHidden/>
              </w:rPr>
              <w:t>15</w:t>
            </w:r>
            <w:r>
              <w:rPr>
                <w:noProof/>
                <w:webHidden/>
              </w:rPr>
              <w:fldChar w:fldCharType="end"/>
            </w:r>
          </w:hyperlink>
        </w:p>
        <w:p w14:paraId="441CDF80" w14:textId="117CF5C0"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66" w:history="1">
            <w:r w:rsidRPr="00E760D5">
              <w:rPr>
                <w:rStyle w:val="Hyperlink"/>
                <w:noProof/>
              </w:rPr>
              <w:t>6.4</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Kodierfrage Tonalität (Beobachtungsdimension 3)</w:t>
            </w:r>
            <w:r>
              <w:rPr>
                <w:noProof/>
                <w:webHidden/>
              </w:rPr>
              <w:tab/>
            </w:r>
            <w:r>
              <w:rPr>
                <w:noProof/>
                <w:webHidden/>
              </w:rPr>
              <w:fldChar w:fldCharType="begin"/>
            </w:r>
            <w:r>
              <w:rPr>
                <w:noProof/>
                <w:webHidden/>
              </w:rPr>
              <w:instrText xml:space="preserve"> PAGEREF _Toc223122666 \h </w:instrText>
            </w:r>
            <w:r>
              <w:rPr>
                <w:noProof/>
                <w:webHidden/>
              </w:rPr>
            </w:r>
            <w:r>
              <w:rPr>
                <w:noProof/>
                <w:webHidden/>
              </w:rPr>
              <w:fldChar w:fldCharType="separate"/>
            </w:r>
            <w:r>
              <w:rPr>
                <w:noProof/>
                <w:webHidden/>
              </w:rPr>
              <w:t>15</w:t>
            </w:r>
            <w:r>
              <w:rPr>
                <w:noProof/>
                <w:webHidden/>
              </w:rPr>
              <w:fldChar w:fldCharType="end"/>
            </w:r>
          </w:hyperlink>
        </w:p>
        <w:p w14:paraId="22B71070" w14:textId="6986E451"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67" w:history="1">
            <w:r w:rsidRPr="00E760D5">
              <w:rPr>
                <w:rStyle w:val="Hyperlink"/>
                <w:noProof/>
              </w:rPr>
              <w:t>6.5</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Kodierfrage Rollen (Beobachtungsdimension 4)</w:t>
            </w:r>
            <w:r>
              <w:rPr>
                <w:noProof/>
                <w:webHidden/>
              </w:rPr>
              <w:tab/>
            </w:r>
            <w:r>
              <w:rPr>
                <w:noProof/>
                <w:webHidden/>
              </w:rPr>
              <w:fldChar w:fldCharType="begin"/>
            </w:r>
            <w:r>
              <w:rPr>
                <w:noProof/>
                <w:webHidden/>
              </w:rPr>
              <w:instrText xml:space="preserve"> PAGEREF _Toc223122667 \h </w:instrText>
            </w:r>
            <w:r>
              <w:rPr>
                <w:noProof/>
                <w:webHidden/>
              </w:rPr>
            </w:r>
            <w:r>
              <w:rPr>
                <w:noProof/>
                <w:webHidden/>
              </w:rPr>
              <w:fldChar w:fldCharType="separate"/>
            </w:r>
            <w:r>
              <w:rPr>
                <w:noProof/>
                <w:webHidden/>
              </w:rPr>
              <w:t>15</w:t>
            </w:r>
            <w:r>
              <w:rPr>
                <w:noProof/>
                <w:webHidden/>
              </w:rPr>
              <w:fldChar w:fldCharType="end"/>
            </w:r>
          </w:hyperlink>
        </w:p>
        <w:p w14:paraId="63FE517B" w14:textId="37F2CF7D"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68" w:history="1">
            <w:r w:rsidRPr="00E760D5">
              <w:rPr>
                <w:rStyle w:val="Hyperlink"/>
                <w:noProof/>
              </w:rPr>
              <w:t>6.6</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Kodierfrage Vergleiche (Beobachtungsdimension 5)</w:t>
            </w:r>
            <w:r>
              <w:rPr>
                <w:noProof/>
                <w:webHidden/>
              </w:rPr>
              <w:tab/>
            </w:r>
            <w:r>
              <w:rPr>
                <w:noProof/>
                <w:webHidden/>
              </w:rPr>
              <w:fldChar w:fldCharType="begin"/>
            </w:r>
            <w:r>
              <w:rPr>
                <w:noProof/>
                <w:webHidden/>
              </w:rPr>
              <w:instrText xml:space="preserve"> PAGEREF _Toc223122668 \h </w:instrText>
            </w:r>
            <w:r>
              <w:rPr>
                <w:noProof/>
                <w:webHidden/>
              </w:rPr>
            </w:r>
            <w:r>
              <w:rPr>
                <w:noProof/>
                <w:webHidden/>
              </w:rPr>
              <w:fldChar w:fldCharType="separate"/>
            </w:r>
            <w:r>
              <w:rPr>
                <w:noProof/>
                <w:webHidden/>
              </w:rPr>
              <w:t>16</w:t>
            </w:r>
            <w:r>
              <w:rPr>
                <w:noProof/>
                <w:webHidden/>
              </w:rPr>
              <w:fldChar w:fldCharType="end"/>
            </w:r>
          </w:hyperlink>
        </w:p>
        <w:p w14:paraId="2E88CFC0" w14:textId="45A3E240"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69" w:history="1">
            <w:r w:rsidRPr="00E760D5">
              <w:rPr>
                <w:rStyle w:val="Hyperlink"/>
                <w:noProof/>
              </w:rPr>
              <w:t>6.7</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Kodierfrage Themen (Beobachtungsdimension 6)</w:t>
            </w:r>
            <w:r>
              <w:rPr>
                <w:noProof/>
                <w:webHidden/>
              </w:rPr>
              <w:tab/>
            </w:r>
            <w:r>
              <w:rPr>
                <w:noProof/>
                <w:webHidden/>
              </w:rPr>
              <w:fldChar w:fldCharType="begin"/>
            </w:r>
            <w:r>
              <w:rPr>
                <w:noProof/>
                <w:webHidden/>
              </w:rPr>
              <w:instrText xml:space="preserve"> PAGEREF _Toc223122669 \h </w:instrText>
            </w:r>
            <w:r>
              <w:rPr>
                <w:noProof/>
                <w:webHidden/>
              </w:rPr>
            </w:r>
            <w:r>
              <w:rPr>
                <w:noProof/>
                <w:webHidden/>
              </w:rPr>
              <w:fldChar w:fldCharType="separate"/>
            </w:r>
            <w:r>
              <w:rPr>
                <w:noProof/>
                <w:webHidden/>
              </w:rPr>
              <w:t>16</w:t>
            </w:r>
            <w:r>
              <w:rPr>
                <w:noProof/>
                <w:webHidden/>
              </w:rPr>
              <w:fldChar w:fldCharType="end"/>
            </w:r>
          </w:hyperlink>
        </w:p>
        <w:p w14:paraId="5196BA16" w14:textId="12B729AF"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70" w:history="1">
            <w:r w:rsidRPr="00E760D5">
              <w:rPr>
                <w:rStyle w:val="Hyperlink"/>
                <w:noProof/>
              </w:rPr>
              <w:t>6.8</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Übergang zur Auswertung</w:t>
            </w:r>
            <w:r>
              <w:rPr>
                <w:noProof/>
                <w:webHidden/>
              </w:rPr>
              <w:tab/>
            </w:r>
            <w:r>
              <w:rPr>
                <w:noProof/>
                <w:webHidden/>
              </w:rPr>
              <w:fldChar w:fldCharType="begin"/>
            </w:r>
            <w:r>
              <w:rPr>
                <w:noProof/>
                <w:webHidden/>
              </w:rPr>
              <w:instrText xml:space="preserve"> PAGEREF _Toc223122670 \h </w:instrText>
            </w:r>
            <w:r>
              <w:rPr>
                <w:noProof/>
                <w:webHidden/>
              </w:rPr>
            </w:r>
            <w:r>
              <w:rPr>
                <w:noProof/>
                <w:webHidden/>
              </w:rPr>
              <w:fldChar w:fldCharType="separate"/>
            </w:r>
            <w:r>
              <w:rPr>
                <w:noProof/>
                <w:webHidden/>
              </w:rPr>
              <w:t>17</w:t>
            </w:r>
            <w:r>
              <w:rPr>
                <w:noProof/>
                <w:webHidden/>
              </w:rPr>
              <w:fldChar w:fldCharType="end"/>
            </w:r>
          </w:hyperlink>
        </w:p>
        <w:p w14:paraId="1E6DC6D2" w14:textId="411352CB"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671" w:history="1">
            <w:r w:rsidRPr="00E760D5">
              <w:rPr>
                <w:rStyle w:val="Hyperlink"/>
                <w:noProof/>
              </w:rPr>
              <w:t>7</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Auswertung</w:t>
            </w:r>
            <w:r>
              <w:rPr>
                <w:noProof/>
                <w:webHidden/>
              </w:rPr>
              <w:tab/>
            </w:r>
            <w:r>
              <w:rPr>
                <w:noProof/>
                <w:webHidden/>
              </w:rPr>
              <w:fldChar w:fldCharType="begin"/>
            </w:r>
            <w:r>
              <w:rPr>
                <w:noProof/>
                <w:webHidden/>
              </w:rPr>
              <w:instrText xml:space="preserve"> PAGEREF _Toc223122671 \h </w:instrText>
            </w:r>
            <w:r>
              <w:rPr>
                <w:noProof/>
                <w:webHidden/>
              </w:rPr>
            </w:r>
            <w:r>
              <w:rPr>
                <w:noProof/>
                <w:webHidden/>
              </w:rPr>
              <w:fldChar w:fldCharType="separate"/>
            </w:r>
            <w:r>
              <w:rPr>
                <w:noProof/>
                <w:webHidden/>
              </w:rPr>
              <w:t>17</w:t>
            </w:r>
            <w:r>
              <w:rPr>
                <w:noProof/>
                <w:webHidden/>
              </w:rPr>
              <w:fldChar w:fldCharType="end"/>
            </w:r>
          </w:hyperlink>
        </w:p>
        <w:p w14:paraId="74711E2F" w14:textId="6DBDD6F5"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72" w:history="1">
            <w:r w:rsidRPr="00E760D5">
              <w:rPr>
                <w:rStyle w:val="Hyperlink"/>
                <w:noProof/>
              </w:rPr>
              <w:t>7.1</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Funktion der Auswertung</w:t>
            </w:r>
            <w:r>
              <w:rPr>
                <w:noProof/>
                <w:webHidden/>
              </w:rPr>
              <w:tab/>
            </w:r>
            <w:r>
              <w:rPr>
                <w:noProof/>
                <w:webHidden/>
              </w:rPr>
              <w:fldChar w:fldCharType="begin"/>
            </w:r>
            <w:r>
              <w:rPr>
                <w:noProof/>
                <w:webHidden/>
              </w:rPr>
              <w:instrText xml:space="preserve"> PAGEREF _Toc223122672 \h </w:instrText>
            </w:r>
            <w:r>
              <w:rPr>
                <w:noProof/>
                <w:webHidden/>
              </w:rPr>
            </w:r>
            <w:r>
              <w:rPr>
                <w:noProof/>
                <w:webHidden/>
              </w:rPr>
              <w:fldChar w:fldCharType="separate"/>
            </w:r>
            <w:r>
              <w:rPr>
                <w:noProof/>
                <w:webHidden/>
              </w:rPr>
              <w:t>17</w:t>
            </w:r>
            <w:r>
              <w:rPr>
                <w:noProof/>
                <w:webHidden/>
              </w:rPr>
              <w:fldChar w:fldCharType="end"/>
            </w:r>
          </w:hyperlink>
        </w:p>
        <w:p w14:paraId="329FDE3F" w14:textId="56EF144B"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73" w:history="1">
            <w:r w:rsidRPr="00E760D5">
              <w:rPr>
                <w:rStyle w:val="Hyperlink"/>
                <w:noProof/>
              </w:rPr>
              <w:t>7.2</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Auswertungslogik</w:t>
            </w:r>
            <w:r>
              <w:rPr>
                <w:noProof/>
                <w:webHidden/>
              </w:rPr>
              <w:tab/>
            </w:r>
            <w:r>
              <w:rPr>
                <w:noProof/>
                <w:webHidden/>
              </w:rPr>
              <w:fldChar w:fldCharType="begin"/>
            </w:r>
            <w:r>
              <w:rPr>
                <w:noProof/>
                <w:webHidden/>
              </w:rPr>
              <w:instrText xml:space="preserve"> PAGEREF _Toc223122673 \h </w:instrText>
            </w:r>
            <w:r>
              <w:rPr>
                <w:noProof/>
                <w:webHidden/>
              </w:rPr>
            </w:r>
            <w:r>
              <w:rPr>
                <w:noProof/>
                <w:webHidden/>
              </w:rPr>
              <w:fldChar w:fldCharType="separate"/>
            </w:r>
            <w:r>
              <w:rPr>
                <w:noProof/>
                <w:webHidden/>
              </w:rPr>
              <w:t>18</w:t>
            </w:r>
            <w:r>
              <w:rPr>
                <w:noProof/>
                <w:webHidden/>
              </w:rPr>
              <w:fldChar w:fldCharType="end"/>
            </w:r>
          </w:hyperlink>
        </w:p>
        <w:p w14:paraId="3A1DE364" w14:textId="39C2DDFA"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74" w:history="1">
            <w:r w:rsidRPr="00E760D5">
              <w:rPr>
                <w:rStyle w:val="Hyperlink"/>
                <w:noProof/>
              </w:rPr>
              <w:t>7.2.1</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Schritt 1: Dimensionsweise Aggregation</w:t>
            </w:r>
            <w:r>
              <w:rPr>
                <w:noProof/>
                <w:webHidden/>
              </w:rPr>
              <w:tab/>
            </w:r>
            <w:r>
              <w:rPr>
                <w:noProof/>
                <w:webHidden/>
              </w:rPr>
              <w:fldChar w:fldCharType="begin"/>
            </w:r>
            <w:r>
              <w:rPr>
                <w:noProof/>
                <w:webHidden/>
              </w:rPr>
              <w:instrText xml:space="preserve"> PAGEREF _Toc223122674 \h </w:instrText>
            </w:r>
            <w:r>
              <w:rPr>
                <w:noProof/>
                <w:webHidden/>
              </w:rPr>
            </w:r>
            <w:r>
              <w:rPr>
                <w:noProof/>
                <w:webHidden/>
              </w:rPr>
              <w:fldChar w:fldCharType="separate"/>
            </w:r>
            <w:r>
              <w:rPr>
                <w:noProof/>
                <w:webHidden/>
              </w:rPr>
              <w:t>18</w:t>
            </w:r>
            <w:r>
              <w:rPr>
                <w:noProof/>
                <w:webHidden/>
              </w:rPr>
              <w:fldChar w:fldCharType="end"/>
            </w:r>
          </w:hyperlink>
        </w:p>
        <w:p w14:paraId="27A93844" w14:textId="0FA94C3B"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75" w:history="1">
            <w:r w:rsidRPr="00E760D5">
              <w:rPr>
                <w:rStyle w:val="Hyperlink"/>
                <w:noProof/>
              </w:rPr>
              <w:t>7.2.2</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Schritt 2: Profilvergleich</w:t>
            </w:r>
            <w:r>
              <w:rPr>
                <w:noProof/>
                <w:webHidden/>
              </w:rPr>
              <w:tab/>
            </w:r>
            <w:r>
              <w:rPr>
                <w:noProof/>
                <w:webHidden/>
              </w:rPr>
              <w:fldChar w:fldCharType="begin"/>
            </w:r>
            <w:r>
              <w:rPr>
                <w:noProof/>
                <w:webHidden/>
              </w:rPr>
              <w:instrText xml:space="preserve"> PAGEREF _Toc223122675 \h </w:instrText>
            </w:r>
            <w:r>
              <w:rPr>
                <w:noProof/>
                <w:webHidden/>
              </w:rPr>
            </w:r>
            <w:r>
              <w:rPr>
                <w:noProof/>
                <w:webHidden/>
              </w:rPr>
              <w:fldChar w:fldCharType="separate"/>
            </w:r>
            <w:r>
              <w:rPr>
                <w:noProof/>
                <w:webHidden/>
              </w:rPr>
              <w:t>18</w:t>
            </w:r>
            <w:r>
              <w:rPr>
                <w:noProof/>
                <w:webHidden/>
              </w:rPr>
              <w:fldChar w:fldCharType="end"/>
            </w:r>
          </w:hyperlink>
        </w:p>
        <w:p w14:paraId="21E04061" w14:textId="245EC999"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76" w:history="1">
            <w:r w:rsidRPr="00E760D5">
              <w:rPr>
                <w:rStyle w:val="Hyperlink"/>
                <w:noProof/>
              </w:rPr>
              <w:t>7.2.3</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Schritt 3: Longitudinaler Vergleich</w:t>
            </w:r>
            <w:r>
              <w:rPr>
                <w:noProof/>
                <w:webHidden/>
              </w:rPr>
              <w:tab/>
            </w:r>
            <w:r>
              <w:rPr>
                <w:noProof/>
                <w:webHidden/>
              </w:rPr>
              <w:fldChar w:fldCharType="begin"/>
            </w:r>
            <w:r>
              <w:rPr>
                <w:noProof/>
                <w:webHidden/>
              </w:rPr>
              <w:instrText xml:space="preserve"> PAGEREF _Toc223122676 \h </w:instrText>
            </w:r>
            <w:r>
              <w:rPr>
                <w:noProof/>
                <w:webHidden/>
              </w:rPr>
            </w:r>
            <w:r>
              <w:rPr>
                <w:noProof/>
                <w:webHidden/>
              </w:rPr>
              <w:fldChar w:fldCharType="separate"/>
            </w:r>
            <w:r>
              <w:rPr>
                <w:noProof/>
                <w:webHidden/>
              </w:rPr>
              <w:t>19</w:t>
            </w:r>
            <w:r>
              <w:rPr>
                <w:noProof/>
                <w:webHidden/>
              </w:rPr>
              <w:fldChar w:fldCharType="end"/>
            </w:r>
          </w:hyperlink>
        </w:p>
        <w:p w14:paraId="33127B24" w14:textId="45632952"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77" w:history="1">
            <w:r w:rsidRPr="00E760D5">
              <w:rPr>
                <w:rStyle w:val="Hyperlink"/>
                <w:noProof/>
              </w:rPr>
              <w:t>7.3</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Reputationsprofil als Auswertungsergebnis</w:t>
            </w:r>
            <w:r>
              <w:rPr>
                <w:noProof/>
                <w:webHidden/>
              </w:rPr>
              <w:tab/>
            </w:r>
            <w:r>
              <w:rPr>
                <w:noProof/>
                <w:webHidden/>
              </w:rPr>
              <w:fldChar w:fldCharType="begin"/>
            </w:r>
            <w:r>
              <w:rPr>
                <w:noProof/>
                <w:webHidden/>
              </w:rPr>
              <w:instrText xml:space="preserve"> PAGEREF _Toc223122677 \h </w:instrText>
            </w:r>
            <w:r>
              <w:rPr>
                <w:noProof/>
                <w:webHidden/>
              </w:rPr>
            </w:r>
            <w:r>
              <w:rPr>
                <w:noProof/>
                <w:webHidden/>
              </w:rPr>
              <w:fldChar w:fldCharType="separate"/>
            </w:r>
            <w:r>
              <w:rPr>
                <w:noProof/>
                <w:webHidden/>
              </w:rPr>
              <w:t>19</w:t>
            </w:r>
            <w:r>
              <w:rPr>
                <w:noProof/>
                <w:webHidden/>
              </w:rPr>
              <w:fldChar w:fldCharType="end"/>
            </w:r>
          </w:hyperlink>
        </w:p>
        <w:p w14:paraId="670AECDE" w14:textId="7753863E"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78" w:history="1">
            <w:r w:rsidRPr="00E760D5">
              <w:rPr>
                <w:rStyle w:val="Hyperlink"/>
                <w:noProof/>
              </w:rPr>
              <w:t>7.4</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Umgang mit Ambivalenzen und Ausreißern</w:t>
            </w:r>
            <w:r>
              <w:rPr>
                <w:noProof/>
                <w:webHidden/>
              </w:rPr>
              <w:tab/>
            </w:r>
            <w:r>
              <w:rPr>
                <w:noProof/>
                <w:webHidden/>
              </w:rPr>
              <w:fldChar w:fldCharType="begin"/>
            </w:r>
            <w:r>
              <w:rPr>
                <w:noProof/>
                <w:webHidden/>
              </w:rPr>
              <w:instrText xml:space="preserve"> PAGEREF _Toc223122678 \h </w:instrText>
            </w:r>
            <w:r>
              <w:rPr>
                <w:noProof/>
                <w:webHidden/>
              </w:rPr>
            </w:r>
            <w:r>
              <w:rPr>
                <w:noProof/>
                <w:webHidden/>
              </w:rPr>
              <w:fldChar w:fldCharType="separate"/>
            </w:r>
            <w:r>
              <w:rPr>
                <w:noProof/>
                <w:webHidden/>
              </w:rPr>
              <w:t>19</w:t>
            </w:r>
            <w:r>
              <w:rPr>
                <w:noProof/>
                <w:webHidden/>
              </w:rPr>
              <w:fldChar w:fldCharType="end"/>
            </w:r>
          </w:hyperlink>
        </w:p>
        <w:p w14:paraId="292DE3DB" w14:textId="128F6E0C"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79" w:history="1">
            <w:r w:rsidRPr="00E760D5">
              <w:rPr>
                <w:rStyle w:val="Hyperlink"/>
                <w:noProof/>
              </w:rPr>
              <w:t>7.5</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Auswertungsebenen</w:t>
            </w:r>
            <w:r>
              <w:rPr>
                <w:noProof/>
                <w:webHidden/>
              </w:rPr>
              <w:tab/>
            </w:r>
            <w:r>
              <w:rPr>
                <w:noProof/>
                <w:webHidden/>
              </w:rPr>
              <w:fldChar w:fldCharType="begin"/>
            </w:r>
            <w:r>
              <w:rPr>
                <w:noProof/>
                <w:webHidden/>
              </w:rPr>
              <w:instrText xml:space="preserve"> PAGEREF _Toc223122679 \h </w:instrText>
            </w:r>
            <w:r>
              <w:rPr>
                <w:noProof/>
                <w:webHidden/>
              </w:rPr>
            </w:r>
            <w:r>
              <w:rPr>
                <w:noProof/>
                <w:webHidden/>
              </w:rPr>
              <w:fldChar w:fldCharType="separate"/>
            </w:r>
            <w:r>
              <w:rPr>
                <w:noProof/>
                <w:webHidden/>
              </w:rPr>
              <w:t>20</w:t>
            </w:r>
            <w:r>
              <w:rPr>
                <w:noProof/>
                <w:webHidden/>
              </w:rPr>
              <w:fldChar w:fldCharType="end"/>
            </w:r>
          </w:hyperlink>
        </w:p>
        <w:p w14:paraId="608B0EEA" w14:textId="2303D78A"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80" w:history="1">
            <w:r w:rsidRPr="00E760D5">
              <w:rPr>
                <w:rStyle w:val="Hyperlink"/>
                <w:noProof/>
              </w:rPr>
              <w:t>7.6</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7.6 Von Befunden zu GEO-Empfehlungen</w:t>
            </w:r>
            <w:r>
              <w:rPr>
                <w:noProof/>
                <w:webHidden/>
              </w:rPr>
              <w:tab/>
            </w:r>
            <w:r>
              <w:rPr>
                <w:noProof/>
                <w:webHidden/>
              </w:rPr>
              <w:fldChar w:fldCharType="begin"/>
            </w:r>
            <w:r>
              <w:rPr>
                <w:noProof/>
                <w:webHidden/>
              </w:rPr>
              <w:instrText xml:space="preserve"> PAGEREF _Toc223122680 \h </w:instrText>
            </w:r>
            <w:r>
              <w:rPr>
                <w:noProof/>
                <w:webHidden/>
              </w:rPr>
            </w:r>
            <w:r>
              <w:rPr>
                <w:noProof/>
                <w:webHidden/>
              </w:rPr>
              <w:fldChar w:fldCharType="separate"/>
            </w:r>
            <w:r>
              <w:rPr>
                <w:noProof/>
                <w:webHidden/>
              </w:rPr>
              <w:t>20</w:t>
            </w:r>
            <w:r>
              <w:rPr>
                <w:noProof/>
                <w:webHidden/>
              </w:rPr>
              <w:fldChar w:fldCharType="end"/>
            </w:r>
          </w:hyperlink>
        </w:p>
        <w:p w14:paraId="51C8165A" w14:textId="2B826F24"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81" w:history="1">
            <w:r w:rsidRPr="00E760D5">
              <w:rPr>
                <w:rStyle w:val="Hyperlink"/>
                <w:noProof/>
              </w:rPr>
              <w:t>7.7</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Dokumentationsanforderungen der Auswertung</w:t>
            </w:r>
            <w:r>
              <w:rPr>
                <w:noProof/>
                <w:webHidden/>
              </w:rPr>
              <w:tab/>
            </w:r>
            <w:r>
              <w:rPr>
                <w:noProof/>
                <w:webHidden/>
              </w:rPr>
              <w:fldChar w:fldCharType="begin"/>
            </w:r>
            <w:r>
              <w:rPr>
                <w:noProof/>
                <w:webHidden/>
              </w:rPr>
              <w:instrText xml:space="preserve"> PAGEREF _Toc223122681 \h </w:instrText>
            </w:r>
            <w:r>
              <w:rPr>
                <w:noProof/>
                <w:webHidden/>
              </w:rPr>
            </w:r>
            <w:r>
              <w:rPr>
                <w:noProof/>
                <w:webHidden/>
              </w:rPr>
              <w:fldChar w:fldCharType="separate"/>
            </w:r>
            <w:r>
              <w:rPr>
                <w:noProof/>
                <w:webHidden/>
              </w:rPr>
              <w:t>21</w:t>
            </w:r>
            <w:r>
              <w:rPr>
                <w:noProof/>
                <w:webHidden/>
              </w:rPr>
              <w:fldChar w:fldCharType="end"/>
            </w:r>
          </w:hyperlink>
        </w:p>
        <w:p w14:paraId="040E5164" w14:textId="6B1BE4A8"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82" w:history="1">
            <w:r w:rsidRPr="00E760D5">
              <w:rPr>
                <w:rStyle w:val="Hyperlink"/>
                <w:noProof/>
              </w:rPr>
              <w:t>7.8</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7.8 Hinweise</w:t>
            </w:r>
            <w:r>
              <w:rPr>
                <w:noProof/>
                <w:webHidden/>
              </w:rPr>
              <w:tab/>
            </w:r>
            <w:r>
              <w:rPr>
                <w:noProof/>
                <w:webHidden/>
              </w:rPr>
              <w:fldChar w:fldCharType="begin"/>
            </w:r>
            <w:r>
              <w:rPr>
                <w:noProof/>
                <w:webHidden/>
              </w:rPr>
              <w:instrText xml:space="preserve"> PAGEREF _Toc223122682 \h </w:instrText>
            </w:r>
            <w:r>
              <w:rPr>
                <w:noProof/>
                <w:webHidden/>
              </w:rPr>
            </w:r>
            <w:r>
              <w:rPr>
                <w:noProof/>
                <w:webHidden/>
              </w:rPr>
              <w:fldChar w:fldCharType="separate"/>
            </w:r>
            <w:r>
              <w:rPr>
                <w:noProof/>
                <w:webHidden/>
              </w:rPr>
              <w:t>21</w:t>
            </w:r>
            <w:r>
              <w:rPr>
                <w:noProof/>
                <w:webHidden/>
              </w:rPr>
              <w:fldChar w:fldCharType="end"/>
            </w:r>
          </w:hyperlink>
        </w:p>
        <w:p w14:paraId="345522E0" w14:textId="69D74646"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83" w:history="1">
            <w:r w:rsidRPr="00E760D5">
              <w:rPr>
                <w:rStyle w:val="Hyperlink"/>
                <w:noProof/>
              </w:rPr>
              <w:t>7.8.1</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Keine Quantifizierung erzwingen</w:t>
            </w:r>
            <w:r>
              <w:rPr>
                <w:noProof/>
                <w:webHidden/>
              </w:rPr>
              <w:tab/>
            </w:r>
            <w:r>
              <w:rPr>
                <w:noProof/>
                <w:webHidden/>
              </w:rPr>
              <w:fldChar w:fldCharType="begin"/>
            </w:r>
            <w:r>
              <w:rPr>
                <w:noProof/>
                <w:webHidden/>
              </w:rPr>
              <w:instrText xml:space="preserve"> PAGEREF _Toc223122683 \h </w:instrText>
            </w:r>
            <w:r>
              <w:rPr>
                <w:noProof/>
                <w:webHidden/>
              </w:rPr>
            </w:r>
            <w:r>
              <w:rPr>
                <w:noProof/>
                <w:webHidden/>
              </w:rPr>
              <w:fldChar w:fldCharType="separate"/>
            </w:r>
            <w:r>
              <w:rPr>
                <w:noProof/>
                <w:webHidden/>
              </w:rPr>
              <w:t>21</w:t>
            </w:r>
            <w:r>
              <w:rPr>
                <w:noProof/>
                <w:webHidden/>
              </w:rPr>
              <w:fldChar w:fldCharType="end"/>
            </w:r>
          </w:hyperlink>
        </w:p>
        <w:p w14:paraId="4127B208" w14:textId="31F81723"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84" w:history="1">
            <w:r w:rsidRPr="00E760D5">
              <w:rPr>
                <w:rStyle w:val="Hyperlink"/>
                <w:noProof/>
              </w:rPr>
              <w:t>7.8.2</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Modellbedingte vs. reputationsbedingte Muster</w:t>
            </w:r>
            <w:r>
              <w:rPr>
                <w:noProof/>
                <w:webHidden/>
              </w:rPr>
              <w:tab/>
            </w:r>
            <w:r>
              <w:rPr>
                <w:noProof/>
                <w:webHidden/>
              </w:rPr>
              <w:fldChar w:fldCharType="begin"/>
            </w:r>
            <w:r>
              <w:rPr>
                <w:noProof/>
                <w:webHidden/>
              </w:rPr>
              <w:instrText xml:space="preserve"> PAGEREF _Toc223122684 \h </w:instrText>
            </w:r>
            <w:r>
              <w:rPr>
                <w:noProof/>
                <w:webHidden/>
              </w:rPr>
            </w:r>
            <w:r>
              <w:rPr>
                <w:noProof/>
                <w:webHidden/>
              </w:rPr>
              <w:fldChar w:fldCharType="separate"/>
            </w:r>
            <w:r>
              <w:rPr>
                <w:noProof/>
                <w:webHidden/>
              </w:rPr>
              <w:t>22</w:t>
            </w:r>
            <w:r>
              <w:rPr>
                <w:noProof/>
                <w:webHidden/>
              </w:rPr>
              <w:fldChar w:fldCharType="end"/>
            </w:r>
          </w:hyperlink>
        </w:p>
        <w:p w14:paraId="2AE5C1C3" w14:textId="2C1E6D61" w:rsidR="00FE77E2" w:rsidRDefault="00FE77E2">
          <w:pPr>
            <w:pStyle w:val="TOC3"/>
            <w:tabs>
              <w:tab w:val="left" w:pos="1440"/>
            </w:tabs>
            <w:rPr>
              <w:rFonts w:eastAsiaTheme="minorEastAsia" w:cstheme="minorBidi"/>
              <w:i w:val="0"/>
              <w:iCs w:val="0"/>
              <w:noProof/>
              <w:color w:val="auto"/>
              <w:kern w:val="2"/>
              <w:sz w:val="24"/>
              <w:szCs w:val="24"/>
              <w:bdr w:val="none" w:sz="0" w:space="0" w:color="auto"/>
              <w14:ligatures w14:val="standardContextual"/>
            </w:rPr>
          </w:pPr>
          <w:hyperlink w:anchor="_Toc223122685" w:history="1">
            <w:r w:rsidRPr="00E760D5">
              <w:rPr>
                <w:rStyle w:val="Hyperlink"/>
                <w:noProof/>
              </w:rPr>
              <w:t>7.8.3</w:t>
            </w:r>
            <w:r>
              <w:rPr>
                <w:rFonts w:eastAsiaTheme="minorEastAsia" w:cstheme="minorBidi"/>
                <w:i w:val="0"/>
                <w:iCs w:val="0"/>
                <w:noProof/>
                <w:color w:val="auto"/>
                <w:kern w:val="2"/>
                <w:sz w:val="24"/>
                <w:szCs w:val="24"/>
                <w:bdr w:val="none" w:sz="0" w:space="0" w:color="auto"/>
                <w14:ligatures w14:val="standardContextual"/>
              </w:rPr>
              <w:tab/>
            </w:r>
            <w:r w:rsidRPr="00E760D5">
              <w:rPr>
                <w:rStyle w:val="Hyperlink"/>
                <w:noProof/>
              </w:rPr>
              <w:t>Auswertung ist kein Urteil</w:t>
            </w:r>
            <w:r>
              <w:rPr>
                <w:noProof/>
                <w:webHidden/>
              </w:rPr>
              <w:tab/>
            </w:r>
            <w:r>
              <w:rPr>
                <w:noProof/>
                <w:webHidden/>
              </w:rPr>
              <w:fldChar w:fldCharType="begin"/>
            </w:r>
            <w:r>
              <w:rPr>
                <w:noProof/>
                <w:webHidden/>
              </w:rPr>
              <w:instrText xml:space="preserve"> PAGEREF _Toc223122685 \h </w:instrText>
            </w:r>
            <w:r>
              <w:rPr>
                <w:noProof/>
                <w:webHidden/>
              </w:rPr>
            </w:r>
            <w:r>
              <w:rPr>
                <w:noProof/>
                <w:webHidden/>
              </w:rPr>
              <w:fldChar w:fldCharType="separate"/>
            </w:r>
            <w:r>
              <w:rPr>
                <w:noProof/>
                <w:webHidden/>
              </w:rPr>
              <w:t>22</w:t>
            </w:r>
            <w:r>
              <w:rPr>
                <w:noProof/>
                <w:webHidden/>
              </w:rPr>
              <w:fldChar w:fldCharType="end"/>
            </w:r>
          </w:hyperlink>
        </w:p>
        <w:p w14:paraId="4B471C0C" w14:textId="6D03D722"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686" w:history="1">
            <w:r w:rsidRPr="00E760D5">
              <w:rPr>
                <w:rStyle w:val="Hyperlink"/>
                <w:noProof/>
              </w:rPr>
              <w:t>8</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Reduktion auf GEO-Erfordernisse</w:t>
            </w:r>
            <w:r>
              <w:rPr>
                <w:noProof/>
                <w:webHidden/>
              </w:rPr>
              <w:tab/>
            </w:r>
            <w:r>
              <w:rPr>
                <w:noProof/>
                <w:webHidden/>
              </w:rPr>
              <w:fldChar w:fldCharType="begin"/>
            </w:r>
            <w:r>
              <w:rPr>
                <w:noProof/>
                <w:webHidden/>
              </w:rPr>
              <w:instrText xml:space="preserve"> PAGEREF _Toc223122686 \h </w:instrText>
            </w:r>
            <w:r>
              <w:rPr>
                <w:noProof/>
                <w:webHidden/>
              </w:rPr>
            </w:r>
            <w:r>
              <w:rPr>
                <w:noProof/>
                <w:webHidden/>
              </w:rPr>
              <w:fldChar w:fldCharType="separate"/>
            </w:r>
            <w:r>
              <w:rPr>
                <w:noProof/>
                <w:webHidden/>
              </w:rPr>
              <w:t>22</w:t>
            </w:r>
            <w:r>
              <w:rPr>
                <w:noProof/>
                <w:webHidden/>
              </w:rPr>
              <w:fldChar w:fldCharType="end"/>
            </w:r>
          </w:hyperlink>
        </w:p>
        <w:p w14:paraId="020BD9C5" w14:textId="7326CCD1"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87" w:history="1">
            <w:r w:rsidRPr="00E760D5">
              <w:rPr>
                <w:rStyle w:val="Hyperlink"/>
                <w:noProof/>
              </w:rPr>
              <w:t>8.1</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Von empirischer Kommunikations- und Sozialforschung zu GEO</w:t>
            </w:r>
            <w:r>
              <w:rPr>
                <w:noProof/>
                <w:webHidden/>
              </w:rPr>
              <w:tab/>
            </w:r>
            <w:r>
              <w:rPr>
                <w:noProof/>
                <w:webHidden/>
              </w:rPr>
              <w:fldChar w:fldCharType="begin"/>
            </w:r>
            <w:r>
              <w:rPr>
                <w:noProof/>
                <w:webHidden/>
              </w:rPr>
              <w:instrText xml:space="preserve"> PAGEREF _Toc223122687 \h </w:instrText>
            </w:r>
            <w:r>
              <w:rPr>
                <w:noProof/>
                <w:webHidden/>
              </w:rPr>
            </w:r>
            <w:r>
              <w:rPr>
                <w:noProof/>
                <w:webHidden/>
              </w:rPr>
              <w:fldChar w:fldCharType="separate"/>
            </w:r>
            <w:r>
              <w:rPr>
                <w:noProof/>
                <w:webHidden/>
              </w:rPr>
              <w:t>22</w:t>
            </w:r>
            <w:r>
              <w:rPr>
                <w:noProof/>
                <w:webHidden/>
              </w:rPr>
              <w:fldChar w:fldCharType="end"/>
            </w:r>
          </w:hyperlink>
        </w:p>
        <w:p w14:paraId="1BAE1324" w14:textId="511ED183"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88" w:history="1">
            <w:r w:rsidRPr="00E760D5">
              <w:rPr>
                <w:rStyle w:val="Hyperlink"/>
                <w:noProof/>
              </w:rPr>
              <w:t>8.2</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Sinnvolle Reduktion</w:t>
            </w:r>
            <w:r>
              <w:rPr>
                <w:noProof/>
                <w:webHidden/>
              </w:rPr>
              <w:tab/>
            </w:r>
            <w:r>
              <w:rPr>
                <w:noProof/>
                <w:webHidden/>
              </w:rPr>
              <w:fldChar w:fldCharType="begin"/>
            </w:r>
            <w:r>
              <w:rPr>
                <w:noProof/>
                <w:webHidden/>
              </w:rPr>
              <w:instrText xml:space="preserve"> PAGEREF _Toc223122688 \h </w:instrText>
            </w:r>
            <w:r>
              <w:rPr>
                <w:noProof/>
                <w:webHidden/>
              </w:rPr>
            </w:r>
            <w:r>
              <w:rPr>
                <w:noProof/>
                <w:webHidden/>
              </w:rPr>
              <w:fldChar w:fldCharType="separate"/>
            </w:r>
            <w:r>
              <w:rPr>
                <w:noProof/>
                <w:webHidden/>
              </w:rPr>
              <w:t>22</w:t>
            </w:r>
            <w:r>
              <w:rPr>
                <w:noProof/>
                <w:webHidden/>
              </w:rPr>
              <w:fldChar w:fldCharType="end"/>
            </w:r>
          </w:hyperlink>
        </w:p>
        <w:p w14:paraId="002104E1" w14:textId="29EFE705"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89" w:history="1">
            <w:r w:rsidRPr="00E760D5">
              <w:rPr>
                <w:rStyle w:val="Hyperlink"/>
                <w:noProof/>
              </w:rPr>
              <w:t>8.3</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LLMs ersetzen Großteil der sozialwissenschaftlichen Methodik</w:t>
            </w:r>
            <w:r>
              <w:rPr>
                <w:noProof/>
                <w:webHidden/>
              </w:rPr>
              <w:tab/>
            </w:r>
            <w:r>
              <w:rPr>
                <w:noProof/>
                <w:webHidden/>
              </w:rPr>
              <w:fldChar w:fldCharType="begin"/>
            </w:r>
            <w:r>
              <w:rPr>
                <w:noProof/>
                <w:webHidden/>
              </w:rPr>
              <w:instrText xml:space="preserve"> PAGEREF _Toc223122689 \h </w:instrText>
            </w:r>
            <w:r>
              <w:rPr>
                <w:noProof/>
                <w:webHidden/>
              </w:rPr>
            </w:r>
            <w:r>
              <w:rPr>
                <w:noProof/>
                <w:webHidden/>
              </w:rPr>
              <w:fldChar w:fldCharType="separate"/>
            </w:r>
            <w:r>
              <w:rPr>
                <w:noProof/>
                <w:webHidden/>
              </w:rPr>
              <w:t>22</w:t>
            </w:r>
            <w:r>
              <w:rPr>
                <w:noProof/>
                <w:webHidden/>
              </w:rPr>
              <w:fldChar w:fldCharType="end"/>
            </w:r>
          </w:hyperlink>
        </w:p>
        <w:p w14:paraId="0DC4EA15" w14:textId="56D69CA9"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90" w:history="1">
            <w:r w:rsidRPr="00E760D5">
              <w:rPr>
                <w:rStyle w:val="Hyperlink"/>
                <w:noProof/>
              </w:rPr>
              <w:t>8.4</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Der richtige nächste Schritt</w:t>
            </w:r>
            <w:r>
              <w:rPr>
                <w:noProof/>
                <w:webHidden/>
              </w:rPr>
              <w:tab/>
            </w:r>
            <w:r>
              <w:rPr>
                <w:noProof/>
                <w:webHidden/>
              </w:rPr>
              <w:fldChar w:fldCharType="begin"/>
            </w:r>
            <w:r>
              <w:rPr>
                <w:noProof/>
                <w:webHidden/>
              </w:rPr>
              <w:instrText xml:space="preserve"> PAGEREF _Toc223122690 \h </w:instrText>
            </w:r>
            <w:r>
              <w:rPr>
                <w:noProof/>
                <w:webHidden/>
              </w:rPr>
            </w:r>
            <w:r>
              <w:rPr>
                <w:noProof/>
                <w:webHidden/>
              </w:rPr>
              <w:fldChar w:fldCharType="separate"/>
            </w:r>
            <w:r>
              <w:rPr>
                <w:noProof/>
                <w:webHidden/>
              </w:rPr>
              <w:t>23</w:t>
            </w:r>
            <w:r>
              <w:rPr>
                <w:noProof/>
                <w:webHidden/>
              </w:rPr>
              <w:fldChar w:fldCharType="end"/>
            </w:r>
          </w:hyperlink>
        </w:p>
        <w:p w14:paraId="5654DFE7" w14:textId="27CFD324"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691" w:history="1">
            <w:r w:rsidRPr="00E760D5">
              <w:rPr>
                <w:rStyle w:val="Hyperlink"/>
                <w:noProof/>
              </w:rPr>
              <w:t>9</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Beispielhafte Prompts</w:t>
            </w:r>
            <w:r>
              <w:rPr>
                <w:noProof/>
                <w:webHidden/>
              </w:rPr>
              <w:tab/>
            </w:r>
            <w:r>
              <w:rPr>
                <w:noProof/>
                <w:webHidden/>
              </w:rPr>
              <w:fldChar w:fldCharType="begin"/>
            </w:r>
            <w:r>
              <w:rPr>
                <w:noProof/>
                <w:webHidden/>
              </w:rPr>
              <w:instrText xml:space="preserve"> PAGEREF _Toc223122691 \h </w:instrText>
            </w:r>
            <w:r>
              <w:rPr>
                <w:noProof/>
                <w:webHidden/>
              </w:rPr>
            </w:r>
            <w:r>
              <w:rPr>
                <w:noProof/>
                <w:webHidden/>
              </w:rPr>
              <w:fldChar w:fldCharType="separate"/>
            </w:r>
            <w:r>
              <w:rPr>
                <w:noProof/>
                <w:webHidden/>
              </w:rPr>
              <w:t>23</w:t>
            </w:r>
            <w:r>
              <w:rPr>
                <w:noProof/>
                <w:webHidden/>
              </w:rPr>
              <w:fldChar w:fldCharType="end"/>
            </w:r>
          </w:hyperlink>
        </w:p>
        <w:p w14:paraId="111E7293" w14:textId="41A26BF2"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92" w:history="1">
            <w:r w:rsidRPr="00E760D5">
              <w:rPr>
                <w:rStyle w:val="Hyperlink"/>
                <w:noProof/>
              </w:rPr>
              <w:t>9.1</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Basis-Kodierprompt</w:t>
            </w:r>
            <w:r>
              <w:rPr>
                <w:noProof/>
                <w:webHidden/>
              </w:rPr>
              <w:tab/>
            </w:r>
            <w:r>
              <w:rPr>
                <w:noProof/>
                <w:webHidden/>
              </w:rPr>
              <w:fldChar w:fldCharType="begin"/>
            </w:r>
            <w:r>
              <w:rPr>
                <w:noProof/>
                <w:webHidden/>
              </w:rPr>
              <w:instrText xml:space="preserve"> PAGEREF _Toc223122692 \h </w:instrText>
            </w:r>
            <w:r>
              <w:rPr>
                <w:noProof/>
                <w:webHidden/>
              </w:rPr>
            </w:r>
            <w:r>
              <w:rPr>
                <w:noProof/>
                <w:webHidden/>
              </w:rPr>
              <w:fldChar w:fldCharType="separate"/>
            </w:r>
            <w:r>
              <w:rPr>
                <w:noProof/>
                <w:webHidden/>
              </w:rPr>
              <w:t>23</w:t>
            </w:r>
            <w:r>
              <w:rPr>
                <w:noProof/>
                <w:webHidden/>
              </w:rPr>
              <w:fldChar w:fldCharType="end"/>
            </w:r>
          </w:hyperlink>
        </w:p>
        <w:p w14:paraId="581E2C4B" w14:textId="0D640352"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93" w:history="1">
            <w:r w:rsidRPr="00E760D5">
              <w:rPr>
                <w:rStyle w:val="Hyperlink"/>
                <w:noProof/>
              </w:rPr>
              <w:t>9.2</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Sichtbarkeit</w:t>
            </w:r>
            <w:r>
              <w:rPr>
                <w:noProof/>
                <w:webHidden/>
              </w:rPr>
              <w:tab/>
            </w:r>
            <w:r>
              <w:rPr>
                <w:noProof/>
                <w:webHidden/>
              </w:rPr>
              <w:fldChar w:fldCharType="begin"/>
            </w:r>
            <w:r>
              <w:rPr>
                <w:noProof/>
                <w:webHidden/>
              </w:rPr>
              <w:instrText xml:space="preserve"> PAGEREF _Toc223122693 \h </w:instrText>
            </w:r>
            <w:r>
              <w:rPr>
                <w:noProof/>
                <w:webHidden/>
              </w:rPr>
            </w:r>
            <w:r>
              <w:rPr>
                <w:noProof/>
                <w:webHidden/>
              </w:rPr>
              <w:fldChar w:fldCharType="separate"/>
            </w:r>
            <w:r>
              <w:rPr>
                <w:noProof/>
                <w:webHidden/>
              </w:rPr>
              <w:t>23</w:t>
            </w:r>
            <w:r>
              <w:rPr>
                <w:noProof/>
                <w:webHidden/>
              </w:rPr>
              <w:fldChar w:fldCharType="end"/>
            </w:r>
          </w:hyperlink>
        </w:p>
        <w:p w14:paraId="1896309C" w14:textId="43029D82"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94" w:history="1">
            <w:r w:rsidRPr="00E760D5">
              <w:rPr>
                <w:rStyle w:val="Hyperlink"/>
                <w:noProof/>
              </w:rPr>
              <w:t>9.3</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Kontext</w:t>
            </w:r>
            <w:r>
              <w:rPr>
                <w:noProof/>
                <w:webHidden/>
              </w:rPr>
              <w:tab/>
            </w:r>
            <w:r>
              <w:rPr>
                <w:noProof/>
                <w:webHidden/>
              </w:rPr>
              <w:fldChar w:fldCharType="begin"/>
            </w:r>
            <w:r>
              <w:rPr>
                <w:noProof/>
                <w:webHidden/>
              </w:rPr>
              <w:instrText xml:space="preserve"> PAGEREF _Toc223122694 \h </w:instrText>
            </w:r>
            <w:r>
              <w:rPr>
                <w:noProof/>
                <w:webHidden/>
              </w:rPr>
            </w:r>
            <w:r>
              <w:rPr>
                <w:noProof/>
                <w:webHidden/>
              </w:rPr>
              <w:fldChar w:fldCharType="separate"/>
            </w:r>
            <w:r>
              <w:rPr>
                <w:noProof/>
                <w:webHidden/>
              </w:rPr>
              <w:t>24</w:t>
            </w:r>
            <w:r>
              <w:rPr>
                <w:noProof/>
                <w:webHidden/>
              </w:rPr>
              <w:fldChar w:fldCharType="end"/>
            </w:r>
          </w:hyperlink>
        </w:p>
        <w:p w14:paraId="54D391B5" w14:textId="70A1C100"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95" w:history="1">
            <w:r w:rsidRPr="00E760D5">
              <w:rPr>
                <w:rStyle w:val="Hyperlink"/>
                <w:noProof/>
              </w:rPr>
              <w:t>9.4</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Tonalität</w:t>
            </w:r>
            <w:r>
              <w:rPr>
                <w:noProof/>
                <w:webHidden/>
              </w:rPr>
              <w:tab/>
            </w:r>
            <w:r>
              <w:rPr>
                <w:noProof/>
                <w:webHidden/>
              </w:rPr>
              <w:fldChar w:fldCharType="begin"/>
            </w:r>
            <w:r>
              <w:rPr>
                <w:noProof/>
                <w:webHidden/>
              </w:rPr>
              <w:instrText xml:space="preserve"> PAGEREF _Toc223122695 \h </w:instrText>
            </w:r>
            <w:r>
              <w:rPr>
                <w:noProof/>
                <w:webHidden/>
              </w:rPr>
            </w:r>
            <w:r>
              <w:rPr>
                <w:noProof/>
                <w:webHidden/>
              </w:rPr>
              <w:fldChar w:fldCharType="separate"/>
            </w:r>
            <w:r>
              <w:rPr>
                <w:noProof/>
                <w:webHidden/>
              </w:rPr>
              <w:t>24</w:t>
            </w:r>
            <w:r>
              <w:rPr>
                <w:noProof/>
                <w:webHidden/>
              </w:rPr>
              <w:fldChar w:fldCharType="end"/>
            </w:r>
          </w:hyperlink>
        </w:p>
        <w:p w14:paraId="5389C011" w14:textId="34233E78"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96" w:history="1">
            <w:r w:rsidRPr="00E760D5">
              <w:rPr>
                <w:rStyle w:val="Hyperlink"/>
                <w:noProof/>
              </w:rPr>
              <w:t>9.5</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Rolle</w:t>
            </w:r>
            <w:r>
              <w:rPr>
                <w:noProof/>
                <w:webHidden/>
              </w:rPr>
              <w:tab/>
            </w:r>
            <w:r>
              <w:rPr>
                <w:noProof/>
                <w:webHidden/>
              </w:rPr>
              <w:fldChar w:fldCharType="begin"/>
            </w:r>
            <w:r>
              <w:rPr>
                <w:noProof/>
                <w:webHidden/>
              </w:rPr>
              <w:instrText xml:space="preserve"> PAGEREF _Toc223122696 \h </w:instrText>
            </w:r>
            <w:r>
              <w:rPr>
                <w:noProof/>
                <w:webHidden/>
              </w:rPr>
            </w:r>
            <w:r>
              <w:rPr>
                <w:noProof/>
                <w:webHidden/>
              </w:rPr>
              <w:fldChar w:fldCharType="separate"/>
            </w:r>
            <w:r>
              <w:rPr>
                <w:noProof/>
                <w:webHidden/>
              </w:rPr>
              <w:t>25</w:t>
            </w:r>
            <w:r>
              <w:rPr>
                <w:noProof/>
                <w:webHidden/>
              </w:rPr>
              <w:fldChar w:fldCharType="end"/>
            </w:r>
          </w:hyperlink>
        </w:p>
        <w:p w14:paraId="669A3AEB" w14:textId="3E32B093"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97" w:history="1">
            <w:r w:rsidRPr="00E760D5">
              <w:rPr>
                <w:rStyle w:val="Hyperlink"/>
                <w:noProof/>
              </w:rPr>
              <w:t>9.6</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Vergleich</w:t>
            </w:r>
            <w:r>
              <w:rPr>
                <w:noProof/>
                <w:webHidden/>
              </w:rPr>
              <w:tab/>
            </w:r>
            <w:r>
              <w:rPr>
                <w:noProof/>
                <w:webHidden/>
              </w:rPr>
              <w:fldChar w:fldCharType="begin"/>
            </w:r>
            <w:r>
              <w:rPr>
                <w:noProof/>
                <w:webHidden/>
              </w:rPr>
              <w:instrText xml:space="preserve"> PAGEREF _Toc223122697 \h </w:instrText>
            </w:r>
            <w:r>
              <w:rPr>
                <w:noProof/>
                <w:webHidden/>
              </w:rPr>
            </w:r>
            <w:r>
              <w:rPr>
                <w:noProof/>
                <w:webHidden/>
              </w:rPr>
              <w:fldChar w:fldCharType="separate"/>
            </w:r>
            <w:r>
              <w:rPr>
                <w:noProof/>
                <w:webHidden/>
              </w:rPr>
              <w:t>25</w:t>
            </w:r>
            <w:r>
              <w:rPr>
                <w:noProof/>
                <w:webHidden/>
              </w:rPr>
              <w:fldChar w:fldCharType="end"/>
            </w:r>
          </w:hyperlink>
        </w:p>
        <w:p w14:paraId="45D3350B" w14:textId="376DD77A"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698" w:history="1">
            <w:r w:rsidRPr="00E760D5">
              <w:rPr>
                <w:rStyle w:val="Hyperlink"/>
                <w:noProof/>
              </w:rPr>
              <w:t>9.7</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Themen</w:t>
            </w:r>
            <w:r>
              <w:rPr>
                <w:noProof/>
                <w:webHidden/>
              </w:rPr>
              <w:tab/>
            </w:r>
            <w:r>
              <w:rPr>
                <w:noProof/>
                <w:webHidden/>
              </w:rPr>
              <w:fldChar w:fldCharType="begin"/>
            </w:r>
            <w:r>
              <w:rPr>
                <w:noProof/>
                <w:webHidden/>
              </w:rPr>
              <w:instrText xml:space="preserve"> PAGEREF _Toc223122698 \h </w:instrText>
            </w:r>
            <w:r>
              <w:rPr>
                <w:noProof/>
                <w:webHidden/>
              </w:rPr>
            </w:r>
            <w:r>
              <w:rPr>
                <w:noProof/>
                <w:webHidden/>
              </w:rPr>
              <w:fldChar w:fldCharType="separate"/>
            </w:r>
            <w:r>
              <w:rPr>
                <w:noProof/>
                <w:webHidden/>
              </w:rPr>
              <w:t>26</w:t>
            </w:r>
            <w:r>
              <w:rPr>
                <w:noProof/>
                <w:webHidden/>
              </w:rPr>
              <w:fldChar w:fldCharType="end"/>
            </w:r>
          </w:hyperlink>
        </w:p>
        <w:p w14:paraId="52A6C182" w14:textId="1BF6AD98"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699" w:history="1">
            <w:r w:rsidRPr="00E760D5">
              <w:rPr>
                <w:rStyle w:val="Hyperlink"/>
                <w:noProof/>
              </w:rPr>
              <w:t>10</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Beispielhafte Datenerfassungsstruktur</w:t>
            </w:r>
            <w:r>
              <w:rPr>
                <w:noProof/>
                <w:webHidden/>
              </w:rPr>
              <w:tab/>
            </w:r>
            <w:r>
              <w:rPr>
                <w:noProof/>
                <w:webHidden/>
              </w:rPr>
              <w:fldChar w:fldCharType="begin"/>
            </w:r>
            <w:r>
              <w:rPr>
                <w:noProof/>
                <w:webHidden/>
              </w:rPr>
              <w:instrText xml:space="preserve"> PAGEREF _Toc223122699 \h </w:instrText>
            </w:r>
            <w:r>
              <w:rPr>
                <w:noProof/>
                <w:webHidden/>
              </w:rPr>
            </w:r>
            <w:r>
              <w:rPr>
                <w:noProof/>
                <w:webHidden/>
              </w:rPr>
              <w:fldChar w:fldCharType="separate"/>
            </w:r>
            <w:r>
              <w:rPr>
                <w:noProof/>
                <w:webHidden/>
              </w:rPr>
              <w:t>26</w:t>
            </w:r>
            <w:r>
              <w:rPr>
                <w:noProof/>
                <w:webHidden/>
              </w:rPr>
              <w:fldChar w:fldCharType="end"/>
            </w:r>
          </w:hyperlink>
        </w:p>
        <w:p w14:paraId="625A8240" w14:textId="60E10195"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700" w:history="1">
            <w:r w:rsidRPr="00E760D5">
              <w:rPr>
                <w:rStyle w:val="Hyperlink"/>
                <w:noProof/>
              </w:rPr>
              <w:t>10.1</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Beispielhaftes JSON-Schema (allgemein)</w:t>
            </w:r>
            <w:r>
              <w:rPr>
                <w:noProof/>
                <w:webHidden/>
              </w:rPr>
              <w:tab/>
            </w:r>
            <w:r>
              <w:rPr>
                <w:noProof/>
                <w:webHidden/>
              </w:rPr>
              <w:fldChar w:fldCharType="begin"/>
            </w:r>
            <w:r>
              <w:rPr>
                <w:noProof/>
                <w:webHidden/>
              </w:rPr>
              <w:instrText xml:space="preserve"> PAGEREF _Toc223122700 \h </w:instrText>
            </w:r>
            <w:r>
              <w:rPr>
                <w:noProof/>
                <w:webHidden/>
              </w:rPr>
            </w:r>
            <w:r>
              <w:rPr>
                <w:noProof/>
                <w:webHidden/>
              </w:rPr>
              <w:fldChar w:fldCharType="separate"/>
            </w:r>
            <w:r>
              <w:rPr>
                <w:noProof/>
                <w:webHidden/>
              </w:rPr>
              <w:t>26</w:t>
            </w:r>
            <w:r>
              <w:rPr>
                <w:noProof/>
                <w:webHidden/>
              </w:rPr>
              <w:fldChar w:fldCharType="end"/>
            </w:r>
          </w:hyperlink>
        </w:p>
        <w:p w14:paraId="4543ABEA" w14:textId="221303F6"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701" w:history="1">
            <w:r w:rsidRPr="00E760D5">
              <w:rPr>
                <w:rStyle w:val="Hyperlink"/>
                <w:noProof/>
              </w:rPr>
              <w:t>10.2</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Beispielhaftes JSON-Schema (konkret)</w:t>
            </w:r>
            <w:r>
              <w:rPr>
                <w:noProof/>
                <w:webHidden/>
              </w:rPr>
              <w:tab/>
            </w:r>
            <w:r>
              <w:rPr>
                <w:noProof/>
                <w:webHidden/>
              </w:rPr>
              <w:fldChar w:fldCharType="begin"/>
            </w:r>
            <w:r>
              <w:rPr>
                <w:noProof/>
                <w:webHidden/>
              </w:rPr>
              <w:instrText xml:space="preserve"> PAGEREF _Toc223122701 \h </w:instrText>
            </w:r>
            <w:r>
              <w:rPr>
                <w:noProof/>
                <w:webHidden/>
              </w:rPr>
            </w:r>
            <w:r>
              <w:rPr>
                <w:noProof/>
                <w:webHidden/>
              </w:rPr>
              <w:fldChar w:fldCharType="separate"/>
            </w:r>
            <w:r>
              <w:rPr>
                <w:noProof/>
                <w:webHidden/>
              </w:rPr>
              <w:t>29</w:t>
            </w:r>
            <w:r>
              <w:rPr>
                <w:noProof/>
                <w:webHidden/>
              </w:rPr>
              <w:fldChar w:fldCharType="end"/>
            </w:r>
          </w:hyperlink>
        </w:p>
        <w:p w14:paraId="5027019B" w14:textId="5E87BD14" w:rsidR="00FE77E2" w:rsidRDefault="00FE77E2">
          <w:pPr>
            <w:pStyle w:val="TOC2"/>
            <w:rPr>
              <w:rFonts w:eastAsiaTheme="minorEastAsia" w:cstheme="minorBidi"/>
              <w:noProof/>
              <w:color w:val="auto"/>
              <w:kern w:val="2"/>
              <w:sz w:val="24"/>
              <w:szCs w:val="24"/>
              <w:bdr w:val="none" w:sz="0" w:space="0" w:color="auto"/>
              <w14:ligatures w14:val="standardContextual"/>
            </w:rPr>
          </w:pPr>
          <w:hyperlink w:anchor="_Toc223122702" w:history="1">
            <w:r w:rsidRPr="00E760D5">
              <w:rPr>
                <w:rStyle w:val="Hyperlink"/>
                <w:noProof/>
              </w:rPr>
              <w:t>10.3</w:t>
            </w:r>
            <w:r>
              <w:rPr>
                <w:rFonts w:eastAsiaTheme="minorEastAsia" w:cstheme="minorBidi"/>
                <w:noProof/>
                <w:color w:val="auto"/>
                <w:kern w:val="2"/>
                <w:sz w:val="24"/>
                <w:szCs w:val="24"/>
                <w:bdr w:val="none" w:sz="0" w:space="0" w:color="auto"/>
                <w14:ligatures w14:val="standardContextual"/>
              </w:rPr>
              <w:tab/>
            </w:r>
            <w:r w:rsidRPr="00E760D5">
              <w:rPr>
                <w:rStyle w:val="Hyperlink"/>
                <w:noProof/>
              </w:rPr>
              <w:t>Beispielhaftes .md-Schema (konkret)</w:t>
            </w:r>
            <w:r>
              <w:rPr>
                <w:noProof/>
                <w:webHidden/>
              </w:rPr>
              <w:tab/>
            </w:r>
            <w:r>
              <w:rPr>
                <w:noProof/>
                <w:webHidden/>
              </w:rPr>
              <w:fldChar w:fldCharType="begin"/>
            </w:r>
            <w:r>
              <w:rPr>
                <w:noProof/>
                <w:webHidden/>
              </w:rPr>
              <w:instrText xml:space="preserve"> PAGEREF _Toc223122702 \h </w:instrText>
            </w:r>
            <w:r>
              <w:rPr>
                <w:noProof/>
                <w:webHidden/>
              </w:rPr>
            </w:r>
            <w:r>
              <w:rPr>
                <w:noProof/>
                <w:webHidden/>
              </w:rPr>
              <w:fldChar w:fldCharType="separate"/>
            </w:r>
            <w:r>
              <w:rPr>
                <w:noProof/>
                <w:webHidden/>
              </w:rPr>
              <w:t>30</w:t>
            </w:r>
            <w:r>
              <w:rPr>
                <w:noProof/>
                <w:webHidden/>
              </w:rPr>
              <w:fldChar w:fldCharType="end"/>
            </w:r>
          </w:hyperlink>
        </w:p>
        <w:p w14:paraId="037569BC" w14:textId="3F978FC7"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703" w:history="1">
            <w:r w:rsidRPr="00E760D5">
              <w:rPr>
                <w:rStyle w:val="Hyperlink"/>
                <w:noProof/>
              </w:rPr>
              <w:t>11</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Namenskonventionen</w:t>
            </w:r>
            <w:r>
              <w:rPr>
                <w:noProof/>
                <w:webHidden/>
              </w:rPr>
              <w:tab/>
            </w:r>
            <w:r>
              <w:rPr>
                <w:noProof/>
                <w:webHidden/>
              </w:rPr>
              <w:fldChar w:fldCharType="begin"/>
            </w:r>
            <w:r>
              <w:rPr>
                <w:noProof/>
                <w:webHidden/>
              </w:rPr>
              <w:instrText xml:space="preserve"> PAGEREF _Toc223122703 \h </w:instrText>
            </w:r>
            <w:r>
              <w:rPr>
                <w:noProof/>
                <w:webHidden/>
              </w:rPr>
            </w:r>
            <w:r>
              <w:rPr>
                <w:noProof/>
                <w:webHidden/>
              </w:rPr>
              <w:fldChar w:fldCharType="separate"/>
            </w:r>
            <w:r>
              <w:rPr>
                <w:noProof/>
                <w:webHidden/>
              </w:rPr>
              <w:t>31</w:t>
            </w:r>
            <w:r>
              <w:rPr>
                <w:noProof/>
                <w:webHidden/>
              </w:rPr>
              <w:fldChar w:fldCharType="end"/>
            </w:r>
          </w:hyperlink>
        </w:p>
        <w:p w14:paraId="4A65FD48" w14:textId="52BB0C60" w:rsidR="00FE77E2" w:rsidRDefault="00FE77E2">
          <w:pPr>
            <w:pStyle w:val="TOC1"/>
            <w:rPr>
              <w:rFonts w:eastAsiaTheme="minorEastAsia" w:cstheme="minorBidi"/>
              <w:b w:val="0"/>
              <w:bCs w:val="0"/>
              <w:noProof/>
              <w:color w:val="auto"/>
              <w:kern w:val="2"/>
              <w:sz w:val="24"/>
              <w:szCs w:val="24"/>
              <w:bdr w:val="none" w:sz="0" w:space="0" w:color="auto"/>
              <w14:ligatures w14:val="standardContextual"/>
            </w:rPr>
          </w:pPr>
          <w:hyperlink w:anchor="_Toc223122704" w:history="1">
            <w:r w:rsidRPr="00E760D5">
              <w:rPr>
                <w:rStyle w:val="Hyperlink"/>
                <w:noProof/>
              </w:rPr>
              <w:t>12</w:t>
            </w:r>
            <w:r>
              <w:rPr>
                <w:rFonts w:eastAsiaTheme="minorEastAsia" w:cstheme="minorBidi"/>
                <w:b w:val="0"/>
                <w:bCs w:val="0"/>
                <w:noProof/>
                <w:color w:val="auto"/>
                <w:kern w:val="2"/>
                <w:sz w:val="24"/>
                <w:szCs w:val="24"/>
                <w:bdr w:val="none" w:sz="0" w:space="0" w:color="auto"/>
                <w14:ligatures w14:val="standardContextual"/>
              </w:rPr>
              <w:tab/>
            </w:r>
            <w:r w:rsidRPr="00E760D5">
              <w:rPr>
                <w:rStyle w:val="Hyperlink"/>
                <w:noProof/>
              </w:rPr>
              <w:t>Glossar</w:t>
            </w:r>
            <w:r>
              <w:rPr>
                <w:noProof/>
                <w:webHidden/>
              </w:rPr>
              <w:tab/>
            </w:r>
            <w:r>
              <w:rPr>
                <w:noProof/>
                <w:webHidden/>
              </w:rPr>
              <w:fldChar w:fldCharType="begin"/>
            </w:r>
            <w:r>
              <w:rPr>
                <w:noProof/>
                <w:webHidden/>
              </w:rPr>
              <w:instrText xml:space="preserve"> PAGEREF _Toc223122704 \h </w:instrText>
            </w:r>
            <w:r>
              <w:rPr>
                <w:noProof/>
                <w:webHidden/>
              </w:rPr>
            </w:r>
            <w:r>
              <w:rPr>
                <w:noProof/>
                <w:webHidden/>
              </w:rPr>
              <w:fldChar w:fldCharType="separate"/>
            </w:r>
            <w:r>
              <w:rPr>
                <w:noProof/>
                <w:webHidden/>
              </w:rPr>
              <w:t>32</w:t>
            </w:r>
            <w:r>
              <w:rPr>
                <w:noProof/>
                <w:webHidden/>
              </w:rPr>
              <w:fldChar w:fldCharType="end"/>
            </w:r>
          </w:hyperlink>
        </w:p>
        <w:p w14:paraId="5D76FC83" w14:textId="45B27E89" w:rsidR="00A54C60" w:rsidRPr="00CC2F8E" w:rsidRDefault="00A54C60" w:rsidP="00B14DD0">
          <w:r w:rsidRPr="00CC2F8E">
            <w:fldChar w:fldCharType="end"/>
          </w:r>
        </w:p>
      </w:sdtContent>
    </w:sdt>
    <w:p w14:paraId="579D5573" w14:textId="7068C861" w:rsidR="006A7DDD" w:rsidRPr="00CC2F8E" w:rsidRDefault="006A7DDD" w:rsidP="00170B93">
      <w:pPr>
        <w:pStyle w:val="Heading1"/>
      </w:pPr>
      <w:bookmarkStart w:id="1" w:name="_Toc223122625"/>
      <w:r w:rsidRPr="00CC2F8E">
        <w:t>Wozu dieses Handbuch?</w:t>
      </w:r>
      <w:bookmarkEnd w:id="1"/>
    </w:p>
    <w:p w14:paraId="1D69E3A0" w14:textId="1E846181" w:rsidR="0056312E" w:rsidRDefault="0056312E" w:rsidP="00B14DD0">
      <w:r w:rsidRPr="00CC2F8E">
        <w:t>Reputation ist zu verstehen als (strukturierte) Menge von Zuschreibungen.</w:t>
      </w:r>
    </w:p>
    <w:p w14:paraId="6D3F8D63" w14:textId="77777777" w:rsidR="001A624B" w:rsidRPr="00D4179A" w:rsidRDefault="001A624B" w:rsidP="00170B93">
      <w:pPr>
        <w:pStyle w:val="tk-bigbullets"/>
      </w:pPr>
      <w:r w:rsidRPr="00D4179A">
        <w:t xml:space="preserve">Einzelne Antworten sind </w:t>
      </w:r>
      <w:r w:rsidRPr="00D4179A">
        <w:rPr>
          <w:rStyle w:val="s1"/>
          <w:rFonts w:ascii="Calibri" w:hAnsi="Calibri"/>
          <w:sz w:val="24"/>
          <w:szCs w:val="14"/>
        </w:rPr>
        <w:t>nicht</w:t>
      </w:r>
      <w:r w:rsidRPr="00D4179A">
        <w:t xml:space="preserve"> reputationsentscheidend</w:t>
      </w:r>
    </w:p>
    <w:p w14:paraId="3A2002BB" w14:textId="77777777" w:rsidR="001A624B" w:rsidRPr="00D4179A" w:rsidRDefault="001A624B" w:rsidP="00170B93">
      <w:pPr>
        <w:pStyle w:val="tk-bigbullets"/>
      </w:pPr>
      <w:r w:rsidRPr="00D4179A">
        <w:rPr>
          <w:rStyle w:val="s1"/>
          <w:rFonts w:ascii="Calibri" w:hAnsi="Calibri"/>
          <w:sz w:val="24"/>
          <w:szCs w:val="14"/>
        </w:rPr>
        <w:t xml:space="preserve">Relevant sind </w:t>
      </w:r>
      <w:r w:rsidRPr="00D4179A">
        <w:t>Muster über mehrere Prompts und Zeitpunkte</w:t>
      </w:r>
    </w:p>
    <w:p w14:paraId="79158BD5" w14:textId="77777777" w:rsidR="001A624B" w:rsidRPr="00CC2F8E" w:rsidRDefault="001A624B" w:rsidP="00170B93">
      <w:pPr>
        <w:pStyle w:val="tk-bigbullets"/>
      </w:pPr>
      <w:r w:rsidRPr="00D4179A">
        <w:t>Abweichungen können modell- oder promptbedingt sein</w:t>
      </w:r>
    </w:p>
    <w:p w14:paraId="4AA26AA8" w14:textId="77777777" w:rsidR="001A624B" w:rsidRPr="00D4179A" w:rsidRDefault="001A624B" w:rsidP="00B14DD0">
      <w:r w:rsidRPr="00D4179A">
        <w:t xml:space="preserve">Reputationsmonitoring ist daher immer </w:t>
      </w:r>
      <w:r w:rsidRPr="00D4179A">
        <w:rPr>
          <w:rStyle w:val="s1"/>
          <w:rFonts w:ascii="Calibri" w:hAnsi="Calibri"/>
          <w:sz w:val="24"/>
          <w:szCs w:val="14"/>
        </w:rPr>
        <w:t>vergleichend und longitudinal</w:t>
      </w:r>
      <w:r w:rsidRPr="00D4179A">
        <w:t xml:space="preserve"> angelegt.</w:t>
      </w:r>
    </w:p>
    <w:p w14:paraId="771888D7" w14:textId="36366243" w:rsidR="001A624B" w:rsidRDefault="00BB18AF" w:rsidP="00BB18AF">
      <w:pPr>
        <w:pStyle w:val="Heading1Small"/>
      </w:pPr>
      <w:bookmarkStart w:id="2" w:name="_Toc223122626"/>
      <w:r>
        <w:t>Dokumentation</w:t>
      </w:r>
      <w:bookmarkEnd w:id="2"/>
    </w:p>
    <w:p w14:paraId="33789B79" w14:textId="2680F001" w:rsidR="00BB18AF" w:rsidRDefault="00BB18AF" w:rsidP="00B14DD0">
      <w:r>
        <w:t>Dokumentation dient der Qualitätssicherung, der Reproduzierbarkeit, der Nachvollziehbarkeit und ggf. der späteren Re-Interpretation von Daten anhand geänderter Fragestellungen.</w:t>
      </w:r>
    </w:p>
    <w:p w14:paraId="554919F4" w14:textId="1A66866F" w:rsidR="00BB18AF" w:rsidRDefault="00BB18AF" w:rsidP="00B14DD0">
      <w:r>
        <w:t>Zu dokumentieren sind:</w:t>
      </w:r>
    </w:p>
    <w:p w14:paraId="60460BAF" w14:textId="77777777" w:rsidR="0071465C" w:rsidRDefault="0071465C" w:rsidP="0071465C">
      <w:pPr>
        <w:pStyle w:val="font-claude-response-body"/>
      </w:pPr>
      <w:r>
        <w:rPr>
          <w:rStyle w:val="Strong"/>
        </w:rPr>
        <w:t>Was du dokumentieren solltest:</w:t>
      </w:r>
      <w:r>
        <w:t xml:space="preserve"> Für dein Monitoring würde ich empfehlen, bei jeder Testbefragung festzuhalten:</w:t>
      </w:r>
    </w:p>
    <w:p w14:paraId="7A3B32A1" w14:textId="77777777" w:rsidR="0071465C" w:rsidRDefault="0071465C" w:rsidP="0071465C">
      <w:pPr>
        <w:pStyle w:val="whitespace-normal"/>
        <w:numPr>
          <w:ilvl w:val="0"/>
          <w:numId w:val="55"/>
        </w:numPr>
      </w:pPr>
      <w:r>
        <w:t>Modell und Version (z.B. GPT-4o, Claude Sonnet 4.6)</w:t>
      </w:r>
    </w:p>
    <w:p w14:paraId="4C124692" w14:textId="77777777" w:rsidR="0071465C" w:rsidRDefault="0071465C" w:rsidP="0071465C">
      <w:pPr>
        <w:pStyle w:val="whitespace-normal"/>
        <w:numPr>
          <w:ilvl w:val="0"/>
          <w:numId w:val="55"/>
        </w:numPr>
      </w:pPr>
      <w:r>
        <w:t>Zugangskanal (Web-UI, API, App)</w:t>
      </w:r>
    </w:p>
    <w:p w14:paraId="742A2115" w14:textId="77777777" w:rsidR="0071465C" w:rsidRDefault="0071465C" w:rsidP="0071465C">
      <w:pPr>
        <w:pStyle w:val="whitespace-normal"/>
        <w:numPr>
          <w:ilvl w:val="0"/>
          <w:numId w:val="55"/>
        </w:numPr>
      </w:pPr>
      <w:r>
        <w:t>Websuche: ja / nein / unklar</w:t>
      </w:r>
    </w:p>
    <w:p w14:paraId="0F441EDD" w14:textId="77777777" w:rsidR="0071465C" w:rsidRDefault="0071465C" w:rsidP="0071465C">
      <w:pPr>
        <w:pStyle w:val="whitespace-normal"/>
        <w:numPr>
          <w:ilvl w:val="0"/>
          <w:numId w:val="55"/>
        </w:numPr>
      </w:pPr>
      <w:r>
        <w:t>Datum der Befragung</w:t>
      </w:r>
    </w:p>
    <w:p w14:paraId="4360BDE8" w14:textId="77777777" w:rsidR="0071465C" w:rsidRDefault="0071465C" w:rsidP="0071465C">
      <w:pPr>
        <w:pStyle w:val="font-claude-response-body"/>
      </w:pPr>
      <w:r>
        <w:t>Das "unklar" wird öfter vorkommen als du willst – das ist selbst ein Befund.</w:t>
      </w:r>
    </w:p>
    <w:p w14:paraId="27B5E817" w14:textId="77777777" w:rsidR="0071465C" w:rsidRPr="0071465C" w:rsidRDefault="0071465C" w:rsidP="00B14DD0">
      <w:pPr>
        <w:rPr>
          <w:lang w:val="en-DE"/>
        </w:rPr>
      </w:pPr>
    </w:p>
    <w:p w14:paraId="349F63FE" w14:textId="7B9DA2CE" w:rsidR="00BB18AF" w:rsidRDefault="00BB18AF" w:rsidP="00BB18AF">
      <w:pPr>
        <w:pStyle w:val="StandardFett"/>
      </w:pPr>
      <w:r>
        <w:t>Erhebungs-Prompts</w:t>
      </w:r>
    </w:p>
    <w:p w14:paraId="5D9614EF" w14:textId="2B44B548" w:rsidR="00BB18AF" w:rsidRDefault="00BB18AF" w:rsidP="00B14DD0">
      <w:r>
        <w:t xml:space="preserve">Für jeden </w:t>
      </w:r>
      <w:r w:rsidR="00716FFB">
        <w:t>Erhebungs-P</w:t>
      </w:r>
      <w:r>
        <w:t>rompt sind mindestens zu dokumentieren:</w:t>
      </w:r>
    </w:p>
    <w:p w14:paraId="33887117" w14:textId="06454DD9" w:rsidR="00974BB8" w:rsidRDefault="00974BB8" w:rsidP="00BB18AF">
      <w:pPr>
        <w:pStyle w:val="tk-bigbullets"/>
      </w:pPr>
      <w:r>
        <w:t>Prompt-ID</w:t>
      </w:r>
    </w:p>
    <w:p w14:paraId="61ADFDCC" w14:textId="68983DD1" w:rsidR="00BB18AF" w:rsidRDefault="00BB18AF" w:rsidP="00BB18AF">
      <w:pPr>
        <w:pStyle w:val="tk-bigbullets"/>
      </w:pPr>
      <w:r>
        <w:t>Prompt im Wortlaut</w:t>
      </w:r>
    </w:p>
    <w:p w14:paraId="01DE32F4" w14:textId="77777777" w:rsidR="003832AC" w:rsidRDefault="003832AC" w:rsidP="003832AC">
      <w:pPr>
        <w:pStyle w:val="tk-bigbullets"/>
      </w:pPr>
      <w:r>
        <w:t>Prompt-Versionsnummer</w:t>
      </w:r>
    </w:p>
    <w:p w14:paraId="6AEE674E" w14:textId="77777777" w:rsidR="00BB18AF" w:rsidRDefault="00BB18AF" w:rsidP="00BB18AF">
      <w:pPr>
        <w:pStyle w:val="tk-bigbullets"/>
      </w:pPr>
      <w:r>
        <w:t>Prompt-Attribute</w:t>
      </w:r>
    </w:p>
    <w:p w14:paraId="56FE0043" w14:textId="3C7EFA00" w:rsidR="00BB18AF" w:rsidRDefault="00BB18AF" w:rsidP="00BB18AF">
      <w:pPr>
        <w:pStyle w:val="tk-bigbullets"/>
      </w:pPr>
      <w:r>
        <w:t>Datum der Verwendung</w:t>
      </w:r>
    </w:p>
    <w:p w14:paraId="346E73EB" w14:textId="46156515" w:rsidR="00BB18AF" w:rsidRDefault="00BB18AF" w:rsidP="00BB18AF">
      <w:pPr>
        <w:pStyle w:val="StandardFett"/>
      </w:pPr>
      <w:r>
        <w:t>Kodier-Prompts</w:t>
      </w:r>
    </w:p>
    <w:p w14:paraId="12B4D67A" w14:textId="66D24FA6" w:rsidR="00BB18AF" w:rsidRDefault="00BB18AF" w:rsidP="00BB18AF">
      <w:pPr>
        <w:pStyle w:val="HeaderandFooter"/>
      </w:pPr>
      <w:r>
        <w:t>Für jeden Kodier-Prompt sind mindestens zu dokumentieren</w:t>
      </w:r>
      <w:r w:rsidR="00E10665">
        <w:t>:</w:t>
      </w:r>
    </w:p>
    <w:p w14:paraId="71E009D2" w14:textId="77777777" w:rsidR="00974BB8" w:rsidRDefault="00974BB8" w:rsidP="00974BB8">
      <w:pPr>
        <w:pStyle w:val="tk-bigbullets"/>
      </w:pPr>
      <w:r>
        <w:t>Prompt-ID</w:t>
      </w:r>
    </w:p>
    <w:p w14:paraId="3AE5B999" w14:textId="77777777" w:rsidR="00974BB8" w:rsidRDefault="00974BB8" w:rsidP="00974BB8">
      <w:pPr>
        <w:pStyle w:val="tk-bigbullets"/>
      </w:pPr>
      <w:r>
        <w:t>Prompt im Wortlaut</w:t>
      </w:r>
    </w:p>
    <w:p w14:paraId="1A0DE33F" w14:textId="77777777" w:rsidR="00974BB8" w:rsidRDefault="00974BB8" w:rsidP="00974BB8">
      <w:pPr>
        <w:pStyle w:val="tk-bigbullets"/>
      </w:pPr>
      <w:r>
        <w:t>Prompt-Versionsnummer</w:t>
      </w:r>
    </w:p>
    <w:p w14:paraId="21D3B85D" w14:textId="77777777" w:rsidR="00974BB8" w:rsidRDefault="00974BB8" w:rsidP="00974BB8">
      <w:pPr>
        <w:pStyle w:val="tk-bigbullets"/>
      </w:pPr>
      <w:r>
        <w:t>Prompt-Attribute</w:t>
      </w:r>
    </w:p>
    <w:p w14:paraId="046DF83E" w14:textId="08D5BCE9" w:rsidR="00E10665" w:rsidRDefault="00E10665" w:rsidP="00834201">
      <w:pPr>
        <w:pStyle w:val="StandardFett"/>
      </w:pPr>
      <w:r>
        <w:t>Annotierte Antworten</w:t>
      </w:r>
    </w:p>
    <w:p w14:paraId="407A6650" w14:textId="2D467E74" w:rsidR="00BB18AF" w:rsidRDefault="00BB18AF" w:rsidP="00B14DD0">
      <w:r>
        <w:t xml:space="preserve">Für jede annotierte Antwort </w:t>
      </w:r>
      <w:r w:rsidR="003832AC">
        <w:t xml:space="preserve">ist </w:t>
      </w:r>
      <w:r>
        <w:t>mindestens zu dokumentieren:</w:t>
      </w:r>
    </w:p>
    <w:p w14:paraId="36465B41" w14:textId="0134C148" w:rsidR="003832AC" w:rsidRDefault="003832AC" w:rsidP="00954D33">
      <w:pPr>
        <w:pStyle w:val="tk-bigbullets"/>
      </w:pPr>
      <w:r>
        <w:t>LLM-Modell, Versionsnummer und konfigurierbare LLM-Parameter (insbesondere Temperatur, System-Prompt)</w:t>
      </w:r>
    </w:p>
    <w:p w14:paraId="32B3EA13" w14:textId="3440D55F" w:rsidR="00BB18AF" w:rsidRDefault="003832AC" w:rsidP="00954D33">
      <w:pPr>
        <w:pStyle w:val="tk-bigbullets"/>
      </w:pPr>
      <w:r>
        <w:t>Erhebungs-</w:t>
      </w:r>
      <w:r w:rsidR="00BB18AF">
        <w:t xml:space="preserve">Prompt </w:t>
      </w:r>
      <w:r>
        <w:t>inkl. Metadaten</w:t>
      </w:r>
    </w:p>
    <w:p w14:paraId="3B279AAB" w14:textId="01F94588" w:rsidR="00BB18AF" w:rsidRDefault="003832AC" w:rsidP="00954D33">
      <w:pPr>
        <w:pStyle w:val="tk-bigbullets"/>
      </w:pPr>
      <w:r>
        <w:t>LLM-</w:t>
      </w:r>
      <w:r w:rsidR="00BB18AF">
        <w:t>Antwort</w:t>
      </w:r>
    </w:p>
    <w:p w14:paraId="631EA901" w14:textId="348CFD1B" w:rsidR="00954D33" w:rsidRDefault="00954D33" w:rsidP="00954D33">
      <w:pPr>
        <w:pStyle w:val="tk-bigbullets"/>
      </w:pPr>
      <w:r>
        <w:t>Manuelle Kodierung: ja/nein</w:t>
      </w:r>
    </w:p>
    <w:p w14:paraId="089E6AF8" w14:textId="1DBD725D" w:rsidR="00BB18AF" w:rsidRPr="00BB18AF" w:rsidRDefault="00954D33" w:rsidP="00954D33">
      <w:pPr>
        <w:pStyle w:val="tk-bigbullets"/>
      </w:pPr>
      <w:r>
        <w:t xml:space="preserve">LLM-gestützte Kodierung: </w:t>
      </w:r>
      <w:r w:rsidR="003832AC">
        <w:t>Kodier-Prompt inkl. Metadaten</w:t>
      </w:r>
    </w:p>
    <w:p w14:paraId="33A4D11D" w14:textId="455E6824" w:rsidR="003D1FD6" w:rsidRDefault="003D1FD6" w:rsidP="00170B93">
      <w:pPr>
        <w:pStyle w:val="Heading1"/>
      </w:pPr>
      <w:bookmarkStart w:id="3" w:name="_Toc223122627"/>
      <w:r>
        <w:t>Prompt-Design</w:t>
      </w:r>
      <w:bookmarkEnd w:id="3"/>
    </w:p>
    <w:p w14:paraId="096F6FA1" w14:textId="50F96C63" w:rsidR="003D1FD6" w:rsidRDefault="003D1FD6" w:rsidP="00170B93">
      <w:pPr>
        <w:pStyle w:val="Heading2"/>
      </w:pPr>
      <w:bookmarkStart w:id="4" w:name="_Toc223122628"/>
      <w:r>
        <w:t>Prompt-Designs im Monitoring</w:t>
      </w:r>
      <w:bookmarkEnd w:id="4"/>
    </w:p>
    <w:p w14:paraId="33D33D07" w14:textId="7083E39A" w:rsidR="00FC362B" w:rsidRDefault="0065607A" w:rsidP="00B14DD0">
      <w:r>
        <w:t>Erhebungs</w:t>
      </w:r>
      <w:r w:rsidR="00365729">
        <w:t>-P</w:t>
      </w:r>
      <w:r>
        <w:t xml:space="preserve">rompts </w:t>
      </w:r>
      <w:r w:rsidR="007F572D">
        <w:t xml:space="preserve">sind das Erhebungsinstrument. </w:t>
      </w:r>
      <w:r w:rsidR="001A624B">
        <w:t xml:space="preserve">Ihre systematische Nutzung lässt </w:t>
      </w:r>
      <w:r w:rsidR="007F572D">
        <w:t xml:space="preserve">Reputation sichtbar werden, </w:t>
      </w:r>
      <w:r w:rsidR="001A624B">
        <w:t xml:space="preserve">indem sie </w:t>
      </w:r>
      <w:r w:rsidR="007F572D">
        <w:t>reputationsrelevante Antwortmuster identifizier</w:t>
      </w:r>
      <w:r w:rsidR="001A624B">
        <w:t>t</w:t>
      </w:r>
      <w:r w:rsidR="00FC362B">
        <w:t>.</w:t>
      </w:r>
    </w:p>
    <w:p w14:paraId="439224E9" w14:textId="77777777" w:rsidR="00FC362B" w:rsidRDefault="00FC362B" w:rsidP="00B14DD0">
      <w:r>
        <w:t xml:space="preserve">Prompts sollen Antworten und Muster </w:t>
      </w:r>
      <w:r w:rsidR="007F572D">
        <w:t>hingegen nicht provozieren</w:t>
      </w:r>
      <w:r>
        <w:t xml:space="preserve">. Sie sollen </w:t>
      </w:r>
      <w:r w:rsidRPr="00FC362B">
        <w:t>Auswahlprozesse im Modell</w:t>
      </w:r>
      <w:r>
        <w:t xml:space="preserve"> sichtbar machen, nicht bestätigen.</w:t>
      </w:r>
    </w:p>
    <w:p w14:paraId="694225C6" w14:textId="3B026D91" w:rsidR="003D1FD6" w:rsidRPr="007F572D" w:rsidRDefault="003D1FD6" w:rsidP="00B14DD0">
      <w:r w:rsidRPr="007F572D">
        <w:t>Das Prompt-Design muss so gestaltet sein, dass</w:t>
      </w:r>
    </w:p>
    <w:p w14:paraId="29B011E5" w14:textId="2771B5FF" w:rsidR="003D1FD6" w:rsidRPr="00521ADB" w:rsidRDefault="003D1FD6" w:rsidP="00170B93">
      <w:pPr>
        <w:pStyle w:val="tk-bigbullets"/>
      </w:pPr>
      <w:r w:rsidRPr="00521ADB">
        <w:t xml:space="preserve">die in Kapitel </w:t>
      </w:r>
      <w:r w:rsidR="00AC5E84">
        <w:fldChar w:fldCharType="begin"/>
      </w:r>
      <w:r w:rsidR="00AC5E84">
        <w:instrText xml:space="preserve"> REF _Ref220827316 \r \h </w:instrText>
      </w:r>
      <w:r w:rsidR="00AC5E84">
        <w:fldChar w:fldCharType="separate"/>
      </w:r>
      <w:r w:rsidR="00AC5E84">
        <w:t>1.9</w:t>
      </w:r>
      <w:r w:rsidR="00AC5E84">
        <w:fldChar w:fldCharType="end"/>
      </w:r>
      <w:r w:rsidR="00AC5E84">
        <w:t xml:space="preserve"> </w:t>
      </w:r>
      <w:r w:rsidR="00521ADB">
        <w:fldChar w:fldCharType="begin"/>
      </w:r>
      <w:r w:rsidR="00521ADB">
        <w:instrText xml:space="preserve"> REF _Ref220827316 \h </w:instrText>
      </w:r>
      <w:r w:rsidR="00AC5E84">
        <w:instrText xml:space="preserve"> \* MERGEFORMAT </w:instrText>
      </w:r>
      <w:r w:rsidR="00521ADB">
        <w:fldChar w:fldCharType="separate"/>
      </w:r>
      <w:r w:rsidR="00521ADB" w:rsidRPr="00CC2F8E">
        <w:t>Beobachtungsdimensionen des Monitoring</w:t>
      </w:r>
      <w:r w:rsidR="00521ADB">
        <w:fldChar w:fldCharType="end"/>
      </w:r>
      <w:r w:rsidR="00521ADB">
        <w:t xml:space="preserve"> </w:t>
      </w:r>
      <w:r w:rsidRPr="00521ADB">
        <w:t>definierten Beobachtungsdimensionen beobachtbar werden</w:t>
      </w:r>
      <w:r w:rsidR="00521ADB">
        <w:t>,</w:t>
      </w:r>
    </w:p>
    <w:p w14:paraId="62AB466C" w14:textId="77777777" w:rsidR="003D1FD6" w:rsidRPr="00521ADB" w:rsidRDefault="003D1FD6" w:rsidP="00170B93">
      <w:pPr>
        <w:pStyle w:val="tk-bigbullets"/>
      </w:pPr>
      <w:r w:rsidRPr="00521ADB">
        <w:t>Ergebnisse vergleichbar und reproduzierbar sind,</w:t>
      </w:r>
    </w:p>
    <w:p w14:paraId="5FB97AF8" w14:textId="77777777" w:rsidR="003D1FD6" w:rsidRPr="00521ADB" w:rsidRDefault="003D1FD6" w:rsidP="00170B93">
      <w:pPr>
        <w:pStyle w:val="tk-bigbullets"/>
      </w:pPr>
      <w:r w:rsidRPr="00521ADB">
        <w:t>Verzerrungen durch Suggestion oder Framing minimiert werden.</w:t>
      </w:r>
    </w:p>
    <w:p w14:paraId="07D6941C" w14:textId="5C10614A" w:rsidR="003D1FD6" w:rsidRDefault="003D1FD6" w:rsidP="00170B93">
      <w:pPr>
        <w:pStyle w:val="Heading2"/>
      </w:pPr>
      <w:bookmarkStart w:id="5" w:name="_Toc223122629"/>
      <w:r>
        <w:lastRenderedPageBreak/>
        <w:t>Grundprinzipien des Prompt-Designs</w:t>
      </w:r>
      <w:bookmarkEnd w:id="5"/>
    </w:p>
    <w:p w14:paraId="7232E965" w14:textId="3D26EADF" w:rsidR="003D1FD6" w:rsidRDefault="003D1FD6" w:rsidP="00B14DD0">
      <w:r>
        <w:t xml:space="preserve">Für im Monitoring eingesetzte Prompts gelten </w:t>
      </w:r>
      <w:r w:rsidR="005B757D">
        <w:t>die</w:t>
      </w:r>
      <w:r>
        <w:t xml:space="preserve"> Prinzipien</w:t>
      </w:r>
      <w:r w:rsidR="005B757D">
        <w:t xml:space="preserve"> der Neutralität, Offenheit, Reproduzierbarkeit und Anschlussfähigkeit an reale Nutzungssituationen.</w:t>
      </w:r>
    </w:p>
    <w:p w14:paraId="36C52122" w14:textId="1851DEC7" w:rsidR="003D1FD6" w:rsidRDefault="005A6C6D" w:rsidP="00170B93">
      <w:pPr>
        <w:pStyle w:val="Heading3"/>
      </w:pPr>
      <w:bookmarkStart w:id="6" w:name="_Toc223122630"/>
      <w:r>
        <w:t xml:space="preserve">Grundprinzip: </w:t>
      </w:r>
      <w:r w:rsidR="003D1FD6">
        <w:t>Neutralität</w:t>
      </w:r>
      <w:bookmarkEnd w:id="6"/>
    </w:p>
    <w:p w14:paraId="43A05CDC" w14:textId="29F9C0F7" w:rsidR="003D1FD6" w:rsidRDefault="003D1FD6" w:rsidP="00B14DD0">
      <w:r>
        <w:t>Prompts dürfen</w:t>
      </w:r>
    </w:p>
    <w:p w14:paraId="7A1749AC" w14:textId="77777777" w:rsidR="003D1FD6" w:rsidRDefault="003D1FD6" w:rsidP="00170B93">
      <w:pPr>
        <w:pStyle w:val="tk-bigbullets"/>
      </w:pPr>
      <w:r>
        <w:t>keine Bewertungen nahelegen,</w:t>
      </w:r>
    </w:p>
    <w:p w14:paraId="6A723EF2" w14:textId="77777777" w:rsidR="003D1FD6" w:rsidRDefault="003D1FD6" w:rsidP="00170B93">
      <w:pPr>
        <w:pStyle w:val="tk-bigbullets"/>
      </w:pPr>
      <w:r>
        <w:t>keine positiven oder negativen Attribute vorgeben,</w:t>
      </w:r>
    </w:p>
    <w:p w14:paraId="79037884" w14:textId="1998CB61" w:rsidR="003D1FD6" w:rsidRDefault="003D1FD6" w:rsidP="00170B93">
      <w:pPr>
        <w:pStyle w:val="tk-bigbullets"/>
      </w:pPr>
      <w:r>
        <w:t>keine Zielantwort implizieren.</w:t>
      </w:r>
    </w:p>
    <w:p w14:paraId="38847343" w14:textId="12EFB900" w:rsidR="003D1FD6" w:rsidRDefault="005A6C6D" w:rsidP="00170B93">
      <w:pPr>
        <w:pStyle w:val="Heading3"/>
      </w:pPr>
      <w:bookmarkStart w:id="7" w:name="_Toc223122631"/>
      <w:r>
        <w:t xml:space="preserve">Grundprinzip: </w:t>
      </w:r>
      <w:r w:rsidR="003D1FD6">
        <w:t>Offenheit</w:t>
      </w:r>
      <w:bookmarkEnd w:id="7"/>
    </w:p>
    <w:p w14:paraId="2F39F49E" w14:textId="41D1829D" w:rsidR="003D1FD6" w:rsidRPr="00FC362B" w:rsidRDefault="003D1FD6" w:rsidP="00B14DD0">
      <w:r>
        <w:t>Prompts müssen mehrere Antwortpfade zulassen.</w:t>
      </w:r>
      <w:r w:rsidR="00C20F52">
        <w:t xml:space="preserve"> </w:t>
      </w:r>
      <w:r>
        <w:t xml:space="preserve">Sie sollen </w:t>
      </w:r>
      <w:r w:rsidRPr="00FC362B">
        <w:t>Auswahlprozesse im Modell</w:t>
      </w:r>
      <w:r>
        <w:t xml:space="preserve"> sichtbar machen, nicht bestätigen.</w:t>
      </w:r>
      <w:r w:rsidR="002007FE">
        <w:t xml:space="preserve"> </w:t>
      </w:r>
      <w:r w:rsidR="00C20F52">
        <w:t>Sie sollen nicht Antworten erzwingen, sondern herausfinden</w:t>
      </w:r>
      <w:r w:rsidR="00214084">
        <w:t>, was das Modell unter realen Bedingungen antwortet.</w:t>
      </w:r>
    </w:p>
    <w:p w14:paraId="4A9F90A3" w14:textId="1198FBCF" w:rsidR="003D1FD6" w:rsidRDefault="005A6C6D" w:rsidP="00170B93">
      <w:pPr>
        <w:pStyle w:val="Heading3"/>
      </w:pPr>
      <w:bookmarkStart w:id="8" w:name="_Toc223122632"/>
      <w:r>
        <w:t xml:space="preserve">Grundprinzip: </w:t>
      </w:r>
      <w:r w:rsidR="003D1FD6">
        <w:t>Reproduzierbarkeit</w:t>
      </w:r>
      <w:bookmarkEnd w:id="8"/>
    </w:p>
    <w:p w14:paraId="1567EF40" w14:textId="5ED24FC3" w:rsidR="003D1FD6" w:rsidRDefault="003D1FD6" w:rsidP="00B14DD0">
      <w:r>
        <w:t>Prompts müssen</w:t>
      </w:r>
      <w:r w:rsidR="00D622D0">
        <w:t xml:space="preserve"> </w:t>
      </w:r>
      <w:r>
        <w:t>eindeutig formulier</w:t>
      </w:r>
      <w:r w:rsidR="00D622D0">
        <w:t>t sein.</w:t>
      </w:r>
      <w:r w:rsidR="00E01E0A">
        <w:t xml:space="preserve"> </w:t>
      </w:r>
      <w:r>
        <w:t xml:space="preserve">Ad-hoc-Abfragen oder situativ angepasste Prompts </w:t>
      </w:r>
      <w:r w:rsidRPr="00D622D0">
        <w:t xml:space="preserve">sind </w:t>
      </w:r>
      <w:r w:rsidR="00214084">
        <w:t>un</w:t>
      </w:r>
      <w:r w:rsidRPr="00D622D0">
        <w:t>zulässig.</w:t>
      </w:r>
      <w:r w:rsidR="00E01E0A">
        <w:t xml:space="preserve"> </w:t>
      </w:r>
      <w:r w:rsidR="00D622D0">
        <w:t>Wo Anpassung von Prompts erforderlich wird, wird auch Versionierung erforderlich.</w:t>
      </w:r>
    </w:p>
    <w:p w14:paraId="1EA9BEF5" w14:textId="350100A1" w:rsidR="003D1FD6" w:rsidRDefault="005A6C6D" w:rsidP="00170B93">
      <w:pPr>
        <w:pStyle w:val="Heading3"/>
      </w:pPr>
      <w:bookmarkStart w:id="9" w:name="_Toc223122633"/>
      <w:r>
        <w:t xml:space="preserve">Grundprinzip: </w:t>
      </w:r>
      <w:r w:rsidR="003D1FD6">
        <w:t>Anschlussfähigkeit an reale Nutzungssituationen</w:t>
      </w:r>
      <w:bookmarkEnd w:id="9"/>
    </w:p>
    <w:p w14:paraId="29574489" w14:textId="04B047E8" w:rsidR="003D1FD6" w:rsidRDefault="003D1FD6" w:rsidP="00BC580F">
      <w:r>
        <w:t xml:space="preserve">Prompts sollen </w:t>
      </w:r>
      <w:r w:rsidR="00A70B74">
        <w:t xml:space="preserve">reale oder zumindest </w:t>
      </w:r>
      <w:r w:rsidRPr="00A70B74">
        <w:t>plausible Nutzerfragen</w:t>
      </w:r>
      <w:r>
        <w:t xml:space="preserve"> abbilden, wie sie</w:t>
      </w:r>
      <w:r w:rsidR="00A70B74">
        <w:t xml:space="preserve"> von realen Zielgruppen formuliert werden könnten, also z.B. von</w:t>
      </w:r>
      <w:r w:rsidR="00BC580F">
        <w:t xml:space="preserve"> </w:t>
      </w:r>
      <w:r w:rsidR="00A70B74">
        <w:t>Wissenschaftler:innen,</w:t>
      </w:r>
      <w:r w:rsidR="00BC580F">
        <w:t xml:space="preserve"> </w:t>
      </w:r>
      <w:r>
        <w:t>Studierenden,</w:t>
      </w:r>
      <w:r w:rsidR="00BC580F">
        <w:t xml:space="preserve"> </w:t>
      </w:r>
      <w:r>
        <w:t>Journalist:innen,</w:t>
      </w:r>
      <w:r w:rsidR="00BC580F">
        <w:t xml:space="preserve"> </w:t>
      </w:r>
      <w:r>
        <w:t>politischen Akteuren</w:t>
      </w:r>
      <w:r w:rsidR="00F260E5">
        <w:t xml:space="preserve"> und</w:t>
      </w:r>
      <w:r w:rsidR="00BC580F">
        <w:t xml:space="preserve"> </w:t>
      </w:r>
      <w:r>
        <w:t>zivilgesellschaftlichen Organisationen</w:t>
      </w:r>
      <w:r w:rsidR="00F260E5">
        <w:t>.</w:t>
      </w:r>
      <w:r w:rsidR="003A3AFB">
        <w:t xml:space="preserve"> Die vollständige Liste ist zu finden in: ~/</w:t>
      </w:r>
      <w:r w:rsidR="003A3AFB" w:rsidRPr="006D10AC">
        <w:t>config/</w:t>
      </w:r>
      <w:r w:rsidR="003A3AFB">
        <w:t>zielgruppen</w:t>
      </w:r>
      <w:r w:rsidR="003A3AFB" w:rsidRPr="006D10AC">
        <w:t>.yaml</w:t>
      </w:r>
    </w:p>
    <w:p w14:paraId="11A561E9" w14:textId="0D9876F2" w:rsidR="003D1FD6" w:rsidRDefault="00AB3C22" w:rsidP="00170B93">
      <w:pPr>
        <w:pStyle w:val="Heading2"/>
      </w:pPr>
      <w:bookmarkStart w:id="10" w:name="_Toc223122634"/>
      <w:r>
        <w:t xml:space="preserve">Kategorien </w:t>
      </w:r>
      <w:r w:rsidR="00AC5944">
        <w:t>beobachtungsorientierte</w:t>
      </w:r>
      <w:r>
        <w:t>r</w:t>
      </w:r>
      <w:r w:rsidR="00AC5944">
        <w:t xml:space="preserve"> </w:t>
      </w:r>
      <w:r w:rsidR="003D1FD6">
        <w:t>Prompts</w:t>
      </w:r>
      <w:bookmarkEnd w:id="10"/>
    </w:p>
    <w:p w14:paraId="1C7BF91D" w14:textId="02772BBD" w:rsidR="006D10AC" w:rsidRDefault="003D1FD6" w:rsidP="006D10AC">
      <w:r>
        <w:t xml:space="preserve">Zur systematischen Abdeckung der Beobachtungsdimensionen werden </w:t>
      </w:r>
      <w:r w:rsidR="00AC5944">
        <w:t xml:space="preserve">beobachtungsorientierte </w:t>
      </w:r>
      <w:r>
        <w:t xml:space="preserve">Prompts in </w:t>
      </w:r>
      <w:r w:rsidR="00AB3C22">
        <w:t xml:space="preserve">Kategorien </w:t>
      </w:r>
      <w:r>
        <w:t>unterteilt</w:t>
      </w:r>
      <w:r w:rsidR="006D10AC">
        <w:t>, die jeweils unterschiedlichen analytischen Wert haben. Die Definitionen sind zu finden in: ~/</w:t>
      </w:r>
      <w:r w:rsidR="006D10AC" w:rsidRPr="006D10AC">
        <w:t>config/dimensionen.yaml</w:t>
      </w:r>
    </w:p>
    <w:p w14:paraId="1FEF3448" w14:textId="507D8A20" w:rsidR="003D1FD6" w:rsidRPr="005A6C6D" w:rsidRDefault="006D10AC" w:rsidP="00B14DD0">
      <w:r>
        <w:t>Zu den Kategorien zählen u.a. implizite und explizite Prompts.</w:t>
      </w:r>
      <w:r w:rsidR="003A3AFB">
        <w:t xml:space="preserve"> </w:t>
      </w:r>
      <w:r>
        <w:t>Implizite Prompts ermöglichen eine N</w:t>
      </w:r>
      <w:r w:rsidR="003D1FD6">
        <w:t>ennung von</w:t>
      </w:r>
      <w:r w:rsidR="003D1FD6">
        <w:rPr>
          <w:rStyle w:val="apple-converted-space"/>
        </w:rPr>
        <w:t> </w:t>
      </w:r>
      <w:r w:rsidR="00955E7C">
        <w:rPr>
          <w:rStyle w:val="apple-converted-space"/>
        </w:rPr>
        <w:t>&lt;Institution&gt;</w:t>
      </w:r>
      <w:r w:rsidR="003D1FD6" w:rsidRPr="005A6C6D">
        <w:t>, erzwingen</w:t>
      </w:r>
      <w:r>
        <w:t xml:space="preserve"> sie aber nicht. </w:t>
      </w:r>
      <w:r w:rsidR="00613381">
        <w:t xml:space="preserve">Ihr Ziel ist es primär, die Beobachtungsdimensionen Sichtbarkeit, Kontext und Thema zu untersuchen. </w:t>
      </w:r>
      <w:r w:rsidR="003A3AFB">
        <w:t xml:space="preserve">Explizite Prompts benennen die zu untersuchende &lt;Institution&gt; explizit und stellen Fragen zu ihr. Die Beobachtungsdimension Sichtbarkeit ist in </w:t>
      </w:r>
      <w:r w:rsidR="00077267">
        <w:t>expliziten Prompts analytisch wenig sinnvoll, dafür aber zum Beispiel die Dimension Rolle.</w:t>
      </w:r>
    </w:p>
    <w:p w14:paraId="36B56CCC" w14:textId="3D0D35B4" w:rsidR="003D1FD6" w:rsidRDefault="003D1FD6" w:rsidP="00170B93">
      <w:pPr>
        <w:pStyle w:val="StandardFett"/>
      </w:pPr>
      <w:r>
        <w:t>Ziel</w:t>
      </w:r>
    </w:p>
    <w:p w14:paraId="642C70C7" w14:textId="018D142E" w:rsidR="003D1FD6" w:rsidRDefault="003D1FD6" w:rsidP="00B14DD0">
      <w:r>
        <w:lastRenderedPageBreak/>
        <w:t xml:space="preserve">Beobachtung </w:t>
      </w:r>
      <w:r w:rsidR="00955E7C">
        <w:t>der Beobachtungsdimensionen Sichtbarkeit, Kontextualisierung</w:t>
      </w:r>
      <w:r w:rsidR="00CB5077">
        <w:t xml:space="preserve"> und </w:t>
      </w:r>
      <w:r w:rsidR="00955E7C">
        <w:t>Themenassoziation</w:t>
      </w:r>
      <w:r w:rsidR="00CB5077">
        <w:t xml:space="preserve"> (1, 5 und 6)</w:t>
      </w:r>
    </w:p>
    <w:p w14:paraId="17EF61FB" w14:textId="307FB8E9" w:rsidR="003D1FD6" w:rsidRDefault="003D1FD6" w:rsidP="00170B93">
      <w:pPr>
        <w:pStyle w:val="StandardFett"/>
      </w:pPr>
      <w:r>
        <w:t>Beispiele</w:t>
      </w:r>
      <w:r w:rsidR="00077267">
        <w:t xml:space="preserve"> für implizite Prompts</w:t>
      </w:r>
      <w:r>
        <w:t>:</w:t>
      </w:r>
    </w:p>
    <w:p w14:paraId="558E8BEF" w14:textId="5F1FF74A" w:rsidR="003D1FD6" w:rsidRDefault="003D1FD6" w:rsidP="00170B93">
      <w:pPr>
        <w:pStyle w:val="tk-bigbullets"/>
      </w:pPr>
      <w:r>
        <w:t>„Welche Institutionen sind in Deutschland im Bereich</w:t>
      </w:r>
      <w:r>
        <w:rPr>
          <w:rStyle w:val="apple-converted-space"/>
        </w:rPr>
        <w:t> </w:t>
      </w:r>
      <w:r w:rsidR="00955E7C">
        <w:rPr>
          <w:rStyle w:val="apple-converted-space"/>
        </w:rPr>
        <w:t xml:space="preserve">&lt;Bereich Y&gt; </w:t>
      </w:r>
      <w:r>
        <w:t>besonders relevant?“</w:t>
      </w:r>
    </w:p>
    <w:p w14:paraId="589B410A" w14:textId="0F21759F" w:rsidR="003D1FD6" w:rsidRDefault="003D1FD6" w:rsidP="00170B93">
      <w:pPr>
        <w:pStyle w:val="tk-bigbullets"/>
      </w:pPr>
      <w:r>
        <w:t>„Wer prägt die Forschung zu</w:t>
      </w:r>
      <w:r>
        <w:rPr>
          <w:rStyle w:val="apple-converted-space"/>
        </w:rPr>
        <w:t> </w:t>
      </w:r>
      <w:r w:rsidR="00955E7C">
        <w:rPr>
          <w:rStyle w:val="apple-converted-space"/>
        </w:rPr>
        <w:t>&lt;Thema X&gt;</w:t>
      </w:r>
      <w:r>
        <w:rPr>
          <w:rStyle w:val="apple-converted-space"/>
        </w:rPr>
        <w:t xml:space="preserve"> </w:t>
      </w:r>
      <w:r>
        <w:t>in Europa?“</w:t>
      </w:r>
    </w:p>
    <w:p w14:paraId="36886C09" w14:textId="5D5D5590" w:rsidR="003D1FD6" w:rsidRDefault="003D1FD6" w:rsidP="00170B93">
      <w:pPr>
        <w:pStyle w:val="StandardFett"/>
      </w:pPr>
      <w:r w:rsidRPr="00D33576">
        <w:t>Beispiele</w:t>
      </w:r>
      <w:r w:rsidR="00077267">
        <w:t xml:space="preserve"> für explizite Prompts</w:t>
      </w:r>
      <w:r w:rsidRPr="00D33576">
        <w:t>:</w:t>
      </w:r>
    </w:p>
    <w:p w14:paraId="2AA55B41" w14:textId="416223D0" w:rsidR="003D1FD6" w:rsidRDefault="003D1FD6" w:rsidP="00170B93">
      <w:pPr>
        <w:pStyle w:val="tk-bigbullets"/>
      </w:pPr>
      <w:r>
        <w:t>„Welche Rolle spielt</w:t>
      </w:r>
      <w:r>
        <w:rPr>
          <w:rStyle w:val="apple-converted-space"/>
        </w:rPr>
        <w:t> </w:t>
      </w:r>
      <w:r w:rsidR="00D33576">
        <w:rPr>
          <w:rStyle w:val="apple-converted-space"/>
        </w:rPr>
        <w:t>&lt;Institution&gt;</w:t>
      </w:r>
      <w:r>
        <w:rPr>
          <w:rStyle w:val="apple-converted-space"/>
        </w:rPr>
        <w:t xml:space="preserve"> </w:t>
      </w:r>
      <w:r w:rsidR="00D33576">
        <w:t>in &lt;</w:t>
      </w:r>
      <w:r>
        <w:t xml:space="preserve">Bereich </w:t>
      </w:r>
      <w:r w:rsidR="00D33576">
        <w:t>X&gt;</w:t>
      </w:r>
      <w:r>
        <w:t>?“</w:t>
      </w:r>
    </w:p>
    <w:p w14:paraId="24AA991E" w14:textId="0AD312E1" w:rsidR="003D1FD6" w:rsidRDefault="003D1FD6" w:rsidP="00170B93">
      <w:pPr>
        <w:pStyle w:val="tk-bigbullets"/>
      </w:pPr>
      <w:r>
        <w:t>„Wie ist</w:t>
      </w:r>
      <w:r>
        <w:rPr>
          <w:rStyle w:val="apple-converted-space"/>
        </w:rPr>
        <w:t> </w:t>
      </w:r>
      <w:r w:rsidR="00D33576">
        <w:rPr>
          <w:rStyle w:val="apple-converted-space"/>
        </w:rPr>
        <w:t xml:space="preserve">&lt;Institution&gt; in </w:t>
      </w:r>
      <w:r w:rsidR="00D33576">
        <w:t xml:space="preserve">&lt;Bereich Y&gt; </w:t>
      </w:r>
      <w:r>
        <w:t>einzuordnen?“</w:t>
      </w:r>
    </w:p>
    <w:p w14:paraId="117A1E37" w14:textId="31C10D67" w:rsidR="003D1FD6" w:rsidRPr="0021251F" w:rsidRDefault="003D1FD6" w:rsidP="00170B93">
      <w:pPr>
        <w:pStyle w:val="StandardFett"/>
      </w:pPr>
      <w:r w:rsidRPr="0021251F">
        <w:t>Beispiele</w:t>
      </w:r>
      <w:r w:rsidR="00077267">
        <w:t xml:space="preserve"> für vergleichende Prompts</w:t>
      </w:r>
    </w:p>
    <w:p w14:paraId="14E5DC8E" w14:textId="39B2784C" w:rsidR="003D1FD6" w:rsidRDefault="003D1FD6" w:rsidP="00170B93">
      <w:pPr>
        <w:pStyle w:val="tk-bigbullets"/>
      </w:pPr>
      <w:r>
        <w:t xml:space="preserve">„Welche Stiftungen sind </w:t>
      </w:r>
      <w:r w:rsidR="00D33576">
        <w:t xml:space="preserve">in &lt;Bereich Y&gt; </w:t>
      </w:r>
      <w:r>
        <w:t>besonders einflussreich?“</w:t>
      </w:r>
    </w:p>
    <w:p w14:paraId="425B394D" w14:textId="16717B4C" w:rsidR="003D1FD6" w:rsidRDefault="003D1FD6" w:rsidP="00170B93">
      <w:pPr>
        <w:pStyle w:val="tk-bigbullets"/>
      </w:pPr>
      <w:r>
        <w:t>„Wie unterscheiden sich</w:t>
      </w:r>
      <w:r w:rsidRPr="0021251F">
        <w:t> </w:t>
      </w:r>
      <w:r w:rsidR="00D33576" w:rsidRPr="0021251F">
        <w:t>&lt;Institution&gt; und &lt;</w:t>
      </w:r>
      <w:r w:rsidR="0021251F" w:rsidRPr="0021251F">
        <w:t>Institution Z&gt;</w:t>
      </w:r>
      <w:r>
        <w:t>?“</w:t>
      </w:r>
    </w:p>
    <w:p w14:paraId="32D83A49" w14:textId="0A2A85F5" w:rsidR="003D1FD6" w:rsidRDefault="003D1FD6" w:rsidP="00B14DD0">
      <w:pPr>
        <w:pStyle w:val="Heading3"/>
      </w:pPr>
      <w:bookmarkStart w:id="11" w:name="_Toc223122635"/>
      <w:r>
        <w:t>Kontextualisierende Prompts</w:t>
      </w:r>
      <w:bookmarkEnd w:id="11"/>
    </w:p>
    <w:p w14:paraId="2C40DD1C" w14:textId="53C97745" w:rsidR="003D1FD6" w:rsidRDefault="003D1FD6" w:rsidP="00170B93">
      <w:pPr>
        <w:pStyle w:val="StandardFett"/>
      </w:pPr>
      <w:r>
        <w:t>Beispiele</w:t>
      </w:r>
      <w:r w:rsidR="00077267">
        <w:t xml:space="preserve"> für kontextualisierende Prompts</w:t>
      </w:r>
      <w:r>
        <w:t>:</w:t>
      </w:r>
    </w:p>
    <w:p w14:paraId="4F6F45CD" w14:textId="3D22ACA1" w:rsidR="003D1FD6" w:rsidRDefault="003D1FD6" w:rsidP="00B14DD0">
      <w:r>
        <w:t xml:space="preserve">„Welche Institutionen beraten die Bundesregierung zu </w:t>
      </w:r>
      <w:r w:rsidR="00C16A4F">
        <w:t>&lt;Thema X&gt;</w:t>
      </w:r>
      <w:r>
        <w:t>?“</w:t>
      </w:r>
    </w:p>
    <w:p w14:paraId="7AD5A003" w14:textId="488FB4C4" w:rsidR="003D1FD6" w:rsidRDefault="003D1FD6" w:rsidP="00B14DD0">
      <w:r>
        <w:t xml:space="preserve">„Welche Akteure spielen in der Zivilgesellschaft eine Rolle bei </w:t>
      </w:r>
      <w:r w:rsidR="00C16A4F">
        <w:t>&lt;Thema X&gt;</w:t>
      </w:r>
      <w:r>
        <w:t>?“</w:t>
      </w:r>
    </w:p>
    <w:p w14:paraId="074B9000" w14:textId="3609B372" w:rsidR="003D1FD6" w:rsidRDefault="003D1FD6" w:rsidP="00170B93">
      <w:pPr>
        <w:pStyle w:val="StandardFett"/>
      </w:pPr>
      <w:r>
        <w:t>Beispiele</w:t>
      </w:r>
      <w:r w:rsidR="00077267">
        <w:t xml:space="preserve"> für provokative Prompts</w:t>
      </w:r>
    </w:p>
    <w:p w14:paraId="78E014E5" w14:textId="5205C47F" w:rsidR="003D1FD6" w:rsidRDefault="003D1FD6" w:rsidP="00170B93">
      <w:pPr>
        <w:pStyle w:val="tk-bigbullets"/>
      </w:pPr>
      <w:r>
        <w:t>„Welche Kritik gibt es an Institutionen i</w:t>
      </w:r>
      <w:r w:rsidR="001C61C5">
        <w:t>n &lt;</w:t>
      </w:r>
      <w:r>
        <w:t xml:space="preserve">Bereich </w:t>
      </w:r>
      <w:r w:rsidR="001C61C5">
        <w:t>X&gt;</w:t>
      </w:r>
      <w:r>
        <w:t>?“</w:t>
      </w:r>
    </w:p>
    <w:p w14:paraId="1D726099" w14:textId="79A62953" w:rsidR="003D1FD6" w:rsidRPr="00C16A4F" w:rsidRDefault="003D1FD6" w:rsidP="00170B93">
      <w:pPr>
        <w:pStyle w:val="tk-bigbullets"/>
        <w:rPr>
          <w:rStyle w:val="s3"/>
          <w:color w:val="auto"/>
        </w:rPr>
      </w:pPr>
      <w:r>
        <w:t xml:space="preserve">„Welche Herausforderungen haben große </w:t>
      </w:r>
      <w:r w:rsidR="00D37907">
        <w:t>Institutionen von &lt;Typ Y&gt;</w:t>
      </w:r>
      <w:r>
        <w:t>?“</w:t>
      </w:r>
    </w:p>
    <w:p w14:paraId="1D610E1B" w14:textId="6C3C75AD" w:rsidR="00F260E5" w:rsidRDefault="00F260E5" w:rsidP="00170B93">
      <w:pPr>
        <w:pStyle w:val="Heading2"/>
      </w:pPr>
      <w:bookmarkStart w:id="12" w:name="_Toc223122636"/>
      <w:r>
        <w:t>Typologie von intentionsorientierten Prompts</w:t>
      </w:r>
      <w:bookmarkEnd w:id="12"/>
    </w:p>
    <w:p w14:paraId="63DD0E90" w14:textId="4FF013FF" w:rsidR="00887922" w:rsidRPr="00887922" w:rsidRDefault="00F260E5" w:rsidP="00B14DD0">
      <w:r>
        <w:t xml:space="preserve">Zur systematischen Abdeckung der Such- oder Nutzerintentionen werden intentionsorientierte Prompts in 4 </w:t>
      </w:r>
      <w:r w:rsidRPr="005A6C6D">
        <w:t xml:space="preserve">Typen </w:t>
      </w:r>
      <w:r>
        <w:t>unterteilt, wie sie auch das klassische SEO unterscheidet.</w:t>
      </w:r>
    </w:p>
    <w:p w14:paraId="55D2B9CD" w14:textId="77777777" w:rsidR="00887922" w:rsidRPr="00887922" w:rsidRDefault="00887922" w:rsidP="00170B93">
      <w:pPr>
        <w:pStyle w:val="tk-bigbullets"/>
      </w:pPr>
      <w:r w:rsidRPr="00887922">
        <w:t>navigierend</w:t>
      </w:r>
    </w:p>
    <w:p w14:paraId="102ED720" w14:textId="77777777" w:rsidR="00887922" w:rsidRPr="00887922" w:rsidRDefault="00887922" w:rsidP="00170B93">
      <w:pPr>
        <w:pStyle w:val="tk-bigbullets"/>
      </w:pPr>
      <w:r w:rsidRPr="00887922">
        <w:t>informational</w:t>
      </w:r>
    </w:p>
    <w:p w14:paraId="6FFF9E72" w14:textId="77777777" w:rsidR="00887922" w:rsidRPr="00887922" w:rsidRDefault="00887922" w:rsidP="00170B93">
      <w:pPr>
        <w:pStyle w:val="tk-bigbullets"/>
      </w:pPr>
      <w:r w:rsidRPr="00887922">
        <w:t>vergleichend</w:t>
      </w:r>
    </w:p>
    <w:p w14:paraId="458E4DEC" w14:textId="3FAD6700" w:rsidR="00887922" w:rsidRDefault="00887922" w:rsidP="00170B93">
      <w:pPr>
        <w:pStyle w:val="tk-bigbullets"/>
      </w:pPr>
      <w:r w:rsidRPr="00887922">
        <w:t>transaktional</w:t>
      </w:r>
    </w:p>
    <w:p w14:paraId="65300F7B" w14:textId="40C1C94C" w:rsidR="000A37FC" w:rsidRDefault="000A37FC" w:rsidP="00170B93">
      <w:pPr>
        <w:pStyle w:val="Heading2"/>
      </w:pPr>
      <w:bookmarkStart w:id="13" w:name="_Toc223122637"/>
      <w:r>
        <w:t xml:space="preserve">Übersicht </w:t>
      </w:r>
      <w:r w:rsidR="00713F00">
        <w:t>Erhebungs-</w:t>
      </w:r>
      <w:r>
        <w:t>Prompt</w:t>
      </w:r>
      <w:r w:rsidR="00EC096A">
        <w:t>-A</w:t>
      </w:r>
      <w:r>
        <w:t>ttribute</w:t>
      </w:r>
      <w:bookmarkEnd w:id="13"/>
    </w:p>
    <w:p w14:paraId="766B15FB" w14:textId="68C11DEB" w:rsidR="001A624B" w:rsidRDefault="001A624B" w:rsidP="00B14DD0">
      <w:r>
        <w:t xml:space="preserve">Jeder </w:t>
      </w:r>
      <w:r w:rsidR="00713F00">
        <w:t>Erhebungs-</w:t>
      </w:r>
      <w:r>
        <w:t xml:space="preserve">Prompt </w:t>
      </w:r>
      <w:r w:rsidR="000A37FC">
        <w:t>hat folgende Attribute:</w:t>
      </w:r>
    </w:p>
    <w:p w14:paraId="278B3F0E" w14:textId="0E43B694" w:rsidR="000A37FC" w:rsidRDefault="000A37FC" w:rsidP="00170B93">
      <w:pPr>
        <w:pStyle w:val="tk-bigbullets"/>
      </w:pPr>
      <w:r>
        <w:t>Prompt-Typ (beobachtungsorientiert) – mögliche Typen: implizit, explizit, vergleichend, kontextualisierend</w:t>
      </w:r>
    </w:p>
    <w:p w14:paraId="21CEDB3F" w14:textId="50F2BB7E" w:rsidR="000A37FC" w:rsidRDefault="000A37FC" w:rsidP="00170B93">
      <w:pPr>
        <w:pStyle w:val="tk-bigbullets"/>
      </w:pPr>
      <w:r>
        <w:t>Prompt-Typ (intentionsorientiert) – mögliche Typen: navigational, informational, vergleichend, transaktional</w:t>
      </w:r>
    </w:p>
    <w:p w14:paraId="7663F46C" w14:textId="7ECC588F" w:rsidR="000A37FC" w:rsidRDefault="000A37FC" w:rsidP="00170B93">
      <w:pPr>
        <w:pStyle w:val="tk-bigbullets"/>
      </w:pPr>
      <w:r>
        <w:t xml:space="preserve">Primär relevant für </w:t>
      </w:r>
      <w:r w:rsidR="005367BA">
        <w:t>verschiedene</w:t>
      </w:r>
      <w:r>
        <w:t xml:space="preserve"> Beobachtungsdimension(en) – mögliche Dimensionen 1</w:t>
      </w:r>
      <w:r w:rsidR="00E43821">
        <w:t>-</w:t>
      </w:r>
      <w:r>
        <w:t>6</w:t>
      </w:r>
    </w:p>
    <w:p w14:paraId="742B5197" w14:textId="73B0BDB5" w:rsidR="000A37FC" w:rsidRDefault="000A37FC" w:rsidP="00170B93">
      <w:pPr>
        <w:pStyle w:val="tk-bigbullets"/>
      </w:pPr>
      <w:r>
        <w:lastRenderedPageBreak/>
        <w:t xml:space="preserve">Sekundär relevant für </w:t>
      </w:r>
      <w:r w:rsidR="005367BA">
        <w:t>verschiedene</w:t>
      </w:r>
      <w:r>
        <w:t xml:space="preserve"> Beobachtungsdimension(en) – mögliche Dimensionen 1</w:t>
      </w:r>
      <w:r w:rsidR="00E43821">
        <w:t>-</w:t>
      </w:r>
      <w:r>
        <w:t>6</w:t>
      </w:r>
    </w:p>
    <w:p w14:paraId="5E50FCA5" w14:textId="4A98E38E" w:rsidR="003D1FD6" w:rsidRDefault="003D1FD6" w:rsidP="00170B93">
      <w:pPr>
        <w:pStyle w:val="Heading2"/>
      </w:pPr>
      <w:bookmarkStart w:id="14" w:name="_Toc223122638"/>
      <w:r>
        <w:t>Prompt-Sets und Versionierung</w:t>
      </w:r>
      <w:bookmarkEnd w:id="14"/>
    </w:p>
    <w:p w14:paraId="68C91BDE" w14:textId="77777777" w:rsidR="003D1FD6" w:rsidRPr="001C61C5" w:rsidRDefault="003D1FD6" w:rsidP="00B14DD0">
      <w:r w:rsidRPr="001C61C5">
        <w:t xml:space="preserve">Prompts werden </w:t>
      </w:r>
      <w:r w:rsidRPr="001C61C5">
        <w:rPr>
          <w:rStyle w:val="s2"/>
          <w:rFonts w:ascii="Calibri" w:hAnsi="Calibri"/>
          <w:sz w:val="24"/>
        </w:rPr>
        <w:t>nicht einzeln</w:t>
      </w:r>
      <w:r w:rsidRPr="001C61C5">
        <w:t xml:space="preserve">, sondern in </w:t>
      </w:r>
      <w:r w:rsidRPr="001C61C5">
        <w:rPr>
          <w:rStyle w:val="s2"/>
          <w:rFonts w:ascii="Calibri" w:hAnsi="Calibri"/>
          <w:sz w:val="24"/>
        </w:rPr>
        <w:t>Prompt-Sets</w:t>
      </w:r>
      <w:r w:rsidRPr="001C61C5">
        <w:t xml:space="preserve"> eingesetzt.</w:t>
      </w:r>
    </w:p>
    <w:p w14:paraId="39F565E1" w14:textId="77777777" w:rsidR="003D1FD6" w:rsidRPr="001C61C5" w:rsidRDefault="003D1FD6" w:rsidP="00B14DD0">
      <w:r w:rsidRPr="001C61C5">
        <w:t>Ein Prompt-Set ist definiert durch:</w:t>
      </w:r>
    </w:p>
    <w:p w14:paraId="16524BCC" w14:textId="5BC68B40" w:rsidR="003D1FD6" w:rsidRDefault="00522AD4" w:rsidP="00170B93">
      <w:pPr>
        <w:pStyle w:val="tk-bigbullets"/>
      </w:pPr>
      <w:r>
        <w:t>Monitoring-Ziel</w:t>
      </w:r>
    </w:p>
    <w:p w14:paraId="2B4DE96A" w14:textId="094D5DF5" w:rsidR="00522AD4" w:rsidRDefault="00522AD4" w:rsidP="00170B93">
      <w:pPr>
        <w:pStyle w:val="tk-bigbullets"/>
      </w:pPr>
      <w:r>
        <w:t>Prompts</w:t>
      </w:r>
    </w:p>
    <w:p w14:paraId="6F72B16E" w14:textId="6620B6E2" w:rsidR="003D1FD6" w:rsidRDefault="003D1FD6" w:rsidP="00170B93">
      <w:pPr>
        <w:pStyle w:val="tk-bigbullets"/>
      </w:pPr>
      <w:r>
        <w:t>Version</w:t>
      </w:r>
    </w:p>
    <w:p w14:paraId="0E226D84" w14:textId="1738DADA" w:rsidR="003D1FD6" w:rsidRDefault="001C61C5" w:rsidP="00B14DD0">
      <w:r>
        <w:t>Jede Änderung an einem Prompt führt zu einer neuen Version des Prompts sowie des Prompt-Sets.</w:t>
      </w:r>
    </w:p>
    <w:p w14:paraId="383CECEF" w14:textId="14C8CB75" w:rsidR="003D1FD6" w:rsidRDefault="0072586E" w:rsidP="00170B93">
      <w:pPr>
        <w:pStyle w:val="Heading2"/>
      </w:pPr>
      <w:bookmarkStart w:id="15" w:name="_Toc223122639"/>
      <w:r>
        <w:t>Hinweise</w:t>
      </w:r>
      <w:bookmarkEnd w:id="15"/>
    </w:p>
    <w:p w14:paraId="7C7F00EC" w14:textId="7F7CE3B8" w:rsidR="00397A9A" w:rsidRDefault="00397A9A" w:rsidP="00170B93">
      <w:pPr>
        <w:pStyle w:val="Heading3"/>
      </w:pPr>
      <w:bookmarkStart w:id="16" w:name="_Toc223122640"/>
      <w:r>
        <w:t>LLM-Konfigurationsunterschiede</w:t>
      </w:r>
      <w:bookmarkEnd w:id="16"/>
    </w:p>
    <w:p w14:paraId="2CE88AB2" w14:textId="782B016B" w:rsidR="00397A9A" w:rsidRPr="00397A9A" w:rsidRDefault="00397A9A" w:rsidP="00B14DD0">
      <w:r>
        <w:t>Unterschiedliche LLM-Interfaces (z.B. API, Desktop-App, Browser oder mobil) sind unter Umständen (z.B. Claude) mit unterschiedlichen LLM-Konfigurationen verbunden (z.B. System-Prompts oder Temperatur).</w:t>
      </w:r>
    </w:p>
    <w:p w14:paraId="19604611" w14:textId="745BB015" w:rsidR="0072586E" w:rsidRPr="0072586E" w:rsidRDefault="0072586E" w:rsidP="00170B93">
      <w:pPr>
        <w:pStyle w:val="Heading3"/>
      </w:pPr>
      <w:bookmarkStart w:id="17" w:name="_Toc223122641"/>
      <w:r w:rsidRPr="0072586E">
        <w:t>Prompt-Typen vs. Suchintentionen</w:t>
      </w:r>
      <w:bookmarkEnd w:id="17"/>
    </w:p>
    <w:p w14:paraId="6435CA86" w14:textId="4EAB1923" w:rsidR="005367BA" w:rsidRDefault="00D37907" w:rsidP="00B14DD0">
      <w:r w:rsidRPr="00D37907">
        <w:t xml:space="preserve">Die </w:t>
      </w:r>
      <w:r w:rsidR="005A6C11">
        <w:t>beobachtungsbezogenen</w:t>
      </w:r>
      <w:r w:rsidRPr="00D37907">
        <w:t xml:space="preserve"> Prompt-Typen (implizit, explizit, vergleichend, </w:t>
      </w:r>
      <w:r w:rsidR="00E433DA">
        <w:t xml:space="preserve">kontextualisierend, </w:t>
      </w:r>
      <w:r w:rsidR="00F8381B">
        <w:t>provokativ</w:t>
      </w:r>
      <w:r w:rsidRPr="00D37907">
        <w:t xml:space="preserve">) </w:t>
      </w:r>
      <w:r w:rsidR="005A6C11">
        <w:t xml:space="preserve">dienen </w:t>
      </w:r>
      <w:r w:rsidR="005A6C11" w:rsidRPr="00D37907">
        <w:t>der systematischen Exposition reputationsrelevanter Zuschreibungen in generativen Antworten</w:t>
      </w:r>
      <w:r w:rsidR="005A6C11">
        <w:t xml:space="preserve">. Sie </w:t>
      </w:r>
      <w:r w:rsidRPr="00D37907">
        <w:t xml:space="preserve">sind nicht </w:t>
      </w:r>
      <w:r w:rsidR="005367BA">
        <w:t xml:space="preserve">den SEO-typischen, </w:t>
      </w:r>
      <w:r w:rsidR="005A6C11">
        <w:t xml:space="preserve">nach Such- oder Nutzerintention unterscheidbaren Prompt-Typen </w:t>
      </w:r>
      <w:r w:rsidRPr="00D37907">
        <w:t xml:space="preserve">(navigierend, informational, </w:t>
      </w:r>
      <w:r w:rsidR="00E433DA">
        <w:t xml:space="preserve">vergleichend, </w:t>
      </w:r>
      <w:r w:rsidRPr="00D37907">
        <w:t>transaktional) gleichzusetzen</w:t>
      </w:r>
      <w:r w:rsidR="005367BA">
        <w:t>. Letztere beschreiben</w:t>
      </w:r>
      <w:r w:rsidR="005A6C11">
        <w:t xml:space="preserve"> die </w:t>
      </w:r>
      <w:r w:rsidRPr="00D37907">
        <w:t xml:space="preserve">Zielsetzung </w:t>
      </w:r>
      <w:r w:rsidR="005A6C11">
        <w:t>von Nutzeranfragen</w:t>
      </w:r>
      <w:r w:rsidRPr="00D37907">
        <w:t>.</w:t>
      </w:r>
    </w:p>
    <w:p w14:paraId="35BC84CD" w14:textId="3C229EFC" w:rsidR="00D37907" w:rsidRDefault="005367BA" w:rsidP="00B14DD0">
      <w:r>
        <w:t xml:space="preserve">Die </w:t>
      </w:r>
      <w:r w:rsidR="00D37907" w:rsidRPr="00D37907">
        <w:t>Typologien sind orthogonal zueinander</w:t>
      </w:r>
      <w:r>
        <w:t xml:space="preserve">/unabhängig voneinander und </w:t>
      </w:r>
      <w:r w:rsidR="00D37907" w:rsidRPr="00D37907">
        <w:t>können kombiniert werden.</w:t>
      </w:r>
      <w:r>
        <w:t xml:space="preserve"> Alle beobachtungsbezogenen Prompt-Typen sind reputationsrelevant; </w:t>
      </w:r>
      <w:r w:rsidR="002E6CF4">
        <w:t xml:space="preserve">von den intentionsbezogenen Prompt-Typen sind insbesondere die informationalen und vergleichenden reputationsrelevant. </w:t>
      </w:r>
    </w:p>
    <w:p w14:paraId="30052315" w14:textId="4C18946E" w:rsidR="0072586E" w:rsidRPr="0072586E" w:rsidRDefault="0072586E" w:rsidP="00170B93">
      <w:pPr>
        <w:pStyle w:val="Heading3"/>
      </w:pPr>
      <w:bookmarkStart w:id="18" w:name="_Toc223122642"/>
      <w:r w:rsidRPr="0072586E">
        <w:t>Verzerrende</w:t>
      </w:r>
      <w:r w:rsidR="00AE628F">
        <w:t>,</w:t>
      </w:r>
      <w:r w:rsidR="00C657DA">
        <w:t xml:space="preserve"> </w:t>
      </w:r>
      <w:r w:rsidR="00AE628F">
        <w:t xml:space="preserve">manipulierende und unrealistische </w:t>
      </w:r>
      <w:r w:rsidRPr="0072586E">
        <w:t>Prompts</w:t>
      </w:r>
      <w:bookmarkEnd w:id="18"/>
    </w:p>
    <w:p w14:paraId="13191DCC" w14:textId="66F99F74" w:rsidR="00815A8A" w:rsidRDefault="00815A8A" w:rsidP="00D367C1">
      <w:r>
        <w:t xml:space="preserve">Prompts, die </w:t>
      </w:r>
      <w:r w:rsidR="00E433DA">
        <w:t xml:space="preserve">vorhersehbar </w:t>
      </w:r>
      <w:r>
        <w:t xml:space="preserve">die Beobachtung verzerren, sind </w:t>
      </w:r>
      <w:r w:rsidR="00AE628F">
        <w:t xml:space="preserve">aus der Erhebung </w:t>
      </w:r>
      <w:r>
        <w:t>auszuschließen. Prompts dürfen nicht</w:t>
      </w:r>
      <w:r w:rsidR="00D367C1">
        <w:t xml:space="preserve"> </w:t>
      </w:r>
      <w:r>
        <w:t xml:space="preserve">suggestiv </w:t>
      </w:r>
      <w:r w:rsidR="00AE628F">
        <w:t xml:space="preserve">oder auf andere Weise manipulativ </w:t>
      </w:r>
      <w:r w:rsidR="0060147F">
        <w:t>sein</w:t>
      </w:r>
      <w:r>
        <w:t>,</w:t>
      </w:r>
      <w:r w:rsidR="00D37907">
        <w:t xml:space="preserve"> </w:t>
      </w:r>
      <w:r>
        <w:t>systematisch Fehlinterpretationen erzeugen und Ergebnisse steuern</w:t>
      </w:r>
      <w:r w:rsidR="00D367C1">
        <w:t xml:space="preserve"> oder </w:t>
      </w:r>
      <w:r>
        <w:t>zu stark vom Nutzeralltag abweichen.</w:t>
      </w:r>
    </w:p>
    <w:p w14:paraId="60E0637A" w14:textId="0DC3D74B" w:rsidR="0072586E" w:rsidRDefault="00AE628F" w:rsidP="00170B93">
      <w:pPr>
        <w:pStyle w:val="Heading3"/>
      </w:pPr>
      <w:bookmarkStart w:id="19" w:name="_Toc223122643"/>
      <w:r>
        <w:t>Kontextfenster</w:t>
      </w:r>
      <w:bookmarkEnd w:id="19"/>
    </w:p>
    <w:p w14:paraId="18FB9892" w14:textId="1AD43A77" w:rsidR="006F278A" w:rsidRDefault="006F278A" w:rsidP="00B14DD0">
      <w:r>
        <w:t>Kontextfenster sind vor der Nutzung von Beobachtungsprompts zu leeren (</w:t>
      </w:r>
      <w:r w:rsidR="00077267">
        <w:t xml:space="preserve">in Claude </w:t>
      </w:r>
      <w:r>
        <w:t>z.B. durch Erstellung eines neuen Chats</w:t>
      </w:r>
      <w:r w:rsidR="00077267">
        <w:t xml:space="preserve">, durch Start eines .jsx-artifacts, durch </w:t>
      </w:r>
      <w:r w:rsidR="00650B50">
        <w:t>entsprechenden API-Befehl</w:t>
      </w:r>
      <w:r>
        <w:t>).</w:t>
      </w:r>
    </w:p>
    <w:p w14:paraId="7761F63F" w14:textId="48866238" w:rsidR="0072586E" w:rsidRDefault="006F278A" w:rsidP="00B14DD0">
      <w:r>
        <w:lastRenderedPageBreak/>
        <w:t xml:space="preserve">Hintergrund: </w:t>
      </w:r>
      <w:r w:rsidR="00AE628F">
        <w:t>LLMs verfügen über so genannte Kontextfenster</w:t>
      </w:r>
      <w:r>
        <w:t>, die vorangegangene Konversationen umfassen</w:t>
      </w:r>
      <w:r w:rsidR="00AE628F">
        <w:t xml:space="preserve">. </w:t>
      </w:r>
      <w:r w:rsidR="00F54092">
        <w:t>Solche vorangegangene Konversationen gehen auch in die LLM-Antworten auf neue Prompts ein.</w:t>
      </w:r>
      <w:r w:rsidR="00D367C1">
        <w:t xml:space="preserve"> Dies </w:t>
      </w:r>
      <w:r w:rsidR="00FE77E2">
        <w:t xml:space="preserve">ist </w:t>
      </w:r>
      <w:r w:rsidR="00D367C1">
        <w:t>im Kontext des Monitoring unerwünscht, weil es die Ergebnisse unvorhersehbar verzerrt.</w:t>
      </w:r>
    </w:p>
    <w:p w14:paraId="05862C92" w14:textId="26EED66D" w:rsidR="000B57F9" w:rsidRPr="00CC2F8E" w:rsidRDefault="003102C6" w:rsidP="00170B93">
      <w:pPr>
        <w:pStyle w:val="Heading1"/>
        <w:rPr>
          <w:rFonts w:eastAsia="Times New Roman"/>
          <w:kern w:val="0"/>
          <w:szCs w:val="36"/>
          <w14:ligatures w14:val="none"/>
        </w:rPr>
      </w:pPr>
      <w:bookmarkStart w:id="20" w:name="_Ref220827316"/>
      <w:bookmarkStart w:id="21" w:name="_Toc223122644"/>
      <w:r w:rsidRPr="00CC2F8E">
        <w:t>Beobachtungsdimensionen</w:t>
      </w:r>
      <w:r w:rsidR="009729E3" w:rsidRPr="00CC2F8E">
        <w:t xml:space="preserve"> des Monitoring</w:t>
      </w:r>
      <w:bookmarkEnd w:id="0"/>
      <w:bookmarkEnd w:id="20"/>
      <w:bookmarkEnd w:id="21"/>
    </w:p>
    <w:p w14:paraId="0A2157A5" w14:textId="3D49476E" w:rsidR="003102C6" w:rsidRPr="00CC2F8E" w:rsidRDefault="003102C6" w:rsidP="00B14DD0">
      <w:pPr>
        <w:rPr>
          <w:sz w:val="36"/>
          <w:szCs w:val="36"/>
        </w:rPr>
      </w:pPr>
      <w:r w:rsidRPr="00CC2F8E">
        <w:t>Kapitel</w:t>
      </w:r>
      <w:r w:rsidR="00BC02A2" w:rsidRPr="00CC2F8E">
        <w:t xml:space="preserve"> </w:t>
      </w:r>
      <w:r w:rsidR="00D367C1">
        <w:fldChar w:fldCharType="begin"/>
      </w:r>
      <w:r w:rsidR="00D367C1">
        <w:instrText xml:space="preserve"> REF _Ref220827316 \w \h </w:instrText>
      </w:r>
      <w:r w:rsidR="00D367C1">
        <w:fldChar w:fldCharType="separate"/>
      </w:r>
      <w:r w:rsidR="00D367C1">
        <w:t>4</w:t>
      </w:r>
      <w:r w:rsidR="00D367C1">
        <w:fldChar w:fldCharType="end"/>
      </w:r>
      <w:r w:rsidR="00D367C1">
        <w:t xml:space="preserve"> </w:t>
      </w:r>
      <w:r w:rsidRPr="00CC2F8E">
        <w:t>operationalisiert</w:t>
      </w:r>
      <w:r w:rsidR="0056312E" w:rsidRPr="00CC2F8E">
        <w:t xml:space="preserve"> die Analyse der Beobachtungen im Rahmen des M</w:t>
      </w:r>
      <w:r w:rsidRPr="00CC2F8E">
        <w:t xml:space="preserve">onitorings. Es definiert die zentralen Beobachtungsdimensionen, anhand derer die Darstellung </w:t>
      </w:r>
      <w:r w:rsidR="004C4132" w:rsidRPr="00CC2F8E">
        <w:t>von</w:t>
      </w:r>
      <w:r w:rsidRPr="00CC2F8E">
        <w:t xml:space="preserve"> </w:t>
      </w:r>
      <w:r w:rsidR="004461BC" w:rsidRPr="00CC2F8E">
        <w:t>&lt;Institution&gt;</w:t>
      </w:r>
      <w:r w:rsidR="000B57F9" w:rsidRPr="00CC2F8E">
        <w:t xml:space="preserve"> </w:t>
      </w:r>
      <w:r w:rsidRPr="00CC2F8E">
        <w:t>systematisch erfasst</w:t>
      </w:r>
      <w:r w:rsidR="00EC1CAB" w:rsidRPr="00CC2F8E">
        <w:t>, analysiert</w:t>
      </w:r>
      <w:r w:rsidRPr="00CC2F8E">
        <w:t xml:space="preserve"> und über </w:t>
      </w:r>
      <w:r w:rsidR="000B57F9" w:rsidRPr="00CC2F8E">
        <w:t xml:space="preserve">die </w:t>
      </w:r>
      <w:r w:rsidRPr="00CC2F8E">
        <w:t xml:space="preserve">Zeit </w:t>
      </w:r>
      <w:r w:rsidR="000B57F9" w:rsidRPr="00CC2F8E">
        <w:t xml:space="preserve">hinweg </w:t>
      </w:r>
      <w:r w:rsidRPr="00CC2F8E">
        <w:t>interpretiert werden kann.</w:t>
      </w:r>
    </w:p>
    <w:p w14:paraId="2C2A11FD" w14:textId="6F6BBB2E" w:rsidR="003102C6" w:rsidRPr="00CC2F8E" w:rsidRDefault="00AF11B6" w:rsidP="00170B93">
      <w:pPr>
        <w:pStyle w:val="Heading3"/>
      </w:pPr>
      <w:bookmarkStart w:id="22" w:name="_Toc223122645"/>
      <w:r w:rsidRPr="00CC2F8E">
        <w:t xml:space="preserve">Was bedeutet </w:t>
      </w:r>
      <w:r w:rsidR="003102C6" w:rsidRPr="00CC2F8E">
        <w:t>Reputation im generativen Kontext</w:t>
      </w:r>
      <w:r w:rsidRPr="00CC2F8E">
        <w:t>?</w:t>
      </w:r>
      <w:bookmarkEnd w:id="22"/>
    </w:p>
    <w:p w14:paraId="6EFB949C" w14:textId="3AD1A63C" w:rsidR="003102C6" w:rsidRPr="00CC2F8E" w:rsidRDefault="003102C6" w:rsidP="00B14DD0">
      <w:r w:rsidRPr="00CC2F8E">
        <w:t xml:space="preserve">Im </w:t>
      </w:r>
      <w:r w:rsidR="000B57F9" w:rsidRPr="00CC2F8E">
        <w:t>LLM-</w:t>
      </w:r>
      <w:r w:rsidRPr="00CC2F8E">
        <w:t xml:space="preserve">Kontext </w:t>
      </w:r>
      <w:r w:rsidR="000B57F9" w:rsidRPr="00CC2F8E">
        <w:t xml:space="preserve">äußert sich </w:t>
      </w:r>
      <w:r w:rsidR="00E30890" w:rsidRPr="00CC2F8E">
        <w:t>Reputation</w:t>
      </w:r>
      <w:r w:rsidR="001311CB">
        <w:t xml:space="preserve"> von Institutionen</w:t>
      </w:r>
      <w:r w:rsidR="00E30890" w:rsidRPr="00CC2F8E">
        <w:t xml:space="preserve"> </w:t>
      </w:r>
      <w:r w:rsidR="000B57F9" w:rsidRPr="00CC2F8E">
        <w:t>in Form stabiler</w:t>
      </w:r>
      <w:r w:rsidR="00C75F99" w:rsidRPr="00CC2F8E">
        <w:t>, sich wiederholender</w:t>
      </w:r>
      <w:r w:rsidR="000B57F9" w:rsidRPr="00CC2F8E">
        <w:t xml:space="preserve"> Muster in LLM-Antworten.</w:t>
      </w:r>
      <w:r w:rsidR="00C75F99" w:rsidRPr="00CC2F8E">
        <w:t xml:space="preserve"> Muster zeigen sich in</w:t>
      </w:r>
    </w:p>
    <w:p w14:paraId="448122C7" w14:textId="794AC322" w:rsidR="003102C6" w:rsidRDefault="00C75F99">
      <w:pPr>
        <w:pStyle w:val="tk-bigbullets"/>
        <w:numPr>
          <w:ilvl w:val="0"/>
          <w:numId w:val="35"/>
        </w:numPr>
      </w:pPr>
      <w:r w:rsidRPr="00CC2F8E">
        <w:t xml:space="preserve">der </w:t>
      </w:r>
      <w:r w:rsidR="003102C6" w:rsidRPr="00CC2F8E">
        <w:t>Auswahl (</w:t>
      </w:r>
      <w:r w:rsidR="008C3FD9">
        <w:t>“</w:t>
      </w:r>
      <w:r w:rsidR="0056312E" w:rsidRPr="00CC2F8E">
        <w:t xml:space="preserve">Welche Institutionen werden </w:t>
      </w:r>
      <w:r w:rsidR="003102C6" w:rsidRPr="00CC2F8E">
        <w:t>genannt</w:t>
      </w:r>
      <w:r w:rsidR="00903923">
        <w:t>, sind also sichtbar</w:t>
      </w:r>
      <w:r w:rsidR="003102C6" w:rsidRPr="00CC2F8E">
        <w:t>?</w:t>
      </w:r>
      <w:r w:rsidR="008C3FD9">
        <w:t>”</w:t>
      </w:r>
      <w:r w:rsidR="003102C6" w:rsidRPr="00CC2F8E">
        <w:t>)</w:t>
      </w:r>
    </w:p>
    <w:p w14:paraId="0D575C2A" w14:textId="5FA6D523" w:rsidR="00903923" w:rsidRDefault="00903923">
      <w:pPr>
        <w:pStyle w:val="tk-bigbullets"/>
        <w:numPr>
          <w:ilvl w:val="0"/>
          <w:numId w:val="35"/>
        </w:numPr>
      </w:pPr>
      <w:r w:rsidRPr="00CC2F8E">
        <w:t>der Kontextualisierung (</w:t>
      </w:r>
      <w:r w:rsidR="008C3FD9">
        <w:t>“</w:t>
      </w:r>
      <w:r>
        <w:t>I</w:t>
      </w:r>
      <w:r w:rsidRPr="00CC2F8E">
        <w:t>n welchem Kontext oder Rahmen</w:t>
      </w:r>
      <w:r>
        <w:t xml:space="preserve"> werden sie genannt</w:t>
      </w:r>
      <w:r w:rsidRPr="00CC2F8E">
        <w:t>?</w:t>
      </w:r>
      <w:r w:rsidR="008C3FD9">
        <w:t>”</w:t>
      </w:r>
      <w:r w:rsidRPr="00CC2F8E">
        <w:t>)</w:t>
      </w:r>
    </w:p>
    <w:p w14:paraId="0339CB6F" w14:textId="7CE75948" w:rsidR="00903923" w:rsidRPr="00CC2F8E" w:rsidRDefault="00903923">
      <w:pPr>
        <w:pStyle w:val="tk-bigbullets"/>
        <w:numPr>
          <w:ilvl w:val="0"/>
          <w:numId w:val="35"/>
        </w:numPr>
      </w:pPr>
      <w:r>
        <w:t>der Tonalität (</w:t>
      </w:r>
      <w:r w:rsidR="008C3FD9">
        <w:t>“</w:t>
      </w:r>
      <w:r>
        <w:t>Wie werden sie beschrieben oder bewertet?</w:t>
      </w:r>
      <w:r w:rsidR="008C3FD9">
        <w:t>”</w:t>
      </w:r>
      <w:r>
        <w:t>)</w:t>
      </w:r>
    </w:p>
    <w:p w14:paraId="7C6016CB" w14:textId="38F96CEB" w:rsidR="00903923" w:rsidRPr="00CC2F8E" w:rsidRDefault="00903923">
      <w:pPr>
        <w:pStyle w:val="tk-bigbullets"/>
        <w:numPr>
          <w:ilvl w:val="0"/>
          <w:numId w:val="35"/>
        </w:numPr>
      </w:pPr>
      <w:r>
        <w:t>der Rollenzuschreibung (</w:t>
      </w:r>
      <w:r w:rsidR="008C3FD9">
        <w:t>“</w:t>
      </w:r>
      <w:r>
        <w:t>In welcher Rolle werden Institutionen genannt?</w:t>
      </w:r>
      <w:r w:rsidR="008C3FD9">
        <w:t>”</w:t>
      </w:r>
      <w:r>
        <w:t>)</w:t>
      </w:r>
    </w:p>
    <w:p w14:paraId="291FFABF" w14:textId="43FE9256" w:rsidR="003102C6" w:rsidRPr="00CC2F8E" w:rsidRDefault="00903923">
      <w:pPr>
        <w:pStyle w:val="tk-bigbullets"/>
        <w:numPr>
          <w:ilvl w:val="0"/>
          <w:numId w:val="35"/>
        </w:numPr>
      </w:pPr>
      <w:r>
        <w:t>der Positionierung im Rahmen von Vergleichen (</w:t>
      </w:r>
      <w:r w:rsidR="008C3FD9">
        <w:t>“</w:t>
      </w:r>
      <w:r>
        <w:t>Wie gut schneiden Institutionen im Vergleich ab?</w:t>
      </w:r>
      <w:r w:rsidR="008C3FD9">
        <w:t>”</w:t>
      </w:r>
      <w:r>
        <w:t>)</w:t>
      </w:r>
    </w:p>
    <w:p w14:paraId="594E4B71" w14:textId="12C1E67F" w:rsidR="003102C6" w:rsidRPr="00CC2F8E" w:rsidRDefault="00C75F99">
      <w:pPr>
        <w:pStyle w:val="tk-bigbullets"/>
        <w:numPr>
          <w:ilvl w:val="0"/>
          <w:numId w:val="35"/>
        </w:numPr>
      </w:pPr>
      <w:r w:rsidRPr="00CC2F8E">
        <w:t xml:space="preserve">der </w:t>
      </w:r>
      <w:r w:rsidR="00903923">
        <w:t xml:space="preserve">Themenassoziation </w:t>
      </w:r>
      <w:r w:rsidR="003102C6" w:rsidRPr="00CC2F8E">
        <w:t>(</w:t>
      </w:r>
      <w:r w:rsidR="008C3FD9">
        <w:t>“</w:t>
      </w:r>
      <w:r w:rsidR="009232EB">
        <w:t>A</w:t>
      </w:r>
      <w:r w:rsidR="003102C6" w:rsidRPr="00CC2F8E">
        <w:t xml:space="preserve">uf welche </w:t>
      </w:r>
      <w:r w:rsidR="00903923">
        <w:t xml:space="preserve">Themen und </w:t>
      </w:r>
      <w:r w:rsidR="003102C6" w:rsidRPr="00CC2F8E">
        <w:t xml:space="preserve">Kernattribute </w:t>
      </w:r>
      <w:r w:rsidR="009232EB">
        <w:t xml:space="preserve">werden sie </w:t>
      </w:r>
      <w:r w:rsidR="003102C6" w:rsidRPr="00CC2F8E">
        <w:t>reduziert?</w:t>
      </w:r>
      <w:r w:rsidR="008C3FD9">
        <w:t>”</w:t>
      </w:r>
      <w:r w:rsidR="003102C6" w:rsidRPr="00CC2F8E">
        <w:t>)</w:t>
      </w:r>
    </w:p>
    <w:p w14:paraId="6ADA1B03" w14:textId="4F45B5E2" w:rsidR="003102C6" w:rsidRPr="00CC2F8E" w:rsidRDefault="00AB2AE9" w:rsidP="00170B93">
      <w:pPr>
        <w:pStyle w:val="Heading3"/>
      </w:pPr>
      <w:bookmarkStart w:id="23" w:name="_Toc223122646"/>
      <w:r w:rsidRPr="00CC2F8E">
        <w:t>Sichtbarkeit</w:t>
      </w:r>
      <w:r w:rsidR="00DF5A35" w:rsidRPr="00CC2F8E">
        <w:t xml:space="preserve"> (</w:t>
      </w:r>
      <w:r w:rsidR="001311CB">
        <w:t>Beobachtungsd</w:t>
      </w:r>
      <w:r w:rsidRPr="00CC2F8E">
        <w:t>imension</w:t>
      </w:r>
      <w:r w:rsidR="00DF5A35" w:rsidRPr="00CC2F8E">
        <w:t xml:space="preserve"> 1)</w:t>
      </w:r>
      <w:bookmarkEnd w:id="23"/>
    </w:p>
    <w:p w14:paraId="4C4B3BD9" w14:textId="20165127" w:rsidR="003102C6" w:rsidRPr="00CC2F8E" w:rsidRDefault="00CB5077" w:rsidP="00170B93">
      <w:pPr>
        <w:pStyle w:val="StandardFett"/>
      </w:pPr>
      <w:r>
        <w:t>Definition:</w:t>
      </w:r>
      <w:r w:rsidR="00C9593B" w:rsidRPr="00CC2F8E">
        <w:t xml:space="preserve"> Sichtbarkeit</w:t>
      </w:r>
    </w:p>
    <w:p w14:paraId="7D43D41D" w14:textId="2D617CC8" w:rsidR="003102C6" w:rsidRPr="00386D0A" w:rsidRDefault="003102C6" w:rsidP="00B14DD0">
      <w:r w:rsidRPr="00386D0A">
        <w:t xml:space="preserve">Häufigkeit und Prominenz der Nennung </w:t>
      </w:r>
      <w:r w:rsidR="004C4132" w:rsidRPr="00386D0A">
        <w:t>von</w:t>
      </w:r>
      <w:r w:rsidRPr="00386D0A">
        <w:t xml:space="preserve"> </w:t>
      </w:r>
      <w:r w:rsidR="004461BC" w:rsidRPr="00386D0A">
        <w:t>&lt;Institution&gt;</w:t>
      </w:r>
      <w:r w:rsidRPr="00386D0A">
        <w:t xml:space="preserve"> in generierten Antworten</w:t>
      </w:r>
      <w:r w:rsidR="00BD340D" w:rsidRPr="00386D0A">
        <w:t xml:space="preserve"> auf Prompts, die eine Nennung erwarten lassen (implizite Prompts)</w:t>
      </w:r>
    </w:p>
    <w:p w14:paraId="0DD3AD51" w14:textId="77777777" w:rsidR="00C9593B" w:rsidRPr="00CC2F8E" w:rsidRDefault="00E30890" w:rsidP="00170B93">
      <w:pPr>
        <w:pStyle w:val="StandardFett"/>
      </w:pPr>
      <w:r w:rsidRPr="00CC2F8E">
        <w:t>Reputationsrelevanz</w:t>
      </w:r>
    </w:p>
    <w:p w14:paraId="7D327A38" w14:textId="10CC2EB9" w:rsidR="004C4132" w:rsidRPr="00CC2F8E" w:rsidRDefault="004C4132" w:rsidP="00B14DD0">
      <w:r w:rsidRPr="00CC2F8E">
        <w:t>Mögliche Kriterien:</w:t>
      </w:r>
    </w:p>
    <w:p w14:paraId="1A3644A1" w14:textId="77777777" w:rsidR="00BD340D" w:rsidRPr="00CC2F8E" w:rsidRDefault="00BD340D" w:rsidP="00170B93">
      <w:pPr>
        <w:pStyle w:val="tk-bigbullets"/>
      </w:pPr>
      <w:r w:rsidRPr="00CC2F8E">
        <w:t>Hauptsache Sichtbarkeit; es gibt keine schlechten Nachrichten</w:t>
      </w:r>
    </w:p>
    <w:p w14:paraId="05EC8886" w14:textId="3FD242C5" w:rsidR="00BD340D" w:rsidRPr="00CC2F8E" w:rsidRDefault="00BD340D" w:rsidP="00170B93">
      <w:pPr>
        <w:pStyle w:val="tk-bigbullets"/>
      </w:pPr>
      <w:r w:rsidRPr="00CC2F8E">
        <w:t>je häufiger/hervorgehobener/früher, desto besser</w:t>
      </w:r>
    </w:p>
    <w:p w14:paraId="19E49785" w14:textId="41589BA1" w:rsidR="003102C6" w:rsidRPr="00CC2F8E" w:rsidRDefault="00621F08" w:rsidP="00170B93">
      <w:pPr>
        <w:pStyle w:val="StandardFett"/>
      </w:pPr>
      <w:r w:rsidRPr="00CC2F8E">
        <w:t xml:space="preserve">Quantitative </w:t>
      </w:r>
      <w:r w:rsidR="003102C6" w:rsidRPr="00CC2F8E">
        <w:t>Beobachtungsfragen</w:t>
      </w:r>
    </w:p>
    <w:p w14:paraId="7A276414" w14:textId="794CD6D1" w:rsidR="00E74DCA" w:rsidRPr="00CC2F8E" w:rsidRDefault="00E74DCA" w:rsidP="00170B93">
      <w:pPr>
        <w:pStyle w:val="tk-bigbullets"/>
      </w:pPr>
      <w:r w:rsidRPr="00CC2F8E">
        <w:t>Position in der Antwort (Position pᵢ in Antwortlänge lₐ)</w:t>
      </w:r>
    </w:p>
    <w:p w14:paraId="54374142" w14:textId="1319895D" w:rsidR="00E74DCA" w:rsidRPr="00CC2F8E" w:rsidRDefault="00E74DCA" w:rsidP="00170B93">
      <w:pPr>
        <w:pStyle w:val="tk-bigbullets"/>
      </w:pPr>
      <w:r w:rsidRPr="00CC2F8E">
        <w:t>Anzahl der Nennungen (nᵢ)</w:t>
      </w:r>
    </w:p>
    <w:p w14:paraId="66CF73B1" w14:textId="12E6AA4F" w:rsidR="00E74DCA" w:rsidRPr="00CC2F8E" w:rsidRDefault="00E74DCA" w:rsidP="00170B93">
      <w:pPr>
        <w:pStyle w:val="tk-bigbullets"/>
      </w:pPr>
      <w:r w:rsidRPr="00CC2F8E">
        <w:t>Anzahl der Nennungen von Wettbewerbern (n</w:t>
      </w:r>
      <w:r w:rsidRPr="00CC2F8E">
        <w:rPr>
          <w:vertAlign w:val="subscript"/>
        </w:rPr>
        <w:t>w</w:t>
      </w:r>
      <w:r w:rsidRPr="00CC2F8E">
        <w:t>)</w:t>
      </w:r>
    </w:p>
    <w:p w14:paraId="3F962AA9" w14:textId="4A0FC08A" w:rsidR="00E74DCA" w:rsidRPr="00CC2F8E" w:rsidRDefault="00E74DCA" w:rsidP="00170B93">
      <w:pPr>
        <w:pStyle w:val="tk-bigbullets"/>
      </w:pPr>
      <w:r w:rsidRPr="00CC2F8E">
        <w:t>relative Position</w:t>
      </w:r>
      <w:r w:rsidR="00551FC9">
        <w:t xml:space="preserve"> p</w:t>
      </w:r>
      <w:r w:rsidR="00551FC9" w:rsidRPr="00551FC9">
        <w:rPr>
          <w:vertAlign w:val="subscript"/>
        </w:rPr>
        <w:t>rel</w:t>
      </w:r>
      <w:r w:rsidRPr="00CC2F8E">
        <w:t xml:space="preserve">/Anzahl </w:t>
      </w:r>
      <w:r w:rsidR="00551FC9">
        <w:t>n</w:t>
      </w:r>
      <w:r w:rsidR="00551FC9" w:rsidRPr="00551FC9">
        <w:rPr>
          <w:vertAlign w:val="subscript"/>
        </w:rPr>
        <w:t>rel</w:t>
      </w:r>
      <w:r w:rsidR="00551FC9">
        <w:t xml:space="preserve"> </w:t>
      </w:r>
      <w:r w:rsidRPr="00CC2F8E">
        <w:t>gegenüber Wettbewerbern</w:t>
      </w:r>
    </w:p>
    <w:p w14:paraId="1482A1CC" w14:textId="7108BF54" w:rsidR="003102C6" w:rsidRPr="00CC2F8E" w:rsidRDefault="004C4132" w:rsidP="00170B93">
      <w:pPr>
        <w:pStyle w:val="StandardFett"/>
      </w:pPr>
      <w:r w:rsidRPr="00CC2F8E">
        <w:t xml:space="preserve">Qualitative </w:t>
      </w:r>
      <w:r w:rsidR="003102C6" w:rsidRPr="00CC2F8E">
        <w:t>Ausprägungen</w:t>
      </w:r>
    </w:p>
    <w:p w14:paraId="1F7313E5" w14:textId="5F9DA32D" w:rsidR="003102C6" w:rsidRPr="00CC2F8E" w:rsidRDefault="00BA4425" w:rsidP="00170B93">
      <w:pPr>
        <w:pStyle w:val="tk-bigbullets"/>
      </w:pPr>
      <w:r w:rsidRPr="00CC2F8E">
        <w:t>b</w:t>
      </w:r>
      <w:r w:rsidR="003102C6" w:rsidRPr="00CC2F8E">
        <w:t>eiläufige</w:t>
      </w:r>
      <w:r w:rsidR="00CB2319" w:rsidRPr="00CC2F8E">
        <w:t>/</w:t>
      </w:r>
      <w:r w:rsidRPr="00CC2F8E">
        <w:t>z</w:t>
      </w:r>
      <w:r w:rsidR="003102C6" w:rsidRPr="00CC2F8E">
        <w:t>entrale</w:t>
      </w:r>
      <w:r w:rsidR="001311CB">
        <w:t>/dominante</w:t>
      </w:r>
      <w:r w:rsidR="003102C6" w:rsidRPr="00CC2F8E">
        <w:t xml:space="preserve"> </w:t>
      </w:r>
      <w:r w:rsidRPr="00CC2F8E">
        <w:t>Erwähnung</w:t>
      </w:r>
    </w:p>
    <w:p w14:paraId="590D6CC7" w14:textId="1B59999A" w:rsidR="003102C6" w:rsidRPr="00CC2F8E" w:rsidRDefault="003102C6" w:rsidP="00170B93">
      <w:pPr>
        <w:pStyle w:val="Heading3"/>
      </w:pPr>
      <w:bookmarkStart w:id="24" w:name="_Toc223122647"/>
      <w:r w:rsidRPr="00CC2F8E">
        <w:lastRenderedPageBreak/>
        <w:t>Kontext</w:t>
      </w:r>
      <w:r w:rsidR="00C636C7">
        <w:t xml:space="preserve"> </w:t>
      </w:r>
      <w:r w:rsidR="00DF5A35" w:rsidRPr="00CC2F8E">
        <w:t>(</w:t>
      </w:r>
      <w:r w:rsidR="001311CB">
        <w:t>Beobachtungsd</w:t>
      </w:r>
      <w:r w:rsidR="00AB2AE9" w:rsidRPr="00CC2F8E">
        <w:t>imension</w:t>
      </w:r>
      <w:r w:rsidR="00DF5A35" w:rsidRPr="00CC2F8E">
        <w:t xml:space="preserve"> 2)</w:t>
      </w:r>
      <w:bookmarkEnd w:id="24"/>
    </w:p>
    <w:p w14:paraId="37D04CFB" w14:textId="45159ED0" w:rsidR="003102C6" w:rsidRPr="00CC2F8E" w:rsidRDefault="00CB5077" w:rsidP="00170B93">
      <w:pPr>
        <w:pStyle w:val="StandardFett"/>
      </w:pPr>
      <w:r>
        <w:t>Definition:</w:t>
      </w:r>
      <w:r w:rsidR="001C0CFB">
        <w:t xml:space="preserve"> Kontext</w:t>
      </w:r>
    </w:p>
    <w:p w14:paraId="4D260B61" w14:textId="588CF3E2" w:rsidR="003102C6" w:rsidRPr="00CC2F8E" w:rsidRDefault="0051266B" w:rsidP="00B14DD0">
      <w:r w:rsidRPr="00CC2F8E">
        <w:t xml:space="preserve">Inhaltlicher </w:t>
      </w:r>
      <w:r w:rsidR="00EC1CAB" w:rsidRPr="00CC2F8E">
        <w:t xml:space="preserve">Kontext oder </w:t>
      </w:r>
      <w:r w:rsidR="003102C6" w:rsidRPr="00CC2F8E">
        <w:t xml:space="preserve">Rahmen, in dem </w:t>
      </w:r>
      <w:r w:rsidR="004461BC" w:rsidRPr="00CC2F8E">
        <w:t>&lt;Institution&gt;</w:t>
      </w:r>
      <w:r w:rsidR="003102C6" w:rsidRPr="00CC2F8E">
        <w:t xml:space="preserve"> erscheint</w:t>
      </w:r>
    </w:p>
    <w:p w14:paraId="7D36F4C4" w14:textId="77777777" w:rsidR="00EC1CAB" w:rsidRPr="00CC2F8E" w:rsidRDefault="00EC1CAB" w:rsidP="00170B93">
      <w:pPr>
        <w:pStyle w:val="StandardFett"/>
      </w:pPr>
      <w:r w:rsidRPr="00CC2F8E">
        <w:t>Reputationsrelevanz</w:t>
      </w:r>
    </w:p>
    <w:p w14:paraId="4058F3AC" w14:textId="652396A7" w:rsidR="00EC1CAB" w:rsidRPr="00CC2F8E" w:rsidRDefault="00EC1CAB" w:rsidP="00B14DD0">
      <w:r w:rsidRPr="00CC2F8E">
        <w:t xml:space="preserve">Der Kontext bestimmt, welche Art von Kompetenz oder Verantwortung </w:t>
      </w:r>
      <w:r w:rsidR="004461BC" w:rsidRPr="00CC2F8E">
        <w:t>&lt;Institution&gt;</w:t>
      </w:r>
      <w:r w:rsidRPr="00CC2F8E">
        <w:t xml:space="preserve"> zugeschrieben wird.</w:t>
      </w:r>
    </w:p>
    <w:p w14:paraId="6430B9BC" w14:textId="0307D8E6" w:rsidR="003102C6" w:rsidRPr="00CC2F8E" w:rsidRDefault="005B5A64" w:rsidP="00170B93">
      <w:pPr>
        <w:pStyle w:val="StandardFett"/>
      </w:pPr>
      <w:r w:rsidRPr="00CC2F8E">
        <w:t xml:space="preserve">Qualitative </w:t>
      </w:r>
      <w:r w:rsidR="003102C6" w:rsidRPr="00CC2F8E">
        <w:t>Beobachtungsfragen</w:t>
      </w:r>
    </w:p>
    <w:p w14:paraId="3C525609" w14:textId="25DB90A5" w:rsidR="003102C6" w:rsidRPr="00CC2F8E" w:rsidRDefault="003102C6" w:rsidP="00170B93">
      <w:pPr>
        <w:pStyle w:val="tk-bigbullets"/>
      </w:pPr>
      <w:r w:rsidRPr="00CC2F8E">
        <w:t xml:space="preserve">In welchem </w:t>
      </w:r>
      <w:r w:rsidR="0051266B" w:rsidRPr="00CC2F8E">
        <w:t>inhaltlichen/</w:t>
      </w:r>
      <w:r w:rsidRPr="00CC2F8E">
        <w:t>thematischen</w:t>
      </w:r>
      <w:r w:rsidR="0051266B" w:rsidRPr="00CC2F8E">
        <w:t xml:space="preserve">/argumentativen </w:t>
      </w:r>
      <w:r w:rsidRPr="00CC2F8E">
        <w:t xml:space="preserve">Zusammenhang wird </w:t>
      </w:r>
      <w:r w:rsidR="004461BC" w:rsidRPr="00CC2F8E">
        <w:t>&lt;Institution&gt;</w:t>
      </w:r>
      <w:r w:rsidRPr="00CC2F8E">
        <w:t xml:space="preserve"> genannt?</w:t>
      </w:r>
      <w:r w:rsidR="005B5A64" w:rsidRPr="00CC2F8E">
        <w:t xml:space="preserve"> (fachlich-wissenschaftlich, </w:t>
      </w:r>
      <w:r w:rsidR="00E345EC" w:rsidRPr="00CC2F8E">
        <w:t>politisch, gesellschaftlich, institutionsbezogen)</w:t>
      </w:r>
    </w:p>
    <w:p w14:paraId="3DBB70F6" w14:textId="77777777" w:rsidR="003102C6" w:rsidRPr="00CC2F8E" w:rsidRDefault="003102C6" w:rsidP="00170B93">
      <w:pPr>
        <w:pStyle w:val="tk-bigbullets"/>
      </w:pPr>
      <w:r w:rsidRPr="00CC2F8E">
        <w:t>Ist der Kontext erklärend, vergleichend, normativ oder kritisch?</w:t>
      </w:r>
    </w:p>
    <w:p w14:paraId="5AE9511A" w14:textId="29251E56" w:rsidR="003102C6" w:rsidRPr="00CC2F8E" w:rsidRDefault="005B5A64" w:rsidP="00170B93">
      <w:pPr>
        <w:pStyle w:val="tk-bigbullets"/>
      </w:pPr>
      <w:r w:rsidRPr="00CC2F8E">
        <w:t>In welcher Rolle w</w:t>
      </w:r>
      <w:r w:rsidR="003102C6" w:rsidRPr="00CC2F8E">
        <w:t xml:space="preserve">ird </w:t>
      </w:r>
      <w:r w:rsidR="004461BC" w:rsidRPr="00CC2F8E">
        <w:t>&lt;Institution&gt;</w:t>
      </w:r>
      <w:r w:rsidR="003102C6" w:rsidRPr="00CC2F8E">
        <w:t xml:space="preserve"> </w:t>
      </w:r>
      <w:r w:rsidRPr="00CC2F8E">
        <w:t>genannt (</w:t>
      </w:r>
      <w:r w:rsidR="003102C6" w:rsidRPr="00CC2F8E">
        <w:t>als Ursache</w:t>
      </w:r>
      <w:r w:rsidR="0051266B" w:rsidRPr="00CC2F8E">
        <w:t>/</w:t>
      </w:r>
      <w:r w:rsidR="003102C6" w:rsidRPr="00CC2F8E">
        <w:t>Beispiel</w:t>
      </w:r>
      <w:r w:rsidR="0051266B" w:rsidRPr="00CC2F8E">
        <w:t xml:space="preserve">/Akteur/… </w:t>
      </w:r>
      <w:r w:rsidR="003102C6" w:rsidRPr="00CC2F8E">
        <w:t>eingeführt?</w:t>
      </w:r>
    </w:p>
    <w:p w14:paraId="7EAFB0BD" w14:textId="1ECB38F4" w:rsidR="003102C6" w:rsidRPr="00CC2F8E" w:rsidRDefault="00AD482F" w:rsidP="00170B93">
      <w:pPr>
        <w:pStyle w:val="StandardFett"/>
      </w:pPr>
      <w:r>
        <w:t>Es lassen sich 4 t</w:t>
      </w:r>
      <w:r w:rsidR="003102C6" w:rsidRPr="00CC2F8E">
        <w:t>ypische Kontexte</w:t>
      </w:r>
      <w:r>
        <w:t xml:space="preserve"> unterscheiden.</w:t>
      </w:r>
    </w:p>
    <w:p w14:paraId="5A40DF61" w14:textId="6DFF71DB" w:rsidR="007E1FF0" w:rsidRPr="00CC2F8E" w:rsidRDefault="007E1FF0" w:rsidP="00170B93">
      <w:pPr>
        <w:pStyle w:val="Heading4"/>
      </w:pPr>
      <w:r w:rsidRPr="00CC2F8E">
        <w:t>Fachlich-wissenschaftlicher Kontext</w:t>
      </w:r>
    </w:p>
    <w:p w14:paraId="05C67E22" w14:textId="2375C6B7" w:rsidR="007E1FF0" w:rsidRDefault="007E1FF0" w:rsidP="00170B93">
      <w:pPr>
        <w:pStyle w:val="tk-bigbullets"/>
      </w:pPr>
      <w:r w:rsidRPr="00CC2F8E">
        <w:t>Förderung oder Finanzierung von Forschungsvorhaben</w:t>
      </w:r>
      <w:r w:rsidR="006A7DDD" w:rsidRPr="00CC2F8E">
        <w:t>/</w:t>
      </w:r>
      <w:r w:rsidR="00AB2AE9" w:rsidRPr="00CC2F8E">
        <w:t>Studien</w:t>
      </w:r>
      <w:r w:rsidR="006A7DDD" w:rsidRPr="00CC2F8E">
        <w:t>/</w:t>
      </w:r>
      <w:r w:rsidR="00AB2AE9" w:rsidRPr="00CC2F8E">
        <w:t>Gutachten</w:t>
      </w:r>
    </w:p>
    <w:p w14:paraId="249F268E" w14:textId="34C2CD71" w:rsidR="00344806" w:rsidRPr="00344806" w:rsidRDefault="00344806" w:rsidP="00170B93">
      <w:pPr>
        <w:pStyle w:val="tk-bigbullets"/>
      </w:pPr>
      <w:r>
        <w:t xml:space="preserve">Förderung oder Finanzierung </w:t>
      </w:r>
      <w:r w:rsidRPr="00CC2F8E">
        <w:t>von wissenschaftlichen Netzwerken, Konferenzen oder Panels</w:t>
      </w:r>
    </w:p>
    <w:p w14:paraId="27F96B15" w14:textId="766ADD29" w:rsidR="007E1FF0" w:rsidRDefault="007E1FF0" w:rsidP="00170B93">
      <w:pPr>
        <w:pStyle w:val="tk-bigbullets"/>
      </w:pPr>
      <w:r w:rsidRPr="00CC2F8E">
        <w:t xml:space="preserve">Bezugspunkt für </w:t>
      </w:r>
      <w:r w:rsidR="00AD482F">
        <w:t xml:space="preserve">(mittelbare) </w:t>
      </w:r>
      <w:r w:rsidRPr="00CC2F8E">
        <w:t xml:space="preserve">wissenschaftliche Expertise (z.B. „laut </w:t>
      </w:r>
      <w:r w:rsidR="006A7DDD" w:rsidRPr="00CC2F8E">
        <w:t xml:space="preserve">von &lt;Institution&gt; geförderter </w:t>
      </w:r>
      <w:r w:rsidRPr="00CC2F8E">
        <w:t>Studie“)</w:t>
      </w:r>
    </w:p>
    <w:p w14:paraId="7DE33DE9" w14:textId="5AC1B0D4" w:rsidR="00344806" w:rsidRPr="00CC2F8E" w:rsidRDefault="00344806" w:rsidP="00170B93">
      <w:pPr>
        <w:pStyle w:val="tk-bigbullets"/>
      </w:pPr>
      <w:r>
        <w:t>Bezugspunkt für institutionsfachliches Wissen (z.B. institutionelle Strategie)</w:t>
      </w:r>
    </w:p>
    <w:p w14:paraId="3C8C31C8" w14:textId="3B29DCC8" w:rsidR="007E1FF0" w:rsidRPr="00CC2F8E" w:rsidRDefault="007E1FF0" w:rsidP="00170B93">
      <w:pPr>
        <w:pStyle w:val="Heading4"/>
      </w:pPr>
      <w:r w:rsidRPr="00CC2F8E">
        <w:t>Politischer/politiknaher Kontext</w:t>
      </w:r>
    </w:p>
    <w:p w14:paraId="695E8D5C" w14:textId="089F22DB" w:rsidR="007E1FF0" w:rsidRPr="00CC2F8E" w:rsidRDefault="007E1FF0" w:rsidP="00170B93">
      <w:pPr>
        <w:pStyle w:val="tk-bigbullets"/>
      </w:pPr>
      <w:r w:rsidRPr="00CC2F8E">
        <w:t>Einflussnahme auf politische Debatten oder Agenden (Policy</w:t>
      </w:r>
      <w:r w:rsidR="00CC2F8E">
        <w:t xml:space="preserve"> p</w:t>
      </w:r>
      <w:r w:rsidRPr="00CC2F8E">
        <w:t>apers, Empfehlungen)</w:t>
      </w:r>
      <w:r w:rsidR="00344806">
        <w:t>, p</w:t>
      </w:r>
      <w:r w:rsidR="00344806" w:rsidRPr="00CC2F8E">
        <w:t>olitische Positionierungen</w:t>
      </w:r>
    </w:p>
    <w:p w14:paraId="6B61FC1A" w14:textId="77777777" w:rsidR="007E1FF0" w:rsidRPr="00CC2F8E" w:rsidRDefault="007E1FF0" w:rsidP="00170B93">
      <w:pPr>
        <w:pStyle w:val="tk-bigbullets"/>
      </w:pPr>
      <w:r w:rsidRPr="00CC2F8E">
        <w:t>Beratung von Ministerien, Parlamenten oder politischen Akteuren</w:t>
      </w:r>
    </w:p>
    <w:p w14:paraId="2911710D" w14:textId="4A4C13D6" w:rsidR="007E1FF0" w:rsidRPr="00CC2F8E" w:rsidRDefault="007E1FF0" w:rsidP="00170B93">
      <w:pPr>
        <w:pStyle w:val="tk-bigbullets"/>
      </w:pPr>
      <w:r w:rsidRPr="00CC2F8E">
        <w:t>Einordnung als politischer Akteur</w:t>
      </w:r>
      <w:r w:rsidR="006A7DDD" w:rsidRPr="00CC2F8E">
        <w:t>/</w:t>
      </w:r>
      <w:r w:rsidRPr="00CC2F8E">
        <w:t>Think Tank</w:t>
      </w:r>
      <w:r w:rsidR="006A7DDD" w:rsidRPr="00CC2F8E">
        <w:t>/</w:t>
      </w:r>
      <w:r w:rsidRPr="00CC2F8E">
        <w:t>politiknahe Stiftung</w:t>
      </w:r>
      <w:r w:rsidR="00344806">
        <w:t>/…</w:t>
      </w:r>
    </w:p>
    <w:p w14:paraId="0C17E6F5" w14:textId="4AE84CD2" w:rsidR="007E1FF0" w:rsidRPr="00344806" w:rsidRDefault="00344806" w:rsidP="00170B93">
      <w:pPr>
        <w:pStyle w:val="tk-bigbullets"/>
      </w:pPr>
      <w:r>
        <w:t xml:space="preserve">Förderung oder </w:t>
      </w:r>
      <w:r w:rsidR="007E1FF0" w:rsidRPr="00CC2F8E">
        <w:t>Finanzierung politischer Projekte, Dialogformate oder Kampagnen</w:t>
      </w:r>
    </w:p>
    <w:p w14:paraId="1251767A" w14:textId="0C53E8A4" w:rsidR="007E1FF0" w:rsidRPr="00CC2F8E" w:rsidRDefault="007E1FF0" w:rsidP="00170B93">
      <w:pPr>
        <w:pStyle w:val="Heading4"/>
      </w:pPr>
      <w:r w:rsidRPr="00CC2F8E">
        <w:t>Gesellschaftlicher/zivilgesellschaftlicher Kontext</w:t>
      </w:r>
    </w:p>
    <w:p w14:paraId="260812CB" w14:textId="5BE27C4D" w:rsidR="007E1FF0" w:rsidRPr="00386D0A" w:rsidRDefault="007E1FF0" w:rsidP="00170B93">
      <w:pPr>
        <w:pStyle w:val="tk-bigbullets"/>
      </w:pPr>
      <w:r w:rsidRPr="00CC2F8E">
        <w:t>Engagement für gesellschaftliche Ziele (</w:t>
      </w:r>
      <w:r w:rsidR="006A7DDD" w:rsidRPr="00CC2F8E">
        <w:t>z.B.</w:t>
      </w:r>
      <w:r w:rsidRPr="00CC2F8E">
        <w:t xml:space="preserve"> Bildung, Klima, soziale Gerechtigkeit)</w:t>
      </w:r>
      <w:r w:rsidR="00386D0A">
        <w:t xml:space="preserve">, </w:t>
      </w:r>
      <w:r w:rsidRPr="00386D0A">
        <w:t>Unterstützung von NGOs, Initiativen oder Graswurzelprojekten</w:t>
      </w:r>
      <w:r w:rsidR="00386D0A">
        <w:t xml:space="preserve">, </w:t>
      </w:r>
      <w:r w:rsidRPr="00386D0A">
        <w:t>Rolle als Akteurin der Zivilgesellschaft</w:t>
      </w:r>
    </w:p>
    <w:p w14:paraId="1EC5CC5E" w14:textId="77777777" w:rsidR="007E1FF0" w:rsidRPr="00CC2F8E" w:rsidRDefault="007E1FF0" w:rsidP="00170B93">
      <w:pPr>
        <w:pStyle w:val="tk-bigbullets"/>
      </w:pPr>
      <w:r w:rsidRPr="00CC2F8E">
        <w:t>Beitrag zu öffentlicher Meinungsbildung oder gesellschaftlichem Diskurs</w:t>
      </w:r>
    </w:p>
    <w:p w14:paraId="253DE4BA" w14:textId="77777777" w:rsidR="007E1FF0" w:rsidRPr="00CC2F8E" w:rsidRDefault="007E1FF0" w:rsidP="00170B93">
      <w:pPr>
        <w:pStyle w:val="tk-bigbullets"/>
      </w:pPr>
      <w:r w:rsidRPr="00CC2F8E">
        <w:t>Erwähnung im Kontext gesellschaftlicher Verantwortung oder Gemeinwohlorientierung</w:t>
      </w:r>
    </w:p>
    <w:p w14:paraId="0D0800D0" w14:textId="540122DF" w:rsidR="007E1FF0" w:rsidRPr="00CC2F8E" w:rsidRDefault="007E1FF0" w:rsidP="00170B93">
      <w:pPr>
        <w:pStyle w:val="Heading4"/>
      </w:pPr>
      <w:r w:rsidRPr="00CC2F8E">
        <w:lastRenderedPageBreak/>
        <w:t>Institutionsbezogener</w:t>
      </w:r>
      <w:r w:rsidR="006A7DDD" w:rsidRPr="00CC2F8E">
        <w:t>/</w:t>
      </w:r>
      <w:r w:rsidRPr="00CC2F8E">
        <w:t>organisationsbezogener Kontext</w:t>
      </w:r>
    </w:p>
    <w:p w14:paraId="0713F54C" w14:textId="77777777" w:rsidR="007E1FF0" w:rsidRPr="00CC2F8E" w:rsidRDefault="007E1FF0" w:rsidP="00170B93">
      <w:pPr>
        <w:pStyle w:val="tk-bigbullets"/>
      </w:pPr>
      <w:r w:rsidRPr="00CC2F8E">
        <w:t>Beschreibung der Stiftung selbst (Mission, Zweck, Geschichte, Struktur)</w:t>
      </w:r>
    </w:p>
    <w:p w14:paraId="23B60DE6" w14:textId="77777777" w:rsidR="007E1FF0" w:rsidRPr="00CC2F8E" w:rsidRDefault="007E1FF0" w:rsidP="00170B93">
      <w:pPr>
        <w:pStyle w:val="tk-bigbullets"/>
      </w:pPr>
      <w:r w:rsidRPr="00CC2F8E">
        <w:t>Nennung als Veranstalterin, Förderin oder Partnerin eines Projekts oder Events</w:t>
      </w:r>
    </w:p>
    <w:p w14:paraId="1A3FE741" w14:textId="77777777" w:rsidR="007E1FF0" w:rsidRPr="00CC2F8E" w:rsidRDefault="007E1FF0" w:rsidP="00170B93">
      <w:pPr>
        <w:pStyle w:val="tk-bigbullets"/>
      </w:pPr>
      <w:r w:rsidRPr="00CC2F8E">
        <w:t>Bezug auf personelle Aspekte (Vorstand, Geschäftsführung, Kuratorium)</w:t>
      </w:r>
    </w:p>
    <w:p w14:paraId="20977305" w14:textId="77777777" w:rsidR="007E1FF0" w:rsidRPr="00CC2F8E" w:rsidRDefault="007E1FF0" w:rsidP="00170B93">
      <w:pPr>
        <w:pStyle w:val="tk-bigbullets"/>
      </w:pPr>
      <w:r w:rsidRPr="00CC2F8E">
        <w:t>Finanzielle Ausstattung, Stiftungsvermögen, Förderrichtlinien</w:t>
      </w:r>
    </w:p>
    <w:p w14:paraId="6C14F0CA" w14:textId="2C2D2EEF" w:rsidR="007E1FF0" w:rsidRPr="00CC2F8E" w:rsidRDefault="007E1FF0" w:rsidP="00170B93">
      <w:pPr>
        <w:pStyle w:val="tk-bigbullets"/>
      </w:pPr>
      <w:r w:rsidRPr="00CC2F8E">
        <w:t>Vergleich mit anderen Stiftungen oder Institutionen</w:t>
      </w:r>
    </w:p>
    <w:p w14:paraId="7649FF3A" w14:textId="086AEAF0" w:rsidR="003102C6" w:rsidRPr="00CC2F8E" w:rsidRDefault="003102C6" w:rsidP="00170B93">
      <w:pPr>
        <w:pStyle w:val="Heading3"/>
      </w:pPr>
      <w:bookmarkStart w:id="25" w:name="_Toc223122648"/>
      <w:r w:rsidRPr="00CC2F8E">
        <w:t>Tonalität</w:t>
      </w:r>
      <w:r w:rsidR="00DF5A35" w:rsidRPr="00CC2F8E">
        <w:t xml:space="preserve"> (</w:t>
      </w:r>
      <w:r w:rsidR="001311CB">
        <w:t>Beobachtungsd</w:t>
      </w:r>
      <w:r w:rsidR="001311CB" w:rsidRPr="00CC2F8E">
        <w:t xml:space="preserve">imension </w:t>
      </w:r>
      <w:r w:rsidR="00DF5A35" w:rsidRPr="00CC2F8E">
        <w:t>3)</w:t>
      </w:r>
      <w:bookmarkEnd w:id="25"/>
    </w:p>
    <w:p w14:paraId="6C8C73BF" w14:textId="005D86F0" w:rsidR="003102C6" w:rsidRPr="00CC2F8E" w:rsidRDefault="00CB5077" w:rsidP="00170B93">
      <w:pPr>
        <w:pStyle w:val="StandardFett"/>
      </w:pPr>
      <w:r>
        <w:t>Definition: Tonalität</w:t>
      </w:r>
    </w:p>
    <w:p w14:paraId="5C4EFFF4" w14:textId="756C42A3" w:rsidR="003102C6" w:rsidRDefault="003102C6" w:rsidP="00B14DD0">
      <w:r w:rsidRPr="00CC2F8E">
        <w:t xml:space="preserve">Implizite oder explizite Wertung der </w:t>
      </w:r>
      <w:r w:rsidR="004461BC" w:rsidRPr="00CC2F8E">
        <w:t>&lt;Institution&gt;</w:t>
      </w:r>
      <w:r w:rsidRPr="00CC2F8E">
        <w:t xml:space="preserve"> innerhalb der Antwort</w:t>
      </w:r>
      <w:r w:rsidR="00CA2297" w:rsidRPr="00CC2F8E">
        <w:t>. Wertung ist hier als Beschreibung/Nennung wertender Aussagen zu verstehen (ein LLM wertet nicht).</w:t>
      </w:r>
    </w:p>
    <w:p w14:paraId="23B36A4D" w14:textId="77777777" w:rsidR="000B5876" w:rsidRPr="00CC2F8E" w:rsidRDefault="000B5876" w:rsidP="00170B93">
      <w:pPr>
        <w:pStyle w:val="StandardFett"/>
      </w:pPr>
      <w:r w:rsidRPr="00CC2F8E">
        <w:t>Reputationsrelevanz</w:t>
      </w:r>
    </w:p>
    <w:p w14:paraId="3501D541" w14:textId="137DB0F7" w:rsidR="000B5876" w:rsidRPr="00CC2F8E" w:rsidRDefault="000B5876" w:rsidP="00B14DD0">
      <w:r>
        <w:t>XXX</w:t>
      </w:r>
      <w:r w:rsidRPr="00CC2F8E">
        <w:t>.</w:t>
      </w:r>
    </w:p>
    <w:p w14:paraId="5DBE1100" w14:textId="36B8CDBC" w:rsidR="003102C6" w:rsidRPr="00CC2F8E" w:rsidRDefault="003102C6" w:rsidP="00170B93">
      <w:pPr>
        <w:pStyle w:val="StandardFett"/>
      </w:pPr>
      <w:r w:rsidRPr="00CC2F8E">
        <w:t>Beobachtungsfragen</w:t>
      </w:r>
    </w:p>
    <w:p w14:paraId="5F9F1347" w14:textId="77777777" w:rsidR="003102C6" w:rsidRPr="00CC2F8E" w:rsidRDefault="003102C6" w:rsidP="00170B93">
      <w:pPr>
        <w:pStyle w:val="tk-bigbullets"/>
      </w:pPr>
      <w:r w:rsidRPr="00CC2F8E">
        <w:t>Überwiegt Anerkennung, Neutralität oder Kritik?</w:t>
      </w:r>
    </w:p>
    <w:p w14:paraId="51EF8A99" w14:textId="52609A6E" w:rsidR="003102C6" w:rsidRDefault="004461BC" w:rsidP="00170B93">
      <w:pPr>
        <w:pStyle w:val="tk-bigbullets"/>
      </w:pPr>
      <w:r w:rsidRPr="00CC2F8E">
        <w:t xml:space="preserve">Ist die Wertung eindeutig/konsistent oder </w:t>
      </w:r>
      <w:r w:rsidR="003102C6" w:rsidRPr="00CC2F8E">
        <w:t>ambivalent?</w:t>
      </w:r>
    </w:p>
    <w:p w14:paraId="35BE59CE" w14:textId="2944ED77" w:rsidR="00C7505F" w:rsidRPr="00C7505F" w:rsidRDefault="00C7505F" w:rsidP="00170B93">
      <w:pPr>
        <w:pStyle w:val="StandardFett"/>
      </w:pPr>
      <w:r w:rsidRPr="00C7505F">
        <w:t>Typische Ausprägungen</w:t>
      </w:r>
    </w:p>
    <w:p w14:paraId="69E25C6D" w14:textId="792D6AC1" w:rsidR="00C7505F" w:rsidRPr="00C7505F" w:rsidRDefault="00F655F2" w:rsidP="00170B93">
      <w:pPr>
        <w:pStyle w:val="tk-bigbullets"/>
      </w:pPr>
      <w:r>
        <w:t>p</w:t>
      </w:r>
      <w:r w:rsidR="00C7505F" w:rsidRPr="00C7505F">
        <w:t>ositiv</w:t>
      </w:r>
      <w:r w:rsidR="007B710A">
        <w:t>/</w:t>
      </w:r>
      <w:r w:rsidR="00C7505F" w:rsidRPr="00C7505F">
        <w:t>legitimierend</w:t>
      </w:r>
    </w:p>
    <w:p w14:paraId="2C00B5BD" w14:textId="71F00612" w:rsidR="00C7505F" w:rsidRPr="00C7505F" w:rsidRDefault="00F655F2" w:rsidP="00170B93">
      <w:pPr>
        <w:pStyle w:val="tk-bigbullets"/>
      </w:pPr>
      <w:r>
        <w:t>n</w:t>
      </w:r>
      <w:r w:rsidR="00C7505F" w:rsidRPr="00C7505F">
        <w:t>eutral</w:t>
      </w:r>
      <w:r w:rsidR="007B710A">
        <w:t>/</w:t>
      </w:r>
      <w:r w:rsidR="00C7505F" w:rsidRPr="00C7505F">
        <w:t>beschreibend</w:t>
      </w:r>
    </w:p>
    <w:p w14:paraId="3248DBF8" w14:textId="405DA7DD" w:rsidR="00C7505F" w:rsidRPr="00C7505F" w:rsidRDefault="00F655F2" w:rsidP="00170B93">
      <w:pPr>
        <w:pStyle w:val="tk-bigbullets"/>
      </w:pPr>
      <w:r>
        <w:t>a</w:t>
      </w:r>
      <w:r w:rsidR="00C7505F" w:rsidRPr="00C7505F">
        <w:t>mbivalent</w:t>
      </w:r>
    </w:p>
    <w:p w14:paraId="1BA5E17F" w14:textId="655FEAE5" w:rsidR="00C7505F" w:rsidRPr="00F655F2" w:rsidRDefault="00F655F2" w:rsidP="00170B93">
      <w:pPr>
        <w:pStyle w:val="tk-bigbullets"/>
      </w:pPr>
      <w:r>
        <w:t>k</w:t>
      </w:r>
      <w:r w:rsidR="00C7505F" w:rsidRPr="00C7505F">
        <w:t>ritisch</w:t>
      </w:r>
      <w:r w:rsidR="007B710A">
        <w:t>/</w:t>
      </w:r>
      <w:r w:rsidR="00C7505F" w:rsidRPr="00C7505F">
        <w:t>problematisierend</w:t>
      </w:r>
    </w:p>
    <w:p w14:paraId="6DA4FBDA" w14:textId="686C1D9A" w:rsidR="003102C6" w:rsidRPr="00CC2F8E" w:rsidRDefault="003102C6" w:rsidP="00170B93">
      <w:pPr>
        <w:pStyle w:val="StandardFett"/>
      </w:pPr>
      <w:r w:rsidRPr="00CC2F8E">
        <w:t>Hinweis</w:t>
      </w:r>
    </w:p>
    <w:p w14:paraId="6D5EC617" w14:textId="63C30B1B" w:rsidR="003102C6" w:rsidRPr="00CC2F8E" w:rsidRDefault="003102C6" w:rsidP="00B14DD0">
      <w:r w:rsidRPr="00CC2F8E">
        <w:t xml:space="preserve">Im generativen Kontext ist Neutralität </w:t>
      </w:r>
      <w:r w:rsidR="0052649D">
        <w:t xml:space="preserve">tendenziell </w:t>
      </w:r>
      <w:r w:rsidRPr="00CC2F8E">
        <w:t>funktional positiv zu interpretieren, da sie epistemische Verlässlichkeit signalisiert.</w:t>
      </w:r>
      <w:r w:rsidR="00CA2297" w:rsidRPr="00CC2F8E">
        <w:t xml:space="preserve"> (“Das ist so.”)</w:t>
      </w:r>
    </w:p>
    <w:p w14:paraId="5FF32883" w14:textId="64EFEF38" w:rsidR="003102C6" w:rsidRPr="00CC2F8E" w:rsidRDefault="003102C6" w:rsidP="00170B93">
      <w:pPr>
        <w:pStyle w:val="Heading3"/>
      </w:pPr>
      <w:bookmarkStart w:id="26" w:name="_Toc223122649"/>
      <w:r w:rsidRPr="00CC2F8E">
        <w:t>Rollen- und Akteurszuschreibung</w:t>
      </w:r>
      <w:r w:rsidR="00DF5A35" w:rsidRPr="00CC2F8E">
        <w:t xml:space="preserve"> (</w:t>
      </w:r>
      <w:r w:rsidR="0072586E">
        <w:t>Beobachtungsd</w:t>
      </w:r>
      <w:r w:rsidR="00DF5A35" w:rsidRPr="00CC2F8E">
        <w:t>imension 4)</w:t>
      </w:r>
      <w:bookmarkEnd w:id="26"/>
    </w:p>
    <w:p w14:paraId="0E6612DE" w14:textId="0432C606" w:rsidR="003102C6" w:rsidRPr="00CC2F8E" w:rsidRDefault="00CB5077" w:rsidP="00170B93">
      <w:pPr>
        <w:pStyle w:val="StandardFett"/>
      </w:pPr>
      <w:r>
        <w:t>Definition:</w:t>
      </w:r>
      <w:r w:rsidR="001C0CFB">
        <w:t xml:space="preserve"> Rollen- und Akteurszuschreibung</w:t>
      </w:r>
    </w:p>
    <w:p w14:paraId="7CEE89FD" w14:textId="72505056" w:rsidR="003102C6" w:rsidRDefault="003102C6" w:rsidP="00B14DD0">
      <w:r w:rsidRPr="00CC2F8E">
        <w:t xml:space="preserve">Funktion, die der </w:t>
      </w:r>
      <w:r w:rsidR="004461BC" w:rsidRPr="00CC2F8E">
        <w:t>&lt;Institution&gt;</w:t>
      </w:r>
      <w:r w:rsidRPr="00CC2F8E">
        <w:t xml:space="preserve"> innerhalb der generierten Antwort zugeschrieben wird.</w:t>
      </w:r>
    </w:p>
    <w:p w14:paraId="6F356760" w14:textId="77777777" w:rsidR="0031046E" w:rsidRPr="00CC2F8E" w:rsidRDefault="0031046E" w:rsidP="00170B93">
      <w:pPr>
        <w:pStyle w:val="StandardFett"/>
      </w:pPr>
      <w:r w:rsidRPr="00CC2F8E">
        <w:t>Reputationsrelevanz</w:t>
      </w:r>
    </w:p>
    <w:p w14:paraId="21A5C2F8" w14:textId="7CBCDD85" w:rsidR="0031046E" w:rsidRPr="00CC2F8E" w:rsidRDefault="0052649D" w:rsidP="00B14DD0">
      <w:r>
        <w:t xml:space="preserve">Wahrgenommene </w:t>
      </w:r>
      <w:r w:rsidR="0031046E" w:rsidRPr="00CC2F8E">
        <w:t xml:space="preserve">Rollen sind stabiler als einzelne Bewertungen und prägen </w:t>
      </w:r>
      <w:r>
        <w:t xml:space="preserve">die </w:t>
      </w:r>
      <w:r w:rsidR="0031046E" w:rsidRPr="00CC2F8E">
        <w:t>langfristige Wahrnehmung.</w:t>
      </w:r>
    </w:p>
    <w:p w14:paraId="73EBC697" w14:textId="1629B920" w:rsidR="003102C6" w:rsidRPr="00CC2F8E" w:rsidRDefault="003102C6" w:rsidP="00170B93">
      <w:pPr>
        <w:pStyle w:val="StandardFett"/>
      </w:pPr>
      <w:r w:rsidRPr="00CC2F8E">
        <w:t>Beobachtungsfragen</w:t>
      </w:r>
    </w:p>
    <w:p w14:paraId="74B7AE01" w14:textId="4C73ED2A" w:rsidR="003102C6" w:rsidRDefault="009E6A6C" w:rsidP="00170B93">
      <w:pPr>
        <w:pStyle w:val="tk-bigbullets"/>
      </w:pPr>
      <w:r>
        <w:t>Welche Rolle wird ihr zugeschrieben?</w:t>
      </w:r>
    </w:p>
    <w:p w14:paraId="555E453C" w14:textId="2C956A0B" w:rsidR="00F655F2" w:rsidRPr="00CC2F8E" w:rsidRDefault="00F655F2" w:rsidP="00170B93">
      <w:pPr>
        <w:pStyle w:val="tk-bigbullets"/>
      </w:pPr>
      <w:r w:rsidRPr="00CC2F8E">
        <w:t>Handelt &lt;Institution&gt; aktiv oder passiv?</w:t>
      </w:r>
    </w:p>
    <w:p w14:paraId="459B64F5" w14:textId="59AFB6CC" w:rsidR="003102C6" w:rsidRPr="00CC2F8E" w:rsidRDefault="003102C6" w:rsidP="00170B93">
      <w:pPr>
        <w:pStyle w:val="StandardFett"/>
      </w:pPr>
      <w:r w:rsidRPr="00CC2F8E">
        <w:lastRenderedPageBreak/>
        <w:t>Typische Rollen</w:t>
      </w:r>
    </w:p>
    <w:p w14:paraId="757CE9EF" w14:textId="73BE4063" w:rsidR="003102C6" w:rsidRPr="00CC2F8E" w:rsidRDefault="00F655F2" w:rsidP="00170B93">
      <w:pPr>
        <w:pStyle w:val="tk-bigbullets"/>
      </w:pPr>
      <w:r>
        <w:t>a</w:t>
      </w:r>
      <w:r w:rsidR="003102C6" w:rsidRPr="00CC2F8E">
        <w:t>utoritative Wissensquelle</w:t>
      </w:r>
    </w:p>
    <w:p w14:paraId="54277B58" w14:textId="2960DAB8" w:rsidR="003102C6" w:rsidRPr="00CC2F8E" w:rsidRDefault="00F655F2" w:rsidP="00170B93">
      <w:pPr>
        <w:pStyle w:val="tk-bigbullets"/>
      </w:pPr>
      <w:r>
        <w:t>f</w:t>
      </w:r>
      <w:r w:rsidR="009E6A6C">
        <w:t>orschende Institution</w:t>
      </w:r>
    </w:p>
    <w:p w14:paraId="09B3D309" w14:textId="18664497" w:rsidR="003102C6" w:rsidRPr="00CC2F8E" w:rsidRDefault="00F655F2" w:rsidP="00170B93">
      <w:pPr>
        <w:pStyle w:val="tk-bigbullets"/>
      </w:pPr>
      <w:r>
        <w:t>b</w:t>
      </w:r>
      <w:r w:rsidR="009E6A6C">
        <w:t>eratende Institution</w:t>
      </w:r>
    </w:p>
    <w:p w14:paraId="52B3C19B" w14:textId="1D8CAC86" w:rsidR="003102C6" w:rsidRPr="00CC2F8E" w:rsidRDefault="00F655F2" w:rsidP="00170B93">
      <w:pPr>
        <w:pStyle w:val="tk-bigbullets"/>
      </w:pPr>
      <w:r>
        <w:t>U</w:t>
      </w:r>
      <w:r w:rsidR="009E6A6C">
        <w:t>msetzungsinstanz</w:t>
      </w:r>
    </w:p>
    <w:p w14:paraId="55174022" w14:textId="27FD8794" w:rsidR="003102C6" w:rsidRPr="00CC2F8E" w:rsidRDefault="003102C6" w:rsidP="00170B93">
      <w:pPr>
        <w:pStyle w:val="tk-bigbullets"/>
      </w:pPr>
      <w:r w:rsidRPr="00CC2F8E">
        <w:t>Problemt</w:t>
      </w:r>
      <w:r w:rsidR="009E6A6C">
        <w:t>räger/-verursacher</w:t>
      </w:r>
    </w:p>
    <w:p w14:paraId="37EB0C5D" w14:textId="01343674" w:rsidR="003102C6" w:rsidRPr="00F655F2" w:rsidRDefault="003102C6" w:rsidP="00170B93">
      <w:pPr>
        <w:pStyle w:val="tk-bigbullets"/>
        <w:rPr>
          <w:rStyle w:val="s1"/>
          <w:rFonts w:ascii="Calibri" w:hAnsi="Calibri"/>
          <w:sz w:val="24"/>
          <w:szCs w:val="24"/>
        </w:rPr>
      </w:pPr>
      <w:r w:rsidRPr="00CC2F8E">
        <w:t>Vergleichsmaßstab</w:t>
      </w:r>
      <w:r w:rsidR="009E6A6C">
        <w:t xml:space="preserve"> (z.B. auf internationaler Ebene)</w:t>
      </w:r>
    </w:p>
    <w:p w14:paraId="50E1DF83" w14:textId="66511375" w:rsidR="003102C6" w:rsidRPr="00CC2F8E" w:rsidRDefault="003102C6" w:rsidP="00170B93">
      <w:pPr>
        <w:pStyle w:val="Heading3"/>
      </w:pPr>
      <w:bookmarkStart w:id="27" w:name="_Toc223122650"/>
      <w:r w:rsidRPr="00CC2F8E">
        <w:t>Vergleich</w:t>
      </w:r>
      <w:r w:rsidR="001C0CFB">
        <w:t xml:space="preserve">e </w:t>
      </w:r>
      <w:r w:rsidRPr="00CC2F8E">
        <w:t>und Konkurrenz</w:t>
      </w:r>
      <w:r w:rsidR="001C0CFB">
        <w:t xml:space="preserve"> (</w:t>
      </w:r>
      <w:r w:rsidR="0072586E">
        <w:t>Beobachtungsd</w:t>
      </w:r>
      <w:r w:rsidR="00AF11B6" w:rsidRPr="00CC2F8E">
        <w:t>imension</w:t>
      </w:r>
      <w:r w:rsidR="001C0CFB">
        <w:t xml:space="preserve"> 5)</w:t>
      </w:r>
      <w:bookmarkEnd w:id="27"/>
    </w:p>
    <w:p w14:paraId="044887CD" w14:textId="3D19AA77" w:rsidR="003102C6" w:rsidRPr="001C0CFB" w:rsidRDefault="00CB5077" w:rsidP="00170B93">
      <w:pPr>
        <w:pStyle w:val="StandardFett"/>
      </w:pPr>
      <w:r>
        <w:t>Definition:</w:t>
      </w:r>
      <w:r w:rsidR="00AF11B6" w:rsidRPr="001C0CFB">
        <w:t xml:space="preserve"> Vergleichs- und Konkurrenz-Dimension</w:t>
      </w:r>
    </w:p>
    <w:p w14:paraId="0A8ABB94" w14:textId="2E561A71" w:rsidR="003102C6" w:rsidRDefault="003102C6" w:rsidP="00B14DD0">
      <w:r w:rsidRPr="00CC2F8E">
        <w:t xml:space="preserve">Art und Weise, wie </w:t>
      </w:r>
      <w:r w:rsidR="004461BC" w:rsidRPr="00CC2F8E">
        <w:t>&lt;Institution&gt;</w:t>
      </w:r>
      <w:r w:rsidRPr="00CC2F8E">
        <w:t xml:space="preserve"> </w:t>
      </w:r>
      <w:r w:rsidR="00F655F2">
        <w:t xml:space="preserve">relativ </w:t>
      </w:r>
      <w:r w:rsidRPr="00CC2F8E">
        <w:t>zu anderen Akteuren</w:t>
      </w:r>
      <w:r w:rsidR="00F655F2">
        <w:t xml:space="preserve"> </w:t>
      </w:r>
      <w:r w:rsidRPr="00CC2F8E">
        <w:t>positioniert wird</w:t>
      </w:r>
    </w:p>
    <w:p w14:paraId="72DC9360" w14:textId="77777777" w:rsidR="0031046E" w:rsidRPr="00CC2F8E" w:rsidRDefault="0031046E" w:rsidP="00170B93">
      <w:pPr>
        <w:pStyle w:val="StandardFett"/>
      </w:pPr>
      <w:r w:rsidRPr="00CC2F8E">
        <w:t>Reputationsrelevanz</w:t>
      </w:r>
    </w:p>
    <w:p w14:paraId="25993D4E" w14:textId="67584348" w:rsidR="0031046E" w:rsidRPr="00CC2F8E" w:rsidRDefault="0031046E" w:rsidP="00B14DD0">
      <w:r w:rsidRPr="00CC2F8E">
        <w:t>Vergleiche strukturieren Wahrnehmung stärker als isolierte Beschreibungen</w:t>
      </w:r>
      <w:r w:rsidR="00F655F2">
        <w:t>, denn es</w:t>
      </w:r>
      <w:r>
        <w:t xml:space="preserve"> fällt Menschen leicht,</w:t>
      </w:r>
      <w:r w:rsidR="0052649D">
        <w:t xml:space="preserve"> </w:t>
      </w:r>
      <w:r>
        <w:t>in Vergleichen zu denken.</w:t>
      </w:r>
    </w:p>
    <w:p w14:paraId="074ACD19" w14:textId="791B1734" w:rsidR="003102C6" w:rsidRPr="00CC2F8E" w:rsidRDefault="003102C6" w:rsidP="00170B93">
      <w:pPr>
        <w:pStyle w:val="StandardFett"/>
      </w:pPr>
      <w:r w:rsidRPr="00CC2F8E">
        <w:t>Beobachtungsfragen</w:t>
      </w:r>
    </w:p>
    <w:p w14:paraId="5BAAF1A0" w14:textId="655800FC" w:rsidR="003102C6" w:rsidRDefault="003102C6" w:rsidP="00170B93">
      <w:pPr>
        <w:pStyle w:val="tk-bigbullets"/>
      </w:pPr>
      <w:r w:rsidRPr="00CC2F8E">
        <w:t xml:space="preserve">Mit welchen </w:t>
      </w:r>
      <w:r w:rsidR="004461BC" w:rsidRPr="00CC2F8E">
        <w:t>Institution</w:t>
      </w:r>
      <w:r w:rsidRPr="00CC2F8E">
        <w:t xml:space="preserve">en wird </w:t>
      </w:r>
      <w:r w:rsidR="001C0CFB">
        <w:t xml:space="preserve">&lt;Institution&gt; </w:t>
      </w:r>
      <w:r w:rsidRPr="00CC2F8E">
        <w:t>verglichen</w:t>
      </w:r>
      <w:r w:rsidR="00F655F2">
        <w:t xml:space="preserve"> oder in einen Zusammenhang gestellt</w:t>
      </w:r>
      <w:r w:rsidRPr="00CC2F8E">
        <w:t>?</w:t>
      </w:r>
    </w:p>
    <w:p w14:paraId="6D69ABF5" w14:textId="3467FEB9" w:rsidR="0052649D" w:rsidRPr="00CC2F8E" w:rsidRDefault="0052649D" w:rsidP="00170B93">
      <w:pPr>
        <w:pStyle w:val="tk-bigbullets"/>
      </w:pPr>
      <w:r>
        <w:t>Welche Vergleichsmaßstäbe werden angelegt?</w:t>
      </w:r>
    </w:p>
    <w:p w14:paraId="6DE8944B" w14:textId="2BB36076" w:rsidR="003102C6" w:rsidRPr="00CC2F8E" w:rsidRDefault="003102C6" w:rsidP="00170B93">
      <w:pPr>
        <w:pStyle w:val="tk-bigbullets"/>
      </w:pPr>
      <w:r w:rsidRPr="00CC2F8E">
        <w:t>Erfolgt eine Rangordnung?</w:t>
      </w:r>
      <w:r w:rsidR="00F545B5">
        <w:t xml:space="preserve"> </w:t>
      </w:r>
      <w:r w:rsidRPr="00CC2F8E">
        <w:t>Wird sie als führend, gleichwertig oder nachgeordnet dargestellt?</w:t>
      </w:r>
    </w:p>
    <w:p w14:paraId="75E94C68" w14:textId="1F5631C9" w:rsidR="003102C6" w:rsidRPr="00CC2F8E" w:rsidRDefault="003102C6" w:rsidP="00170B93">
      <w:pPr>
        <w:pStyle w:val="StandardFett"/>
      </w:pPr>
      <w:r w:rsidRPr="00CC2F8E">
        <w:t>Typische Muster</w:t>
      </w:r>
    </w:p>
    <w:p w14:paraId="122517B0" w14:textId="6F96F978" w:rsidR="003102C6" w:rsidRPr="00CC2F8E" w:rsidRDefault="003102C6" w:rsidP="00170B93">
      <w:pPr>
        <w:pStyle w:val="tk-bigbullets"/>
      </w:pPr>
      <w:r w:rsidRPr="00CC2F8E">
        <w:t>Spitzenposition</w:t>
      </w:r>
      <w:r w:rsidR="00F655F2">
        <w:t>, implizit oder explizit</w:t>
      </w:r>
    </w:p>
    <w:p w14:paraId="340A6F9D" w14:textId="68945949" w:rsidR="003102C6" w:rsidRPr="00CC2F8E" w:rsidRDefault="00F655F2" w:rsidP="00170B93">
      <w:pPr>
        <w:pStyle w:val="tk-bigbullets"/>
      </w:pPr>
      <w:r>
        <w:t>g</w:t>
      </w:r>
      <w:r w:rsidR="003102C6" w:rsidRPr="00CC2F8E">
        <w:t>leichrangige Einordnung</w:t>
      </w:r>
    </w:p>
    <w:p w14:paraId="3D061E5A" w14:textId="0C04AE7A" w:rsidR="003102C6" w:rsidRDefault="00F655F2" w:rsidP="00170B93">
      <w:pPr>
        <w:pStyle w:val="tk-bigbullets"/>
      </w:pPr>
      <w:r>
        <w:t>n</w:t>
      </w:r>
      <w:r w:rsidR="003102C6" w:rsidRPr="00CC2F8E">
        <w:t>achgeordnete Erwähnung</w:t>
      </w:r>
    </w:p>
    <w:p w14:paraId="0B2A2799" w14:textId="441C874A" w:rsidR="007245CF" w:rsidRPr="00CC2F8E" w:rsidRDefault="007245CF" w:rsidP="00170B93">
      <w:pPr>
        <w:pStyle w:val="tk-bigbullets"/>
      </w:pPr>
      <w:r>
        <w:t>als nicht vergleichbar wahrgenommen, weil andere charakteristisce Attribute</w:t>
      </w:r>
    </w:p>
    <w:p w14:paraId="346C01DB" w14:textId="45E46AA8" w:rsidR="003102C6" w:rsidRPr="00CC2F8E" w:rsidRDefault="003102C6" w:rsidP="00170B93">
      <w:pPr>
        <w:pStyle w:val="Heading3"/>
      </w:pPr>
      <w:bookmarkStart w:id="28" w:name="_Toc223122651"/>
      <w:r w:rsidRPr="00CC2F8E">
        <w:t>Themenassoziation</w:t>
      </w:r>
      <w:r w:rsidR="00F545B5">
        <w:t xml:space="preserve"> (</w:t>
      </w:r>
      <w:r w:rsidR="0072586E">
        <w:t>Beobachtungsd</w:t>
      </w:r>
      <w:r w:rsidR="00AF11B6" w:rsidRPr="00CC2F8E">
        <w:t>imension</w:t>
      </w:r>
      <w:r w:rsidR="00F545B5">
        <w:t xml:space="preserve"> 6)</w:t>
      </w:r>
      <w:bookmarkEnd w:id="28"/>
    </w:p>
    <w:p w14:paraId="2E8FF60B" w14:textId="4598288C" w:rsidR="003102C6" w:rsidRPr="00CC2F8E" w:rsidRDefault="00CB5077" w:rsidP="00170B93">
      <w:pPr>
        <w:pStyle w:val="StandardFett"/>
      </w:pPr>
      <w:r>
        <w:t>Definition:</w:t>
      </w:r>
      <w:r w:rsidR="00F545B5">
        <w:t xml:space="preserve"> Themenassoziation</w:t>
      </w:r>
    </w:p>
    <w:p w14:paraId="63DEC269" w14:textId="6DE5BE89" w:rsidR="003102C6" w:rsidRDefault="003102C6" w:rsidP="00B14DD0">
      <w:r w:rsidRPr="00CC2F8E">
        <w:t xml:space="preserve">Themenfelder, mit denen </w:t>
      </w:r>
      <w:r w:rsidR="004461BC" w:rsidRPr="00CC2F8E">
        <w:t>&lt;Institution&gt;</w:t>
      </w:r>
      <w:r w:rsidRPr="00CC2F8E">
        <w:t xml:space="preserve"> wiederkehrend verknüpft wird</w:t>
      </w:r>
    </w:p>
    <w:p w14:paraId="244C97F4" w14:textId="77777777" w:rsidR="0031046E" w:rsidRPr="00CC2F8E" w:rsidRDefault="0031046E" w:rsidP="00170B93">
      <w:pPr>
        <w:pStyle w:val="StandardFett"/>
      </w:pPr>
      <w:r w:rsidRPr="00CC2F8E">
        <w:t>Reputationsrelevanz</w:t>
      </w:r>
    </w:p>
    <w:p w14:paraId="5867AC47" w14:textId="57C78B96" w:rsidR="0031046E" w:rsidRPr="00CC2F8E" w:rsidRDefault="0031046E" w:rsidP="00B14DD0">
      <w:r>
        <w:lastRenderedPageBreak/>
        <w:t>Idealerweise spiegelt die</w:t>
      </w:r>
      <w:r w:rsidR="00CD46B6">
        <w:t xml:space="preserve"> generelle</w:t>
      </w:r>
      <w:r>
        <w:t xml:space="preserve"> Themenassoziation die tatsächliche Themenfokussierung von &lt;Institution&gt; quantitativ und inhaltlich wieder. </w:t>
      </w:r>
      <w:r w:rsidR="007245CF">
        <w:t xml:space="preserve">In der Praxis existiert </w:t>
      </w:r>
      <w:r w:rsidR="00CD46B6">
        <w:t>aber eine starke Kontextabhängigkeit: I</w:t>
      </w:r>
      <w:r>
        <w:t xml:space="preserve">n bestimmten Kontexten </w:t>
      </w:r>
      <w:r w:rsidR="00CD46B6">
        <w:t xml:space="preserve">spielen </w:t>
      </w:r>
      <w:r>
        <w:t>nur bestimmte tatsächliche Themen eine Rolle. (</w:t>
      </w:r>
      <w:r w:rsidR="00CD46B6">
        <w:t>Z.B.: Im Kontext der Landespolitik spielt eine Institution vorwiegend als Arbeitgeber eine Rolle.</w:t>
      </w:r>
      <w:r>
        <w:t>)</w:t>
      </w:r>
    </w:p>
    <w:p w14:paraId="519653EA" w14:textId="7B4C9E0E" w:rsidR="003102C6" w:rsidRPr="00CC2F8E" w:rsidRDefault="003102C6" w:rsidP="00170B93">
      <w:pPr>
        <w:pStyle w:val="StandardFett"/>
      </w:pPr>
      <w:r w:rsidRPr="00CC2F8E">
        <w:t>Beobachtungsfragen</w:t>
      </w:r>
    </w:p>
    <w:p w14:paraId="0F1E16A5" w14:textId="38CA53DD" w:rsidR="003102C6" w:rsidRDefault="003102C6" w:rsidP="00170B93">
      <w:pPr>
        <w:pStyle w:val="tk-bigbullets"/>
      </w:pPr>
      <w:r w:rsidRPr="00CC2F8E">
        <w:t xml:space="preserve">Welche Themen werden spontan mit </w:t>
      </w:r>
      <w:r w:rsidR="004461BC" w:rsidRPr="00CC2F8E">
        <w:t>&lt;Institution&gt;</w:t>
      </w:r>
      <w:r w:rsidRPr="00CC2F8E">
        <w:t xml:space="preserve"> verbunden?</w:t>
      </w:r>
    </w:p>
    <w:p w14:paraId="4A0524AD" w14:textId="54867CBB" w:rsidR="0031046E" w:rsidRPr="00CC2F8E" w:rsidRDefault="0031046E" w:rsidP="00170B93">
      <w:pPr>
        <w:pStyle w:val="tk-bigbullets"/>
      </w:pPr>
      <w:r>
        <w:t>Welche dieser Themen sind für &lt;Institution&gt; relevant?</w:t>
      </w:r>
    </w:p>
    <w:p w14:paraId="10577B3B" w14:textId="466C0360" w:rsidR="003102C6" w:rsidRPr="00CC2F8E" w:rsidRDefault="003102C6" w:rsidP="00170B93">
      <w:pPr>
        <w:pStyle w:val="tk-bigbullets"/>
      </w:pPr>
      <w:r w:rsidRPr="00CC2F8E">
        <w:t>Welche fehlen trotz Relevanz?</w:t>
      </w:r>
    </w:p>
    <w:p w14:paraId="54A429D1" w14:textId="455875FF" w:rsidR="003102C6" w:rsidRPr="00CC2F8E" w:rsidRDefault="003102C6" w:rsidP="00170B93">
      <w:pPr>
        <w:pStyle w:val="StandardFett"/>
      </w:pPr>
      <w:r w:rsidRPr="00CC2F8E">
        <w:t>Typische Themenfelder</w:t>
      </w:r>
    </w:p>
    <w:p w14:paraId="38E50779" w14:textId="77777777" w:rsidR="003102C6" w:rsidRPr="00CC2F8E" w:rsidRDefault="003102C6" w:rsidP="00170B93">
      <w:pPr>
        <w:pStyle w:val="tk-bigbullets"/>
      </w:pPr>
      <w:r w:rsidRPr="00CC2F8E">
        <w:t>Forschungsschwerpunkte</w:t>
      </w:r>
    </w:p>
    <w:p w14:paraId="455C90E9" w14:textId="77777777" w:rsidR="003102C6" w:rsidRPr="00CC2F8E" w:rsidRDefault="003102C6" w:rsidP="00170B93">
      <w:pPr>
        <w:pStyle w:val="tk-bigbullets"/>
      </w:pPr>
      <w:r w:rsidRPr="00CC2F8E">
        <w:t>Politikberatung</w:t>
      </w:r>
    </w:p>
    <w:p w14:paraId="0B302053" w14:textId="77777777" w:rsidR="003102C6" w:rsidRPr="00CC2F8E" w:rsidRDefault="003102C6" w:rsidP="00170B93">
      <w:pPr>
        <w:pStyle w:val="tk-bigbullets"/>
      </w:pPr>
      <w:r w:rsidRPr="00CC2F8E">
        <w:t>Innovation</w:t>
      </w:r>
    </w:p>
    <w:p w14:paraId="5054D649" w14:textId="77777777" w:rsidR="003102C6" w:rsidRPr="00CC2F8E" w:rsidRDefault="003102C6" w:rsidP="00170B93">
      <w:pPr>
        <w:pStyle w:val="tk-bigbullets"/>
      </w:pPr>
      <w:r w:rsidRPr="00CC2F8E">
        <w:t>Ethik und Verantwortung</w:t>
      </w:r>
    </w:p>
    <w:p w14:paraId="61AD88F5" w14:textId="77777777" w:rsidR="003102C6" w:rsidRPr="00CC2F8E" w:rsidRDefault="003102C6" w:rsidP="00170B93">
      <w:pPr>
        <w:pStyle w:val="tk-bigbullets"/>
      </w:pPr>
      <w:r w:rsidRPr="00CC2F8E">
        <w:t>Kontroversen</w:t>
      </w:r>
    </w:p>
    <w:p w14:paraId="08E0D96F" w14:textId="5A4E5638" w:rsidR="003102C6" w:rsidRPr="00CC2F8E" w:rsidRDefault="003102C6" w:rsidP="00170B93">
      <w:pPr>
        <w:pStyle w:val="Heading3"/>
      </w:pPr>
      <w:bookmarkStart w:id="29" w:name="_Toc223122652"/>
      <w:r w:rsidRPr="00CC2F8E">
        <w:t>Beobachtungsmatrix (Übersicht)</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472"/>
        <w:gridCol w:w="3617"/>
      </w:tblGrid>
      <w:tr w:rsidR="003102C6" w:rsidRPr="00CC2F8E" w14:paraId="24A2ED67" w14:textId="77777777" w:rsidTr="00DF7B7C">
        <w:trPr>
          <w:tblHeader/>
          <w:tblCellSpacing w:w="15" w:type="dxa"/>
        </w:trPr>
        <w:tc>
          <w:tcPr>
            <w:tcW w:w="0" w:type="auto"/>
            <w:tcMar>
              <w:top w:w="57" w:type="dxa"/>
              <w:left w:w="57" w:type="dxa"/>
              <w:bottom w:w="57" w:type="dxa"/>
              <w:right w:w="57" w:type="dxa"/>
            </w:tcMar>
            <w:vAlign w:val="center"/>
            <w:hideMark/>
          </w:tcPr>
          <w:p w14:paraId="35021A77" w14:textId="77777777" w:rsidR="003102C6" w:rsidRPr="004B7280" w:rsidRDefault="003102C6" w:rsidP="004B7280">
            <w:pPr>
              <w:pStyle w:val="p1"/>
              <w:spacing w:after="0"/>
              <w:ind w:left="479" w:right="153" w:hanging="283"/>
              <w:rPr>
                <w:rFonts w:asciiTheme="minorHAnsi" w:hAnsiTheme="minorHAnsi" w:cstheme="minorHAnsi"/>
                <w:b/>
                <w:bCs/>
                <w:sz w:val="20"/>
                <w:szCs w:val="20"/>
              </w:rPr>
            </w:pPr>
            <w:r w:rsidRPr="004B7280">
              <w:rPr>
                <w:rFonts w:asciiTheme="minorHAnsi" w:hAnsiTheme="minorHAnsi" w:cstheme="minorHAnsi"/>
                <w:b/>
                <w:bCs/>
                <w:sz w:val="20"/>
                <w:szCs w:val="20"/>
              </w:rPr>
              <w:t>Dimension</w:t>
            </w:r>
          </w:p>
        </w:tc>
        <w:tc>
          <w:tcPr>
            <w:tcW w:w="0" w:type="auto"/>
            <w:tcMar>
              <w:top w:w="57" w:type="dxa"/>
              <w:left w:w="57" w:type="dxa"/>
              <w:bottom w:w="57" w:type="dxa"/>
              <w:right w:w="57" w:type="dxa"/>
            </w:tcMar>
            <w:vAlign w:val="center"/>
            <w:hideMark/>
          </w:tcPr>
          <w:p w14:paraId="2CBE2857" w14:textId="77777777" w:rsidR="003102C6" w:rsidRPr="004B7280" w:rsidRDefault="003102C6" w:rsidP="004B7280">
            <w:pPr>
              <w:pStyle w:val="p1"/>
              <w:spacing w:after="0"/>
              <w:rPr>
                <w:rFonts w:asciiTheme="minorHAnsi" w:hAnsiTheme="minorHAnsi" w:cstheme="minorHAnsi"/>
                <w:b/>
                <w:bCs/>
                <w:sz w:val="20"/>
                <w:szCs w:val="20"/>
              </w:rPr>
            </w:pPr>
            <w:r w:rsidRPr="004B7280">
              <w:rPr>
                <w:rFonts w:asciiTheme="minorHAnsi" w:hAnsiTheme="minorHAnsi" w:cstheme="minorHAnsi"/>
                <w:b/>
                <w:bCs/>
                <w:sz w:val="20"/>
                <w:szCs w:val="20"/>
              </w:rPr>
              <w:t>Leitfrage</w:t>
            </w:r>
          </w:p>
        </w:tc>
        <w:tc>
          <w:tcPr>
            <w:tcW w:w="0" w:type="auto"/>
            <w:tcMar>
              <w:top w:w="57" w:type="dxa"/>
              <w:left w:w="57" w:type="dxa"/>
              <w:bottom w:w="57" w:type="dxa"/>
              <w:right w:w="57" w:type="dxa"/>
            </w:tcMar>
            <w:vAlign w:val="center"/>
            <w:hideMark/>
          </w:tcPr>
          <w:p w14:paraId="161E54AB" w14:textId="77777777" w:rsidR="003102C6" w:rsidRPr="004B7280" w:rsidRDefault="003102C6" w:rsidP="004B7280">
            <w:pPr>
              <w:pStyle w:val="p1"/>
              <w:spacing w:after="0"/>
              <w:rPr>
                <w:rFonts w:asciiTheme="minorHAnsi" w:hAnsiTheme="minorHAnsi" w:cstheme="minorHAnsi"/>
                <w:b/>
                <w:bCs/>
                <w:sz w:val="20"/>
                <w:szCs w:val="20"/>
              </w:rPr>
            </w:pPr>
            <w:r w:rsidRPr="004B7280">
              <w:rPr>
                <w:rFonts w:asciiTheme="minorHAnsi" w:hAnsiTheme="minorHAnsi" w:cstheme="minorHAnsi"/>
                <w:b/>
                <w:bCs/>
                <w:sz w:val="20"/>
                <w:szCs w:val="20"/>
              </w:rPr>
              <w:t>Reputationssignal</w:t>
            </w:r>
          </w:p>
        </w:tc>
      </w:tr>
      <w:tr w:rsidR="003102C6" w:rsidRPr="00CC2F8E" w14:paraId="2E79B1FD" w14:textId="77777777" w:rsidTr="00DF7B7C">
        <w:trPr>
          <w:tblCellSpacing w:w="15" w:type="dxa"/>
        </w:trPr>
        <w:tc>
          <w:tcPr>
            <w:tcW w:w="0" w:type="auto"/>
            <w:tcMar>
              <w:top w:w="57" w:type="dxa"/>
              <w:left w:w="57" w:type="dxa"/>
              <w:bottom w:w="57" w:type="dxa"/>
              <w:right w:w="57" w:type="dxa"/>
            </w:tcMar>
            <w:vAlign w:val="center"/>
            <w:hideMark/>
          </w:tcPr>
          <w:p w14:paraId="197A549F" w14:textId="77777777" w:rsidR="003102C6" w:rsidRPr="00954D33" w:rsidRDefault="003102C6">
            <w:pPr>
              <w:pStyle w:val="p1"/>
              <w:numPr>
                <w:ilvl w:val="0"/>
                <w:numId w:val="36"/>
              </w:numPr>
              <w:spacing w:after="0"/>
              <w:ind w:left="479" w:right="153" w:hanging="283"/>
              <w:rPr>
                <w:rFonts w:asciiTheme="minorHAnsi" w:hAnsiTheme="minorHAnsi" w:cstheme="minorHAnsi"/>
                <w:sz w:val="20"/>
                <w:szCs w:val="20"/>
              </w:rPr>
            </w:pPr>
            <w:r w:rsidRPr="00954D33">
              <w:rPr>
                <w:rFonts w:asciiTheme="minorHAnsi" w:hAnsiTheme="minorHAnsi" w:cstheme="minorHAnsi"/>
                <w:sz w:val="20"/>
                <w:szCs w:val="20"/>
              </w:rPr>
              <w:t>Sichtbarkeit</w:t>
            </w:r>
          </w:p>
        </w:tc>
        <w:tc>
          <w:tcPr>
            <w:tcW w:w="0" w:type="auto"/>
            <w:tcMar>
              <w:top w:w="57" w:type="dxa"/>
              <w:left w:w="57" w:type="dxa"/>
              <w:bottom w:w="57" w:type="dxa"/>
              <w:right w:w="57" w:type="dxa"/>
            </w:tcMar>
            <w:vAlign w:val="center"/>
            <w:hideMark/>
          </w:tcPr>
          <w:p w14:paraId="050D2731" w14:textId="68DDF057" w:rsidR="003102C6" w:rsidRPr="00954D33" w:rsidRDefault="00CD46B6"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Erfolgt Nennung</w:t>
            </w:r>
            <w:r w:rsidR="00032379" w:rsidRPr="00954D33">
              <w:rPr>
                <w:rFonts w:asciiTheme="minorHAnsi" w:hAnsiTheme="minorHAnsi" w:cstheme="minorHAnsi"/>
                <w:sz w:val="20"/>
                <w:szCs w:val="20"/>
              </w:rPr>
              <w:t xml:space="preserve"> von &lt;Institution&gt;</w:t>
            </w:r>
            <w:r w:rsidR="003102C6" w:rsidRPr="00954D33">
              <w:rPr>
                <w:rFonts w:asciiTheme="minorHAnsi" w:hAnsiTheme="minorHAnsi" w:cstheme="minorHAnsi"/>
                <w:sz w:val="20"/>
                <w:szCs w:val="20"/>
              </w:rPr>
              <w:t>?</w:t>
            </w:r>
          </w:p>
        </w:tc>
        <w:tc>
          <w:tcPr>
            <w:tcW w:w="0" w:type="auto"/>
            <w:tcMar>
              <w:top w:w="57" w:type="dxa"/>
              <w:left w:w="57" w:type="dxa"/>
              <w:bottom w:w="57" w:type="dxa"/>
              <w:right w:w="57" w:type="dxa"/>
            </w:tcMar>
            <w:vAlign w:val="center"/>
            <w:hideMark/>
          </w:tcPr>
          <w:p w14:paraId="64A52497" w14:textId="343B0B06" w:rsidR="003102C6" w:rsidRPr="00954D33" w:rsidRDefault="001A624B"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Präsenz/Sichtbarkeit</w:t>
            </w:r>
          </w:p>
        </w:tc>
      </w:tr>
      <w:tr w:rsidR="003102C6" w:rsidRPr="00CC2F8E" w14:paraId="0B27AAD2" w14:textId="77777777" w:rsidTr="00DF7B7C">
        <w:trPr>
          <w:tblCellSpacing w:w="15" w:type="dxa"/>
        </w:trPr>
        <w:tc>
          <w:tcPr>
            <w:tcW w:w="0" w:type="auto"/>
            <w:tcMar>
              <w:top w:w="57" w:type="dxa"/>
              <w:left w:w="57" w:type="dxa"/>
              <w:bottom w:w="57" w:type="dxa"/>
              <w:right w:w="57" w:type="dxa"/>
            </w:tcMar>
            <w:vAlign w:val="center"/>
            <w:hideMark/>
          </w:tcPr>
          <w:p w14:paraId="0DADF76D" w14:textId="77777777" w:rsidR="003102C6" w:rsidRPr="00954D33" w:rsidRDefault="003102C6">
            <w:pPr>
              <w:pStyle w:val="p1"/>
              <w:numPr>
                <w:ilvl w:val="0"/>
                <w:numId w:val="36"/>
              </w:numPr>
              <w:spacing w:after="0"/>
              <w:ind w:left="479" w:right="153" w:hanging="283"/>
              <w:rPr>
                <w:rFonts w:asciiTheme="minorHAnsi" w:hAnsiTheme="minorHAnsi" w:cstheme="minorHAnsi"/>
                <w:sz w:val="20"/>
                <w:szCs w:val="20"/>
              </w:rPr>
            </w:pPr>
            <w:r w:rsidRPr="00954D33">
              <w:rPr>
                <w:rFonts w:asciiTheme="minorHAnsi" w:hAnsiTheme="minorHAnsi" w:cstheme="minorHAnsi"/>
                <w:sz w:val="20"/>
                <w:szCs w:val="20"/>
              </w:rPr>
              <w:t>Kontext</w:t>
            </w:r>
          </w:p>
        </w:tc>
        <w:tc>
          <w:tcPr>
            <w:tcW w:w="0" w:type="auto"/>
            <w:tcMar>
              <w:top w:w="57" w:type="dxa"/>
              <w:left w:w="57" w:type="dxa"/>
              <w:bottom w:w="57" w:type="dxa"/>
              <w:right w:w="57" w:type="dxa"/>
            </w:tcMar>
            <w:vAlign w:val="center"/>
            <w:hideMark/>
          </w:tcPr>
          <w:p w14:paraId="65F9D322" w14:textId="77777777" w:rsidR="003102C6" w:rsidRPr="00954D33" w:rsidRDefault="003102C6"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In welchem Rahmen?</w:t>
            </w:r>
          </w:p>
        </w:tc>
        <w:tc>
          <w:tcPr>
            <w:tcW w:w="0" w:type="auto"/>
            <w:tcMar>
              <w:top w:w="57" w:type="dxa"/>
              <w:left w:w="57" w:type="dxa"/>
              <w:bottom w:w="57" w:type="dxa"/>
              <w:right w:w="57" w:type="dxa"/>
            </w:tcMar>
            <w:vAlign w:val="center"/>
            <w:hideMark/>
          </w:tcPr>
          <w:p w14:paraId="3C25A495" w14:textId="71486F8A" w:rsidR="003102C6" w:rsidRPr="00954D33" w:rsidRDefault="00032379"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Verantwortungs-/</w:t>
            </w:r>
            <w:r w:rsidR="003102C6" w:rsidRPr="00954D33">
              <w:rPr>
                <w:rFonts w:asciiTheme="minorHAnsi" w:hAnsiTheme="minorHAnsi" w:cstheme="minorHAnsi"/>
                <w:sz w:val="20"/>
                <w:szCs w:val="20"/>
              </w:rPr>
              <w:t>Kompetenzzuschreibung</w:t>
            </w:r>
          </w:p>
        </w:tc>
      </w:tr>
      <w:tr w:rsidR="003102C6" w:rsidRPr="00CC2F8E" w14:paraId="35B07D26" w14:textId="77777777" w:rsidTr="00DF7B7C">
        <w:trPr>
          <w:tblCellSpacing w:w="15" w:type="dxa"/>
        </w:trPr>
        <w:tc>
          <w:tcPr>
            <w:tcW w:w="0" w:type="auto"/>
            <w:tcMar>
              <w:top w:w="57" w:type="dxa"/>
              <w:left w:w="57" w:type="dxa"/>
              <w:bottom w:w="57" w:type="dxa"/>
              <w:right w:w="57" w:type="dxa"/>
            </w:tcMar>
            <w:vAlign w:val="center"/>
            <w:hideMark/>
          </w:tcPr>
          <w:p w14:paraId="0BD0E0BB" w14:textId="77777777" w:rsidR="003102C6" w:rsidRPr="00954D33" w:rsidRDefault="003102C6">
            <w:pPr>
              <w:pStyle w:val="p1"/>
              <w:numPr>
                <w:ilvl w:val="0"/>
                <w:numId w:val="36"/>
              </w:numPr>
              <w:spacing w:after="0"/>
              <w:ind w:left="479" w:right="153" w:hanging="283"/>
              <w:rPr>
                <w:rFonts w:asciiTheme="minorHAnsi" w:hAnsiTheme="minorHAnsi" w:cstheme="minorHAnsi"/>
                <w:sz w:val="20"/>
                <w:szCs w:val="20"/>
              </w:rPr>
            </w:pPr>
            <w:r w:rsidRPr="00954D33">
              <w:rPr>
                <w:rFonts w:asciiTheme="minorHAnsi" w:hAnsiTheme="minorHAnsi" w:cstheme="minorHAnsi"/>
                <w:sz w:val="20"/>
                <w:szCs w:val="20"/>
              </w:rPr>
              <w:t>Tonalität</w:t>
            </w:r>
          </w:p>
        </w:tc>
        <w:tc>
          <w:tcPr>
            <w:tcW w:w="0" w:type="auto"/>
            <w:tcMar>
              <w:top w:w="57" w:type="dxa"/>
              <w:left w:w="57" w:type="dxa"/>
              <w:bottom w:w="57" w:type="dxa"/>
              <w:right w:w="57" w:type="dxa"/>
            </w:tcMar>
            <w:vAlign w:val="center"/>
            <w:hideMark/>
          </w:tcPr>
          <w:p w14:paraId="674A2060" w14:textId="6973647F" w:rsidR="003102C6" w:rsidRPr="00954D33" w:rsidRDefault="003102C6"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 xml:space="preserve">Wie wird </w:t>
            </w:r>
            <w:r w:rsidR="00032379" w:rsidRPr="00954D33">
              <w:rPr>
                <w:rFonts w:asciiTheme="minorHAnsi" w:hAnsiTheme="minorHAnsi" w:cstheme="minorHAnsi"/>
                <w:sz w:val="20"/>
                <w:szCs w:val="20"/>
              </w:rPr>
              <w:t xml:space="preserve">über &lt;Institution&gt; </w:t>
            </w:r>
            <w:r w:rsidRPr="00954D33">
              <w:rPr>
                <w:rFonts w:asciiTheme="minorHAnsi" w:hAnsiTheme="minorHAnsi" w:cstheme="minorHAnsi"/>
                <w:sz w:val="20"/>
                <w:szCs w:val="20"/>
              </w:rPr>
              <w:t>gesprochen?</w:t>
            </w:r>
          </w:p>
        </w:tc>
        <w:tc>
          <w:tcPr>
            <w:tcW w:w="0" w:type="auto"/>
            <w:tcMar>
              <w:top w:w="57" w:type="dxa"/>
              <w:left w:w="57" w:type="dxa"/>
              <w:bottom w:w="57" w:type="dxa"/>
              <w:right w:w="57" w:type="dxa"/>
            </w:tcMar>
            <w:vAlign w:val="center"/>
            <w:hideMark/>
          </w:tcPr>
          <w:p w14:paraId="21C8F6CB" w14:textId="77777777" w:rsidR="003102C6" w:rsidRPr="00954D33" w:rsidRDefault="003102C6"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Bewertung</w:t>
            </w:r>
          </w:p>
        </w:tc>
      </w:tr>
      <w:tr w:rsidR="003102C6" w:rsidRPr="00CC2F8E" w14:paraId="0CCBA1DE" w14:textId="77777777" w:rsidTr="00DF7B7C">
        <w:trPr>
          <w:tblCellSpacing w:w="15" w:type="dxa"/>
        </w:trPr>
        <w:tc>
          <w:tcPr>
            <w:tcW w:w="0" w:type="auto"/>
            <w:tcMar>
              <w:top w:w="57" w:type="dxa"/>
              <w:left w:w="57" w:type="dxa"/>
              <w:bottom w:w="57" w:type="dxa"/>
              <w:right w:w="57" w:type="dxa"/>
            </w:tcMar>
            <w:vAlign w:val="center"/>
            <w:hideMark/>
          </w:tcPr>
          <w:p w14:paraId="4EBDE582" w14:textId="77777777" w:rsidR="003102C6" w:rsidRPr="00954D33" w:rsidRDefault="003102C6">
            <w:pPr>
              <w:pStyle w:val="p1"/>
              <w:numPr>
                <w:ilvl w:val="0"/>
                <w:numId w:val="36"/>
              </w:numPr>
              <w:spacing w:after="0"/>
              <w:ind w:left="479" w:right="153" w:hanging="283"/>
              <w:rPr>
                <w:rFonts w:asciiTheme="minorHAnsi" w:hAnsiTheme="minorHAnsi" w:cstheme="minorHAnsi"/>
                <w:sz w:val="20"/>
                <w:szCs w:val="20"/>
              </w:rPr>
            </w:pPr>
            <w:r w:rsidRPr="00954D33">
              <w:rPr>
                <w:rFonts w:asciiTheme="minorHAnsi" w:hAnsiTheme="minorHAnsi" w:cstheme="minorHAnsi"/>
                <w:sz w:val="20"/>
                <w:szCs w:val="20"/>
              </w:rPr>
              <w:t>Rolle</w:t>
            </w:r>
          </w:p>
        </w:tc>
        <w:tc>
          <w:tcPr>
            <w:tcW w:w="0" w:type="auto"/>
            <w:tcMar>
              <w:top w:w="57" w:type="dxa"/>
              <w:left w:w="57" w:type="dxa"/>
              <w:bottom w:w="57" w:type="dxa"/>
              <w:right w:w="57" w:type="dxa"/>
            </w:tcMar>
            <w:vAlign w:val="center"/>
            <w:hideMark/>
          </w:tcPr>
          <w:p w14:paraId="661A89BC" w14:textId="3E9BA4C6" w:rsidR="003102C6" w:rsidRPr="00954D33" w:rsidRDefault="00CD46B6"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In w</w:t>
            </w:r>
            <w:r w:rsidR="003102C6" w:rsidRPr="00954D33">
              <w:rPr>
                <w:rFonts w:asciiTheme="minorHAnsi" w:hAnsiTheme="minorHAnsi" w:cstheme="minorHAnsi"/>
                <w:sz w:val="20"/>
                <w:szCs w:val="20"/>
              </w:rPr>
              <w:t>elche</w:t>
            </w:r>
            <w:r w:rsidRPr="00954D33">
              <w:rPr>
                <w:rFonts w:asciiTheme="minorHAnsi" w:hAnsiTheme="minorHAnsi" w:cstheme="minorHAnsi"/>
                <w:sz w:val="20"/>
                <w:szCs w:val="20"/>
              </w:rPr>
              <w:t xml:space="preserve">r </w:t>
            </w:r>
            <w:r w:rsidR="003102C6" w:rsidRPr="00954D33">
              <w:rPr>
                <w:rFonts w:asciiTheme="minorHAnsi" w:hAnsiTheme="minorHAnsi" w:cstheme="minorHAnsi"/>
                <w:sz w:val="20"/>
                <w:szCs w:val="20"/>
              </w:rPr>
              <w:t>Funktion</w:t>
            </w:r>
            <w:r w:rsidRPr="00954D33">
              <w:rPr>
                <w:rFonts w:asciiTheme="minorHAnsi" w:hAnsiTheme="minorHAnsi" w:cstheme="minorHAnsi"/>
                <w:sz w:val="20"/>
                <w:szCs w:val="20"/>
              </w:rPr>
              <w:t xml:space="preserve"> oder Rolle</w:t>
            </w:r>
            <w:r w:rsidR="003102C6" w:rsidRPr="00954D33">
              <w:rPr>
                <w:rFonts w:asciiTheme="minorHAnsi" w:hAnsiTheme="minorHAnsi" w:cstheme="minorHAnsi"/>
                <w:sz w:val="20"/>
                <w:szCs w:val="20"/>
              </w:rPr>
              <w:t>?</w:t>
            </w:r>
          </w:p>
        </w:tc>
        <w:tc>
          <w:tcPr>
            <w:tcW w:w="0" w:type="auto"/>
            <w:tcMar>
              <w:top w:w="57" w:type="dxa"/>
              <w:left w:w="57" w:type="dxa"/>
              <w:bottom w:w="57" w:type="dxa"/>
              <w:right w:w="57" w:type="dxa"/>
            </w:tcMar>
            <w:vAlign w:val="center"/>
            <w:hideMark/>
          </w:tcPr>
          <w:p w14:paraId="2322E583" w14:textId="533DC933" w:rsidR="003102C6" w:rsidRPr="00954D33" w:rsidRDefault="00032379"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Verantwortungs-/Kompetenzzuschreibung</w:t>
            </w:r>
          </w:p>
        </w:tc>
      </w:tr>
      <w:tr w:rsidR="003102C6" w:rsidRPr="00CC2F8E" w14:paraId="7325B779" w14:textId="77777777" w:rsidTr="00DF7B7C">
        <w:trPr>
          <w:tblCellSpacing w:w="15" w:type="dxa"/>
        </w:trPr>
        <w:tc>
          <w:tcPr>
            <w:tcW w:w="0" w:type="auto"/>
            <w:tcMar>
              <w:top w:w="57" w:type="dxa"/>
              <w:left w:w="57" w:type="dxa"/>
              <w:bottom w:w="57" w:type="dxa"/>
              <w:right w:w="57" w:type="dxa"/>
            </w:tcMar>
            <w:vAlign w:val="center"/>
            <w:hideMark/>
          </w:tcPr>
          <w:p w14:paraId="7B0D7BDD" w14:textId="77777777" w:rsidR="003102C6" w:rsidRPr="00954D33" w:rsidRDefault="003102C6">
            <w:pPr>
              <w:pStyle w:val="p1"/>
              <w:numPr>
                <w:ilvl w:val="0"/>
                <w:numId w:val="36"/>
              </w:numPr>
              <w:spacing w:after="0"/>
              <w:ind w:left="479" w:right="153" w:hanging="283"/>
              <w:rPr>
                <w:rFonts w:asciiTheme="minorHAnsi" w:hAnsiTheme="minorHAnsi" w:cstheme="minorHAnsi"/>
                <w:sz w:val="20"/>
                <w:szCs w:val="20"/>
              </w:rPr>
            </w:pPr>
            <w:r w:rsidRPr="00954D33">
              <w:rPr>
                <w:rFonts w:asciiTheme="minorHAnsi" w:hAnsiTheme="minorHAnsi" w:cstheme="minorHAnsi"/>
                <w:sz w:val="20"/>
                <w:szCs w:val="20"/>
              </w:rPr>
              <w:t>Vergleich</w:t>
            </w:r>
          </w:p>
        </w:tc>
        <w:tc>
          <w:tcPr>
            <w:tcW w:w="0" w:type="auto"/>
            <w:tcMar>
              <w:top w:w="57" w:type="dxa"/>
              <w:left w:w="57" w:type="dxa"/>
              <w:bottom w:w="57" w:type="dxa"/>
              <w:right w:w="57" w:type="dxa"/>
            </w:tcMar>
            <w:vAlign w:val="center"/>
            <w:hideMark/>
          </w:tcPr>
          <w:p w14:paraId="4F55D2A8" w14:textId="01CCA445" w:rsidR="003102C6" w:rsidRPr="00954D33" w:rsidRDefault="00032379"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Mit wem wird &lt;Institution&gt; verglichen</w:t>
            </w:r>
            <w:r w:rsidR="003102C6" w:rsidRPr="00954D33">
              <w:rPr>
                <w:rFonts w:asciiTheme="minorHAnsi" w:hAnsiTheme="minorHAnsi" w:cstheme="minorHAnsi"/>
                <w:sz w:val="20"/>
                <w:szCs w:val="20"/>
              </w:rPr>
              <w:t>?</w:t>
            </w:r>
          </w:p>
        </w:tc>
        <w:tc>
          <w:tcPr>
            <w:tcW w:w="0" w:type="auto"/>
            <w:tcMar>
              <w:top w:w="57" w:type="dxa"/>
              <w:left w:w="57" w:type="dxa"/>
              <w:bottom w:w="57" w:type="dxa"/>
              <w:right w:w="57" w:type="dxa"/>
            </w:tcMar>
            <w:vAlign w:val="center"/>
            <w:hideMark/>
          </w:tcPr>
          <w:p w14:paraId="2A7F5D29" w14:textId="6F3E1828" w:rsidR="003102C6" w:rsidRPr="00954D33" w:rsidRDefault="00032379"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Bedeutung</w:t>
            </w:r>
            <w:r w:rsidR="001A624B" w:rsidRPr="00954D33">
              <w:rPr>
                <w:rFonts w:asciiTheme="minorHAnsi" w:hAnsiTheme="minorHAnsi" w:cstheme="minorHAnsi"/>
                <w:sz w:val="20"/>
                <w:szCs w:val="20"/>
              </w:rPr>
              <w:t>/Rang</w:t>
            </w:r>
          </w:p>
        </w:tc>
      </w:tr>
      <w:tr w:rsidR="003102C6" w:rsidRPr="00CC2F8E" w14:paraId="1AF8DE01" w14:textId="77777777" w:rsidTr="00DF7B7C">
        <w:trPr>
          <w:tblCellSpacing w:w="15" w:type="dxa"/>
        </w:trPr>
        <w:tc>
          <w:tcPr>
            <w:tcW w:w="0" w:type="auto"/>
            <w:tcMar>
              <w:top w:w="57" w:type="dxa"/>
              <w:left w:w="57" w:type="dxa"/>
              <w:bottom w:w="57" w:type="dxa"/>
              <w:right w:w="57" w:type="dxa"/>
            </w:tcMar>
            <w:vAlign w:val="center"/>
            <w:hideMark/>
          </w:tcPr>
          <w:p w14:paraId="08FC8509" w14:textId="77777777" w:rsidR="003102C6" w:rsidRPr="00954D33" w:rsidRDefault="003102C6">
            <w:pPr>
              <w:pStyle w:val="p1"/>
              <w:numPr>
                <w:ilvl w:val="0"/>
                <w:numId w:val="36"/>
              </w:numPr>
              <w:spacing w:after="0"/>
              <w:ind w:left="479" w:right="153" w:hanging="283"/>
              <w:rPr>
                <w:rFonts w:asciiTheme="minorHAnsi" w:hAnsiTheme="minorHAnsi" w:cstheme="minorHAnsi"/>
                <w:sz w:val="20"/>
                <w:szCs w:val="20"/>
              </w:rPr>
            </w:pPr>
            <w:r w:rsidRPr="00954D33">
              <w:rPr>
                <w:rFonts w:asciiTheme="minorHAnsi" w:hAnsiTheme="minorHAnsi" w:cstheme="minorHAnsi"/>
                <w:sz w:val="20"/>
                <w:szCs w:val="20"/>
              </w:rPr>
              <w:t>Themen</w:t>
            </w:r>
          </w:p>
        </w:tc>
        <w:tc>
          <w:tcPr>
            <w:tcW w:w="0" w:type="auto"/>
            <w:tcMar>
              <w:top w:w="57" w:type="dxa"/>
              <w:left w:w="57" w:type="dxa"/>
              <w:bottom w:w="57" w:type="dxa"/>
              <w:right w:w="57" w:type="dxa"/>
            </w:tcMar>
            <w:vAlign w:val="center"/>
            <w:hideMark/>
          </w:tcPr>
          <w:p w14:paraId="5A886948" w14:textId="7DDF0CD2" w:rsidR="003102C6" w:rsidRPr="00954D33" w:rsidRDefault="003102C6"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Womit verbunden</w:t>
            </w:r>
            <w:r w:rsidR="007B710A">
              <w:rPr>
                <w:rFonts w:asciiTheme="minorHAnsi" w:hAnsiTheme="minorHAnsi" w:cstheme="minorHAnsi"/>
                <w:sz w:val="20"/>
                <w:szCs w:val="20"/>
              </w:rPr>
              <w:t>/</w:t>
            </w:r>
            <w:r w:rsidR="00032379" w:rsidRPr="00954D33">
              <w:rPr>
                <w:rFonts w:asciiTheme="minorHAnsi" w:hAnsiTheme="minorHAnsi" w:cstheme="minorHAnsi"/>
                <w:sz w:val="20"/>
                <w:szCs w:val="20"/>
              </w:rPr>
              <w:t>assoziiert</w:t>
            </w:r>
            <w:r w:rsidRPr="00954D33">
              <w:rPr>
                <w:rFonts w:asciiTheme="minorHAnsi" w:hAnsiTheme="minorHAnsi" w:cstheme="minorHAnsi"/>
                <w:sz w:val="20"/>
                <w:szCs w:val="20"/>
              </w:rPr>
              <w:t>?</w:t>
            </w:r>
          </w:p>
        </w:tc>
        <w:tc>
          <w:tcPr>
            <w:tcW w:w="0" w:type="auto"/>
            <w:tcMar>
              <w:top w:w="57" w:type="dxa"/>
              <w:left w:w="57" w:type="dxa"/>
              <w:bottom w:w="57" w:type="dxa"/>
              <w:right w:w="57" w:type="dxa"/>
            </w:tcMar>
            <w:vAlign w:val="center"/>
            <w:hideMark/>
          </w:tcPr>
          <w:p w14:paraId="3E3BE625" w14:textId="683BF5A8" w:rsidR="003102C6" w:rsidRPr="00954D33" w:rsidRDefault="003102C6" w:rsidP="004B7280">
            <w:pPr>
              <w:pStyle w:val="p1"/>
              <w:spacing w:after="0"/>
              <w:rPr>
                <w:rFonts w:asciiTheme="minorHAnsi" w:hAnsiTheme="minorHAnsi" w:cstheme="minorHAnsi"/>
                <w:sz w:val="20"/>
                <w:szCs w:val="20"/>
              </w:rPr>
            </w:pPr>
            <w:r w:rsidRPr="00954D33">
              <w:rPr>
                <w:rFonts w:asciiTheme="minorHAnsi" w:hAnsiTheme="minorHAnsi" w:cstheme="minorHAnsi"/>
                <w:sz w:val="20"/>
                <w:szCs w:val="20"/>
              </w:rPr>
              <w:t>Profil</w:t>
            </w:r>
            <w:r w:rsidR="00032379" w:rsidRPr="00954D33">
              <w:rPr>
                <w:rFonts w:asciiTheme="minorHAnsi" w:hAnsiTheme="minorHAnsi" w:cstheme="minorHAnsi"/>
                <w:sz w:val="20"/>
                <w:szCs w:val="20"/>
              </w:rPr>
              <w:t>ierung</w:t>
            </w:r>
          </w:p>
        </w:tc>
      </w:tr>
    </w:tbl>
    <w:p w14:paraId="33CBDBDF" w14:textId="77777777" w:rsidR="00032379" w:rsidRDefault="00032379" w:rsidP="00B14DD0"/>
    <w:p w14:paraId="5869878E" w14:textId="1664CAFC" w:rsidR="003102C6" w:rsidRPr="00CC2F8E" w:rsidRDefault="003102C6" w:rsidP="00B14DD0">
      <w:r w:rsidRPr="00CC2F8E">
        <w:t xml:space="preserve">Diese Matrix bildet </w:t>
      </w:r>
      <w:r w:rsidRPr="00032379">
        <w:t>die analytische Grundlage für</w:t>
      </w:r>
      <w:r w:rsidRPr="00CC2F8E">
        <w:t xml:space="preserve"> alle weiteren Kapitel (Prompt-Design, Annotation, Auswertung).</w:t>
      </w:r>
    </w:p>
    <w:p w14:paraId="5C1AA1B5" w14:textId="429F957F" w:rsidR="00F54092" w:rsidRDefault="00F54092" w:rsidP="00170B93">
      <w:pPr>
        <w:pStyle w:val="Heading1"/>
      </w:pPr>
      <w:bookmarkStart w:id="30" w:name="_Toc223122653"/>
      <w:r>
        <w:t>ANNOTATION UND KODIERUNG</w:t>
      </w:r>
      <w:bookmarkEnd w:id="30"/>
    </w:p>
    <w:p w14:paraId="38C65A0D" w14:textId="7D3F93D9" w:rsidR="00F54092" w:rsidRDefault="00F54092" w:rsidP="00170B93">
      <w:pPr>
        <w:pStyle w:val="Heading2"/>
      </w:pPr>
      <w:bookmarkStart w:id="31" w:name="_Toc223122654"/>
      <w:r>
        <w:t>Funktion von Annotation</w:t>
      </w:r>
      <w:bookmarkEnd w:id="31"/>
    </w:p>
    <w:p w14:paraId="2C796F6E" w14:textId="26457CF1" w:rsidR="00F54092" w:rsidRPr="004A6276" w:rsidRDefault="00F54092" w:rsidP="00B14DD0">
      <w:r w:rsidRPr="004A6276">
        <w:rPr>
          <w:rStyle w:val="s2"/>
          <w:rFonts w:ascii="Calibri" w:hAnsi="Calibri"/>
          <w:sz w:val="24"/>
        </w:rPr>
        <w:t xml:space="preserve">Annotation bezeichnet </w:t>
      </w:r>
      <w:r w:rsidR="004A6276" w:rsidRPr="004A6276">
        <w:rPr>
          <w:rStyle w:val="s2"/>
          <w:rFonts w:ascii="Calibri" w:hAnsi="Calibri"/>
          <w:sz w:val="24"/>
        </w:rPr>
        <w:t xml:space="preserve">hier </w:t>
      </w:r>
      <w:r w:rsidRPr="004A6276">
        <w:rPr>
          <w:rStyle w:val="s2"/>
          <w:rFonts w:ascii="Calibri" w:hAnsi="Calibri"/>
          <w:sz w:val="24"/>
        </w:rPr>
        <w:t xml:space="preserve">die </w:t>
      </w:r>
      <w:r w:rsidRPr="004A6276">
        <w:t>strukturierte Zuordnung von Beobachtungen zu vordefinierten Beobachtungsdimensionen und Ausprägungen</w:t>
      </w:r>
      <w:r w:rsidR="004A6276" w:rsidRPr="004A6276">
        <w:rPr>
          <w:rStyle w:val="s2"/>
          <w:rFonts w:ascii="Calibri" w:hAnsi="Calibri"/>
          <w:sz w:val="24"/>
        </w:rPr>
        <w:t>.</w:t>
      </w:r>
    </w:p>
    <w:p w14:paraId="2AFE6463" w14:textId="6F5460B1" w:rsidR="00F54092" w:rsidRDefault="004A6276" w:rsidP="00B14DD0">
      <w:r>
        <w:t>Annotation leistet die</w:t>
      </w:r>
    </w:p>
    <w:p w14:paraId="7C5DE30F" w14:textId="7936013F" w:rsidR="00F54092" w:rsidRDefault="004A6276" w:rsidP="00806744">
      <w:pPr>
        <w:pStyle w:val="tk-bigbullets"/>
      </w:pPr>
      <w:r>
        <w:t>Reduktion komplexer Modellantworten auf entscheidungsrelevante Reputationssignale</w:t>
      </w:r>
      <w:r w:rsidR="00806744">
        <w:t xml:space="preserve"> durch </w:t>
      </w:r>
      <w:r w:rsidR="00F54092">
        <w:t>Mustererkennung</w:t>
      </w:r>
      <w:r>
        <w:t xml:space="preserve"> </w:t>
      </w:r>
      <w:r w:rsidR="00806744">
        <w:t xml:space="preserve">sowie </w:t>
      </w:r>
    </w:p>
    <w:p w14:paraId="38DCA006" w14:textId="3B943FC3" w:rsidR="00F54092" w:rsidRDefault="00F54092" w:rsidP="00170B93">
      <w:pPr>
        <w:pStyle w:val="tk-bigbullets"/>
      </w:pPr>
      <w:r>
        <w:t>Vergleichbarkeit über Zeit, Prompts und Modelle hinweg</w:t>
      </w:r>
      <w:r w:rsidR="004A6276">
        <w:t>.</w:t>
      </w:r>
    </w:p>
    <w:p w14:paraId="2862DB73" w14:textId="16C1C432" w:rsidR="00954D33" w:rsidRDefault="00954D33" w:rsidP="00B14DD0">
      <w:r w:rsidRPr="00954D33">
        <w:t xml:space="preserve">Sie ist hier als </w:t>
      </w:r>
      <w:r>
        <w:t>robuste Heuristik zur Mustererkennung in generativen Systemen angelegt</w:t>
      </w:r>
      <w:r w:rsidR="0081624C">
        <w:t>.</w:t>
      </w:r>
      <w:r>
        <w:t xml:space="preserve"> </w:t>
      </w:r>
    </w:p>
    <w:p w14:paraId="5AE81F3F" w14:textId="1EDC15C2" w:rsidR="00F54092" w:rsidRDefault="00F54092" w:rsidP="00170B93">
      <w:pPr>
        <w:pStyle w:val="Heading2"/>
      </w:pPr>
      <w:bookmarkStart w:id="32" w:name="_Toc223122655"/>
      <w:r>
        <w:lastRenderedPageBreak/>
        <w:t>Was wird annotiert?</w:t>
      </w:r>
      <w:bookmarkEnd w:id="32"/>
    </w:p>
    <w:p w14:paraId="74341BB5" w14:textId="4AEB1BA3" w:rsidR="00170B93" w:rsidRPr="00170B93" w:rsidRDefault="00170B93" w:rsidP="00B14DD0">
      <w:r w:rsidRPr="00170B93">
        <w:t xml:space="preserve">Annotiert wird, </w:t>
      </w:r>
      <w:r>
        <w:t>was ein Nutzer als Aussage über die Institution wahrnimmt</w:t>
      </w:r>
      <w:r w:rsidR="00806744">
        <w:t>. D</w:t>
      </w:r>
      <w:r>
        <w:t>azu zählen</w:t>
      </w:r>
    </w:p>
    <w:p w14:paraId="217796B9" w14:textId="28C1A5AF" w:rsidR="00F54092" w:rsidRPr="004A6276" w:rsidRDefault="00F54092" w:rsidP="00170B93">
      <w:pPr>
        <w:pStyle w:val="tk-bigbullets"/>
      </w:pPr>
      <w:r w:rsidRPr="004A6276">
        <w:rPr>
          <w:rStyle w:val="s1"/>
          <w:rFonts w:ascii="Calibri" w:hAnsi="Calibri"/>
          <w:sz w:val="24"/>
          <w:szCs w:val="14"/>
        </w:rPr>
        <w:t>Textteile</w:t>
      </w:r>
      <w:r w:rsidRPr="004A6276">
        <w:t xml:space="preserve">, die sich auf </w:t>
      </w:r>
      <w:r w:rsidRPr="004A6276">
        <w:rPr>
          <w:rStyle w:val="s2"/>
          <w:rFonts w:ascii="Calibri" w:hAnsi="Calibri"/>
          <w:sz w:val="24"/>
        </w:rPr>
        <w:t>&lt;Institution&gt;</w:t>
      </w:r>
      <w:r w:rsidRPr="004A6276">
        <w:t xml:space="preserve"> beziehen</w:t>
      </w:r>
    </w:p>
    <w:p w14:paraId="03DDF660" w14:textId="00995977" w:rsidR="00F54092" w:rsidRPr="004A6276" w:rsidRDefault="00F54092" w:rsidP="00170B93">
      <w:pPr>
        <w:pStyle w:val="tk-bigbullets"/>
      </w:pPr>
      <w:r w:rsidRPr="004A6276">
        <w:rPr>
          <w:rStyle w:val="s1"/>
          <w:rFonts w:ascii="Calibri" w:hAnsi="Calibri"/>
          <w:sz w:val="24"/>
          <w:szCs w:val="14"/>
        </w:rPr>
        <w:t>beobachtbare Zuschreibungen</w:t>
      </w:r>
      <w:r w:rsidR="00806744">
        <w:t xml:space="preserve"> (</w:t>
      </w:r>
      <w:r w:rsidRPr="004A6276">
        <w:t>nicht</w:t>
      </w:r>
      <w:r w:rsidR="00806744">
        <w:t xml:space="preserve">: </w:t>
      </w:r>
      <w:r w:rsidRPr="004A6276">
        <w:t>vermutete</w:t>
      </w:r>
      <w:r w:rsidR="00806744">
        <w:t xml:space="preserve"> </w:t>
      </w:r>
      <w:r w:rsidRPr="004A6276">
        <w:t>Intentionen</w:t>
      </w:r>
      <w:r w:rsidR="00806744">
        <w:t xml:space="preserve">) </w:t>
      </w:r>
      <w:r w:rsidRPr="004A6276">
        <w:t>des Modells</w:t>
      </w:r>
    </w:p>
    <w:p w14:paraId="1A8818B1" w14:textId="0CC5E59D" w:rsidR="004A6276" w:rsidRPr="004A6276" w:rsidRDefault="004A6276" w:rsidP="00170B93">
      <w:pPr>
        <w:pStyle w:val="tk-bigbullets"/>
      </w:pPr>
      <w:r w:rsidRPr="004A6276">
        <w:rPr>
          <w:rStyle w:val="s1"/>
          <w:rFonts w:ascii="Calibri" w:hAnsi="Calibri"/>
          <w:sz w:val="24"/>
          <w:szCs w:val="14"/>
        </w:rPr>
        <w:t xml:space="preserve">Fehler, </w:t>
      </w:r>
      <w:r w:rsidR="00806744">
        <w:rPr>
          <w:rStyle w:val="s1"/>
          <w:rFonts w:ascii="Calibri" w:hAnsi="Calibri"/>
          <w:sz w:val="24"/>
          <w:szCs w:val="14"/>
        </w:rPr>
        <w:t>falls</w:t>
      </w:r>
      <w:r w:rsidRPr="004A6276">
        <w:rPr>
          <w:rStyle w:val="s1"/>
          <w:rFonts w:ascii="Calibri" w:hAnsi="Calibri"/>
          <w:sz w:val="24"/>
          <w:szCs w:val="14"/>
        </w:rPr>
        <w:t xml:space="preserve"> sie reputationswirksam sind</w:t>
      </w:r>
      <w:r w:rsidR="00170B93">
        <w:rPr>
          <w:rStyle w:val="s1"/>
          <w:rFonts w:ascii="Calibri" w:hAnsi="Calibri"/>
          <w:sz w:val="24"/>
          <w:szCs w:val="24"/>
        </w:rPr>
        <w:t>.</w:t>
      </w:r>
    </w:p>
    <w:p w14:paraId="0581AC04" w14:textId="65A97946" w:rsidR="00F54092" w:rsidRDefault="00F54092" w:rsidP="00170B93">
      <w:pPr>
        <w:pStyle w:val="Heading2"/>
      </w:pPr>
      <w:bookmarkStart w:id="33" w:name="_Toc223122656"/>
      <w:r>
        <w:t>Kodierung entlang der Beobachtungsdimensionen</w:t>
      </w:r>
      <w:bookmarkEnd w:id="33"/>
    </w:p>
    <w:p w14:paraId="5AB0D49E" w14:textId="77777777" w:rsidR="00F54092" w:rsidRPr="00170B93" w:rsidRDefault="00F54092" w:rsidP="00B14DD0">
      <w:r w:rsidRPr="00170B93">
        <w:t xml:space="preserve">Die Annotation erfolgt </w:t>
      </w:r>
      <w:r w:rsidRPr="00806744">
        <w:t>dimensionsbasiert</w:t>
      </w:r>
      <w:r w:rsidRPr="00170B93">
        <w:t>, nicht frei interpretierend.</w:t>
      </w:r>
    </w:p>
    <w:p w14:paraId="51748CAF" w14:textId="259DCE2A" w:rsidR="00F54092" w:rsidRDefault="00F54092" w:rsidP="00B14DD0">
      <w:r>
        <w:t>Für jede Antwort bzw. jeden relevanten Antwortabschnitt wird geprüft, ob und wie sich die sechs Beobachtungsdimensionen manifestieren:</w:t>
      </w:r>
    </w:p>
    <w:p w14:paraId="7F45F7E0" w14:textId="77777777" w:rsidR="00F54092" w:rsidRDefault="00F54092" w:rsidP="00806744">
      <w:pPr>
        <w:pStyle w:val="tk-bigbullets"/>
      </w:pPr>
      <w:r>
        <w:t>Sichtbarkeit</w:t>
      </w:r>
    </w:p>
    <w:p w14:paraId="3A435891" w14:textId="77777777" w:rsidR="00F54092" w:rsidRDefault="00F54092" w:rsidP="00806744">
      <w:pPr>
        <w:pStyle w:val="tk-bigbullets"/>
      </w:pPr>
      <w:r>
        <w:t>Kontextualisierung</w:t>
      </w:r>
    </w:p>
    <w:p w14:paraId="44A986D2" w14:textId="77777777" w:rsidR="00F54092" w:rsidRDefault="00F54092" w:rsidP="00806744">
      <w:pPr>
        <w:pStyle w:val="tk-bigbullets"/>
      </w:pPr>
      <w:r>
        <w:t>Tonalität</w:t>
      </w:r>
    </w:p>
    <w:p w14:paraId="36A5FF74" w14:textId="77777777" w:rsidR="00F54092" w:rsidRDefault="00F54092" w:rsidP="00806744">
      <w:pPr>
        <w:pStyle w:val="tk-bigbullets"/>
      </w:pPr>
      <w:r>
        <w:t>Rollen- und Akteurszuschreibung</w:t>
      </w:r>
    </w:p>
    <w:p w14:paraId="1945E4D4" w14:textId="77777777" w:rsidR="00F54092" w:rsidRDefault="00F54092" w:rsidP="00806744">
      <w:pPr>
        <w:pStyle w:val="tk-bigbullets"/>
      </w:pPr>
      <w:r>
        <w:t>Vergleich und Konkurrenz</w:t>
      </w:r>
    </w:p>
    <w:p w14:paraId="29684AC5" w14:textId="77777777" w:rsidR="00F54092" w:rsidRDefault="00F54092" w:rsidP="00806744">
      <w:pPr>
        <w:pStyle w:val="tk-bigbullets"/>
      </w:pPr>
      <w:r>
        <w:t>Themenassoziation</w:t>
      </w:r>
    </w:p>
    <w:p w14:paraId="78E01E51" w14:textId="182658C1" w:rsidR="00F54092" w:rsidRDefault="002F23BC" w:rsidP="002F23BC">
      <w:pPr>
        <w:pStyle w:val="tk-bigbullets"/>
        <w:numPr>
          <w:ilvl w:val="0"/>
          <w:numId w:val="0"/>
        </w:numPr>
      </w:pPr>
      <w:r>
        <w:t xml:space="preserve">In jeder Antwort können zwischen </w:t>
      </w:r>
      <w:r w:rsidR="00F27525">
        <w:t xml:space="preserve">Ausprägungen </w:t>
      </w:r>
      <w:r>
        <w:t xml:space="preserve">von </w:t>
      </w:r>
      <w:r w:rsidR="005E7C31">
        <w:t xml:space="preserve">0 bis maximal sechs </w:t>
      </w:r>
      <w:r>
        <w:t xml:space="preserve">Beobachtungsdimensionen vorliegen. Unter Umständen ist zu prüfen, ob die Abwesenheit </w:t>
      </w:r>
      <w:r w:rsidR="004E74AE">
        <w:t>von</w:t>
      </w:r>
      <w:r w:rsidR="00F27525">
        <w:t xml:space="preserve"> Ausprägungen ebenfalls ein relevantes Reputationssignal </w:t>
      </w:r>
      <w:r w:rsidR="004E74AE">
        <w:t>ist</w:t>
      </w:r>
      <w:r w:rsidR="00F27525">
        <w:t>.</w:t>
      </w:r>
    </w:p>
    <w:p w14:paraId="458E2AAD" w14:textId="2C65E1A4" w:rsidR="00F54092" w:rsidRDefault="0081624C" w:rsidP="00170B93">
      <w:pPr>
        <w:pStyle w:val="Heading2"/>
      </w:pPr>
      <w:bookmarkStart w:id="34" w:name="_Toc223122657"/>
      <w:r>
        <w:t xml:space="preserve">Kategoriale </w:t>
      </w:r>
      <w:r w:rsidR="00F54092">
        <w:t>Kodierlogik</w:t>
      </w:r>
      <w:bookmarkEnd w:id="34"/>
    </w:p>
    <w:p w14:paraId="7A0806E3" w14:textId="4AFADB05" w:rsidR="00F54092" w:rsidRDefault="00F27525" w:rsidP="00B14DD0">
      <w:r>
        <w:t>Das Monitoring arbeitet primär kategorial</w:t>
      </w:r>
      <w:r w:rsidR="000F3567">
        <w:t>, nicht numerisch.</w:t>
      </w:r>
    </w:p>
    <w:p w14:paraId="1907622D" w14:textId="77777777" w:rsidR="00F54092" w:rsidRDefault="00F54092" w:rsidP="00B14DD0">
      <w:r>
        <w:t>Beispiele:</w:t>
      </w:r>
    </w:p>
    <w:p w14:paraId="0B36FA31" w14:textId="7A3CD3BD" w:rsidR="00F54092" w:rsidRDefault="00F54092" w:rsidP="000F3567">
      <w:pPr>
        <w:pStyle w:val="tk-bigbullets"/>
      </w:pPr>
      <w:r>
        <w:t>Tonalität:</w:t>
      </w:r>
      <w:r w:rsidR="00F27525">
        <w:t xml:space="preserve"> </w:t>
      </w:r>
      <w:r w:rsidR="00954D33">
        <w:tab/>
      </w:r>
      <w:r w:rsidRPr="00F27525">
        <w:rPr>
          <w:rFonts w:ascii="Times New Roman" w:hAnsi="Times New Roman"/>
        </w:rPr>
        <w:t>→</w:t>
      </w:r>
      <w:r>
        <w:t xml:space="preserve"> positiv/neutral/ambivalent/kritisch</w:t>
      </w:r>
    </w:p>
    <w:p w14:paraId="55CEFDB0" w14:textId="0A9400E9" w:rsidR="00F54092" w:rsidRDefault="00F54092" w:rsidP="000F3567">
      <w:pPr>
        <w:pStyle w:val="tk-bigbullets"/>
      </w:pPr>
      <w:r>
        <w:t>Rolle:</w:t>
      </w:r>
      <w:r w:rsidR="00F27525">
        <w:t xml:space="preserve"> </w:t>
      </w:r>
      <w:r w:rsidR="00954D33">
        <w:tab/>
      </w:r>
      <w:r w:rsidRPr="00F27525">
        <w:rPr>
          <w:rFonts w:ascii="Times New Roman" w:hAnsi="Times New Roman"/>
        </w:rPr>
        <w:t>→</w:t>
      </w:r>
      <w:r>
        <w:t xml:space="preserve"> beratend/forschend/autoritativ/passiv etc.</w:t>
      </w:r>
    </w:p>
    <w:p w14:paraId="55DD92E0" w14:textId="6AF398DF" w:rsidR="00F54092" w:rsidRDefault="00F54092" w:rsidP="000F3567">
      <w:pPr>
        <w:pStyle w:val="tk-bigbullets"/>
      </w:pPr>
      <w:r>
        <w:t>Vergleich:</w:t>
      </w:r>
      <w:r w:rsidR="00F27525">
        <w:t xml:space="preserve"> </w:t>
      </w:r>
      <w:r w:rsidR="00954D33">
        <w:tab/>
      </w:r>
      <w:r w:rsidRPr="00F27525">
        <w:rPr>
          <w:rFonts w:ascii="Times New Roman" w:hAnsi="Times New Roman"/>
        </w:rPr>
        <w:t>→</w:t>
      </w:r>
      <w:r>
        <w:t xml:space="preserve"> führend/gleichrangig/nachgeordnet/nicht vergleichbar</w:t>
      </w:r>
    </w:p>
    <w:p w14:paraId="50B1A151" w14:textId="0C839F45" w:rsidR="00F54092" w:rsidRPr="000F3567" w:rsidRDefault="00F54092" w:rsidP="00B14DD0">
      <w:r>
        <w:t>Quantitative Maße (z. B. Nennungsposition, Häufigkeit)</w:t>
      </w:r>
      <w:r w:rsidR="000F3567">
        <w:t>, wie sie zum Beispiel in E-Commerce- und Digitalmarketing-Kontexten genutzt werden,</w:t>
      </w:r>
      <w:r>
        <w:t xml:space="preserve"> können ergänzend erfasst werden</w:t>
      </w:r>
      <w:r w:rsidR="00954D33">
        <w:t xml:space="preserve">. Sie </w:t>
      </w:r>
      <w:r w:rsidR="000F3567">
        <w:t xml:space="preserve">spielen </w:t>
      </w:r>
      <w:r>
        <w:t xml:space="preserve">aber </w:t>
      </w:r>
      <w:r w:rsidR="000F3567">
        <w:t xml:space="preserve">auf dem Feld </w:t>
      </w:r>
      <w:r>
        <w:t>reputationsrelevante</w:t>
      </w:r>
      <w:r w:rsidR="000F3567">
        <w:t>r</w:t>
      </w:r>
      <w:r>
        <w:t xml:space="preserve"> Muster </w:t>
      </w:r>
      <w:r w:rsidR="000F3567">
        <w:t>keine größere Rolle</w:t>
      </w:r>
      <w:r>
        <w:t>.</w:t>
      </w:r>
    </w:p>
    <w:p w14:paraId="4AEA27E3" w14:textId="55B88892" w:rsidR="00F54092" w:rsidRDefault="00F54092" w:rsidP="00170B93">
      <w:pPr>
        <w:pStyle w:val="Heading2"/>
      </w:pPr>
      <w:bookmarkStart w:id="35" w:name="_Toc223122658"/>
      <w:r>
        <w:t>Annotation durch Menschen vs. Annotation durch LLMs</w:t>
      </w:r>
      <w:bookmarkEnd w:id="35"/>
    </w:p>
    <w:p w14:paraId="39EA84AE" w14:textId="25243D11" w:rsidR="00F54092" w:rsidRDefault="00F54092" w:rsidP="00170B93">
      <w:pPr>
        <w:pStyle w:val="Heading3"/>
      </w:pPr>
      <w:bookmarkStart w:id="36" w:name="_Toc223122659"/>
      <w:r>
        <w:t>Manuelle Annotation (Referenzebene)</w:t>
      </w:r>
      <w:bookmarkEnd w:id="36"/>
    </w:p>
    <w:p w14:paraId="74F0E325" w14:textId="696653CF" w:rsidR="00F54092" w:rsidRDefault="00F54092" w:rsidP="00B14DD0">
      <w:r>
        <w:lastRenderedPageBreak/>
        <w:t xml:space="preserve">Manuelle Annotation </w:t>
      </w:r>
      <w:r w:rsidR="00BC615A">
        <w:t>stellt einen Referenzpunkt</w:t>
      </w:r>
      <w:r w:rsidR="00BC615A" w:rsidRPr="00BC615A">
        <w:t xml:space="preserve"> </w:t>
      </w:r>
      <w:r w:rsidR="00BC615A">
        <w:t>für LLM-basierte Verfahren her. Sie wird beispielhaft und stichprobenartig durchgeführt und dokumentiert. Sie zielt auf</w:t>
      </w:r>
    </w:p>
    <w:p w14:paraId="5846FDC6" w14:textId="393A1D3B" w:rsidR="00F54092" w:rsidRDefault="00BC615A" w:rsidP="000F3567">
      <w:pPr>
        <w:pStyle w:val="tk-bigbullets"/>
      </w:pPr>
      <w:r>
        <w:t xml:space="preserve">das Verstehen </w:t>
      </w:r>
      <w:r w:rsidR="00F54092">
        <w:t>der Dimensione</w:t>
      </w:r>
      <w:r w:rsidR="000F3567">
        <w:t xml:space="preserve">n, </w:t>
      </w:r>
    </w:p>
    <w:p w14:paraId="36826E05" w14:textId="15A0CB11" w:rsidR="00F54092" w:rsidRDefault="00BC615A" w:rsidP="000F3567">
      <w:pPr>
        <w:pStyle w:val="tk-bigbullets"/>
      </w:pPr>
      <w:r>
        <w:t xml:space="preserve">die </w:t>
      </w:r>
      <w:r w:rsidR="00F54092">
        <w:t>Kalibrierung der Kodierlogi</w:t>
      </w:r>
      <w:r>
        <w:t xml:space="preserve">k und auf </w:t>
      </w:r>
    </w:p>
    <w:p w14:paraId="13B54D57" w14:textId="732E9B9A" w:rsidR="00F54092" w:rsidRDefault="00BC615A" w:rsidP="000F3567">
      <w:pPr>
        <w:pStyle w:val="tk-bigbullets"/>
      </w:pPr>
      <w:r>
        <w:t>die Überprüfung der Plausibilität anhand stichprobenartiger Prüfungen.</w:t>
      </w:r>
    </w:p>
    <w:p w14:paraId="2D64AC58" w14:textId="59BF4097" w:rsidR="00F54092" w:rsidRDefault="00F54092" w:rsidP="00170B93">
      <w:pPr>
        <w:pStyle w:val="Heading3"/>
      </w:pPr>
      <w:bookmarkStart w:id="37" w:name="_Toc223122660"/>
      <w:r>
        <w:t>LLM-gestützte Annotation (Regelbetrieb)</w:t>
      </w:r>
      <w:bookmarkEnd w:id="37"/>
    </w:p>
    <w:p w14:paraId="3C168B38" w14:textId="37B418B0" w:rsidR="00462FE9" w:rsidRDefault="00462FE9" w:rsidP="00B14DD0">
      <w:r>
        <w:t xml:space="preserve">Im </w:t>
      </w:r>
      <w:r w:rsidR="000F3567">
        <w:t xml:space="preserve">Regelbetrieb </w:t>
      </w:r>
      <w:r>
        <w:t xml:space="preserve">des Reputationsmonitoring fungieren </w:t>
      </w:r>
      <w:r w:rsidR="00F54092">
        <w:t>LLMs als</w:t>
      </w:r>
      <w:r w:rsidR="00BC615A">
        <w:t xml:space="preserve"> </w:t>
      </w:r>
      <w:r w:rsidR="00F54092">
        <w:t>Kodierer</w:t>
      </w:r>
      <w:r>
        <w:t xml:space="preserve">, die </w:t>
      </w:r>
      <w:r w:rsidR="00BC615A">
        <w:t>klar definierte Kodieranweisungen</w:t>
      </w:r>
      <w:r>
        <w:t xml:space="preserve"> (Kodier-Prompts) abarbeiten. </w:t>
      </w:r>
      <w:r w:rsidR="0065607A">
        <w:t xml:space="preserve">Beispiel: </w:t>
      </w:r>
      <w:r w:rsidR="00F54092">
        <w:t>„Ordne die folgende Passage einer der Tonalitätskategorien (positiv/neutral/ambivalent/kritisch) zu. Begründe die Zuordnung knapp.“</w:t>
      </w:r>
      <w:r w:rsidR="0065607A">
        <w:t xml:space="preserve"> </w:t>
      </w:r>
    </w:p>
    <w:p w14:paraId="26419C55" w14:textId="77777777" w:rsidR="00462FE9" w:rsidRDefault="0065607A" w:rsidP="00B14DD0">
      <w:r>
        <w:t xml:space="preserve">Methodisch präziser wäre die Nutzung von </w:t>
      </w:r>
      <w:r w:rsidR="00F54092">
        <w:t>Intercoder-Reliabilitätstests</w:t>
      </w:r>
      <w:r w:rsidR="00462FE9">
        <w:t>. I</w:t>
      </w:r>
      <w:r>
        <w:t xml:space="preserve">m hier behandelten Kontext </w:t>
      </w:r>
      <w:r w:rsidR="00462FE9">
        <w:t xml:space="preserve">erscheint sie </w:t>
      </w:r>
      <w:r>
        <w:t>aber verzichtbar.</w:t>
      </w:r>
    </w:p>
    <w:p w14:paraId="1C4F9F31" w14:textId="0F600AEF" w:rsidR="00462FE9" w:rsidRDefault="00462FE9" w:rsidP="00B14DD0">
      <w:r>
        <w:t xml:space="preserve">Kodier-Prompts dürfen ausschließlich zuordnen und strukturieren, aber </w:t>
      </w:r>
    </w:p>
    <w:p w14:paraId="359AC9DB" w14:textId="77777777" w:rsidR="00462FE9" w:rsidRDefault="00462FE9" w:rsidP="00462FE9">
      <w:pPr>
        <w:pStyle w:val="tk-bigbullets"/>
      </w:pPr>
      <w:r>
        <w:t>keine neuen Inhalte generieren</w:t>
      </w:r>
      <w:r>
        <w:rPr>
          <w:rStyle w:val="s1"/>
        </w:rPr>
        <w:t>,</w:t>
      </w:r>
    </w:p>
    <w:p w14:paraId="0E3EB319" w14:textId="77777777" w:rsidR="00462FE9" w:rsidRDefault="00462FE9" w:rsidP="00462FE9">
      <w:pPr>
        <w:pStyle w:val="tk-bigbullets"/>
      </w:pPr>
      <w:r>
        <w:t>keine Reputationsurteile hinzufügen</w:t>
      </w:r>
      <w:r>
        <w:rPr>
          <w:rStyle w:val="s1"/>
        </w:rPr>
        <w:t>,</w:t>
      </w:r>
    </w:p>
    <w:p w14:paraId="69493F05" w14:textId="0477240C" w:rsidR="00462FE9" w:rsidRDefault="00462FE9" w:rsidP="00462FE9">
      <w:pPr>
        <w:pStyle w:val="tk-bigbullets"/>
      </w:pPr>
      <w:r>
        <w:t>keine Korrekturen vornehmen</w:t>
      </w:r>
      <w:r>
        <w:rPr>
          <w:rStyle w:val="s1"/>
        </w:rPr>
        <w:t>.</w:t>
      </w:r>
    </w:p>
    <w:p w14:paraId="15A3BBDA" w14:textId="1E7E504D" w:rsidR="00F54092" w:rsidRDefault="00F54092" w:rsidP="00170B93">
      <w:pPr>
        <w:pStyle w:val="Heading2"/>
      </w:pPr>
      <w:bookmarkStart w:id="38" w:name="_Toc223122661"/>
      <w:r>
        <w:t>Ambivalenz und Mehrfachkodierung</w:t>
      </w:r>
      <w:bookmarkEnd w:id="38"/>
    </w:p>
    <w:p w14:paraId="4D2C75D4" w14:textId="05A2AC59" w:rsidR="00462FE9" w:rsidRDefault="00F54092" w:rsidP="00462FE9">
      <w:pPr>
        <w:pStyle w:val="tk-bigbullets"/>
        <w:numPr>
          <w:ilvl w:val="0"/>
          <w:numId w:val="0"/>
        </w:numPr>
      </w:pPr>
      <w:r>
        <w:t xml:space="preserve">Generative Antworten </w:t>
      </w:r>
      <w:r w:rsidR="00462FE9">
        <w:t>können mehrdeutig, vielschichtig, nicht eindeutig einer Beobachtungsdimension zuzuordnen sein</w:t>
      </w:r>
      <w:r>
        <w:t>.</w:t>
      </w:r>
    </w:p>
    <w:p w14:paraId="50C76D7D" w14:textId="60BCFC6B" w:rsidR="00F54092" w:rsidRPr="00462FE9" w:rsidRDefault="00F54092" w:rsidP="00B14DD0">
      <w:r w:rsidRPr="00462FE9">
        <w:t>Daher gilt:</w:t>
      </w:r>
    </w:p>
    <w:p w14:paraId="0DC02CE7" w14:textId="77777777" w:rsidR="00F54092" w:rsidRDefault="00F54092" w:rsidP="00462FE9">
      <w:pPr>
        <w:pStyle w:val="tk-bigbullets"/>
      </w:pPr>
      <w:r w:rsidRPr="00462FE9">
        <w:t>Mehrfachkodierung ist zulässig</w:t>
      </w:r>
      <w:r>
        <w:t>, wenn mehrere Dimensionen gleichzeitig adressiert werden.</w:t>
      </w:r>
    </w:p>
    <w:p w14:paraId="10EBC1DB" w14:textId="312CA76F" w:rsidR="00462FE9" w:rsidRDefault="00F54092" w:rsidP="00462FE9">
      <w:pPr>
        <w:pStyle w:val="tk-bigbullets"/>
      </w:pPr>
      <w:r>
        <w:t xml:space="preserve">Ambivalenz wird </w:t>
      </w:r>
      <w:r w:rsidRPr="00462FE9">
        <w:t>explizit markiert</w:t>
      </w:r>
      <w:r w:rsidR="004E68B8">
        <w:t xml:space="preserve">, also transparent gemacht. Sie wird </w:t>
      </w:r>
      <w:r>
        <w:t xml:space="preserve">nicht </w:t>
      </w:r>
      <w:r w:rsidR="004E68B8">
        <w:t xml:space="preserve">in Richtung von Eindeutigkeit </w:t>
      </w:r>
      <w:r>
        <w:t>aufgelöst.</w:t>
      </w:r>
    </w:p>
    <w:p w14:paraId="48C69764" w14:textId="61E31B23" w:rsidR="004E74AE" w:rsidRDefault="004E74AE" w:rsidP="004E74AE">
      <w:pPr>
        <w:pStyle w:val="Heading1"/>
      </w:pPr>
      <w:bookmarkStart w:id="39" w:name="_Toc223122662"/>
      <w:r>
        <w:t>Kodierschema</w:t>
      </w:r>
      <w:bookmarkEnd w:id="39"/>
    </w:p>
    <w:p w14:paraId="41E2B36B" w14:textId="6DBCC68C" w:rsidR="004E74AE" w:rsidRDefault="004E74AE" w:rsidP="00B14DD0">
      <w:r>
        <w:t xml:space="preserve">Das Kodierschema dient der </w:t>
      </w:r>
      <w:r w:rsidRPr="004E74AE">
        <w:t>standardisierten Klassifikation von LLM-Antworten im</w:t>
      </w:r>
      <w:r>
        <w:t xml:space="preserve"> Rahmen des Reputationsmonitorings.</w:t>
      </w:r>
    </w:p>
    <w:p w14:paraId="3109F6D3" w14:textId="77777777" w:rsidR="004E74AE" w:rsidRDefault="004E74AE" w:rsidP="00B14DD0">
      <w:r>
        <w:t>Es legt fest,</w:t>
      </w:r>
    </w:p>
    <w:p w14:paraId="664ED19E" w14:textId="3B7932D5" w:rsidR="004E74AE" w:rsidRDefault="004E74AE" w:rsidP="004E74AE">
      <w:pPr>
        <w:pStyle w:val="tk-bigbullets"/>
      </w:pPr>
      <w:r>
        <w:t xml:space="preserve">welche Kategorien vergeben werden können, </w:t>
      </w:r>
    </w:p>
    <w:p w14:paraId="78CC99D9" w14:textId="13E33458" w:rsidR="004E74AE" w:rsidRDefault="004E74AE" w:rsidP="004E74AE">
      <w:pPr>
        <w:pStyle w:val="tk-bigbullets"/>
      </w:pPr>
      <w:r>
        <w:t>in welchen Fällen sie vergeben werden und</w:t>
      </w:r>
    </w:p>
    <w:p w14:paraId="48C37EE2" w14:textId="060EE0A2" w:rsidR="004E74AE" w:rsidRDefault="004E74AE" w:rsidP="004E74AE">
      <w:pPr>
        <w:pStyle w:val="tk-bigbullets"/>
      </w:pPr>
      <w:r>
        <w:t xml:space="preserve">wie mit Mehrdeutigkeiten </w:t>
      </w:r>
      <w:r w:rsidR="009A12AB">
        <w:t xml:space="preserve">und anderen Besonderheiten von LLM-Antworten </w:t>
      </w:r>
      <w:r>
        <w:t>umzugehen ist.</w:t>
      </w:r>
    </w:p>
    <w:p w14:paraId="5F8A12BC" w14:textId="331CA233" w:rsidR="004E74AE" w:rsidRDefault="004E74AE" w:rsidP="00B14DD0">
      <w:r>
        <w:t xml:space="preserve">Das Schema ist </w:t>
      </w:r>
      <w:r w:rsidRPr="004E74AE">
        <w:t>heuristisch</w:t>
      </w:r>
      <w:r>
        <w:t xml:space="preserve">, nicht statistisch. Es zielt auf </w:t>
      </w:r>
      <w:r w:rsidRPr="004E74AE">
        <w:t>vergleichbare Signale</w:t>
      </w:r>
      <w:r>
        <w:t>, nicht auf Vollständigkeit.</w:t>
      </w:r>
    </w:p>
    <w:p w14:paraId="7AF1FCFB" w14:textId="047E6FB8" w:rsidR="00AC2ADE" w:rsidRDefault="00AC2ADE" w:rsidP="00AC2ADE">
      <w:pPr>
        <w:pStyle w:val="Heading2"/>
      </w:pPr>
      <w:bookmarkStart w:id="40" w:name="_Toc223122663"/>
      <w:r>
        <w:t>Anwendungshinweise</w:t>
      </w:r>
      <w:bookmarkEnd w:id="40"/>
    </w:p>
    <w:p w14:paraId="41C7F02E" w14:textId="77777777" w:rsidR="00AC2ADE" w:rsidRDefault="00AC2ADE" w:rsidP="00AC2ADE">
      <w:pPr>
        <w:pStyle w:val="tk-bigbullets"/>
        <w:numPr>
          <w:ilvl w:val="0"/>
          <w:numId w:val="0"/>
        </w:numPr>
        <w:ind w:left="284" w:hanging="284"/>
      </w:pPr>
      <w:r>
        <w:t xml:space="preserve">Wenn eine </w:t>
      </w:r>
      <w:r w:rsidRPr="00AC2ADE">
        <w:t>Zuordnung nicht eindeutig</w:t>
      </w:r>
      <w:r>
        <w:t xml:space="preserve"> ist:</w:t>
      </w:r>
    </w:p>
    <w:p w14:paraId="2E55FBBD" w14:textId="77777777" w:rsidR="00AC2ADE" w:rsidRPr="00BA3AE7" w:rsidRDefault="00AC2ADE" w:rsidP="00BA3AE7">
      <w:pPr>
        <w:pStyle w:val="tk-bigbullets"/>
      </w:pPr>
      <w:r w:rsidRPr="00BA3AE7">
        <w:t xml:space="preserve">Ambivalenz </w:t>
      </w:r>
      <w:r w:rsidRPr="00BA3AE7">
        <w:rPr>
          <w:rStyle w:val="s1"/>
          <w:rFonts w:ascii="Calibri" w:hAnsi="Calibri"/>
          <w:sz w:val="24"/>
          <w:szCs w:val="24"/>
        </w:rPr>
        <w:t>markieren</w:t>
      </w:r>
      <w:r w:rsidRPr="00BA3AE7">
        <w:t>, nicht auflösen</w:t>
      </w:r>
    </w:p>
    <w:p w14:paraId="33A75222" w14:textId="77777777" w:rsidR="00AC2ADE" w:rsidRPr="00BA3AE7" w:rsidRDefault="00AC2ADE" w:rsidP="00BA3AE7">
      <w:pPr>
        <w:pStyle w:val="tk-bigbullets"/>
      </w:pPr>
      <w:r w:rsidRPr="00BA3AE7">
        <w:lastRenderedPageBreak/>
        <w:t>Keine Kategorie erzwingen</w:t>
      </w:r>
    </w:p>
    <w:p w14:paraId="3506BF57" w14:textId="00E3E9E4" w:rsidR="00AC2ADE" w:rsidRDefault="00AC2ADE" w:rsidP="00AC2ADE">
      <w:pPr>
        <w:pStyle w:val="tk-bigbullets"/>
      </w:pPr>
      <w:r>
        <w:t>lieber jeweiligen Code 0 vergeben als vermeintliche Präzision herstellen</w:t>
      </w:r>
    </w:p>
    <w:p w14:paraId="6A0896FF" w14:textId="79DEE84A" w:rsidR="004E74AE" w:rsidRDefault="004B7280" w:rsidP="004E74AE">
      <w:pPr>
        <w:pStyle w:val="Heading2"/>
      </w:pPr>
      <w:bookmarkStart w:id="41" w:name="_Toc223122664"/>
      <w:r>
        <w:t xml:space="preserve">Kodierfrage </w:t>
      </w:r>
      <w:r w:rsidR="004E74AE">
        <w:t>Sichtbarkeit</w:t>
      </w:r>
      <w:r>
        <w:t xml:space="preserve"> (Beobachtungsdimension 1)</w:t>
      </w:r>
      <w:bookmarkEnd w:id="41"/>
    </w:p>
    <w:p w14:paraId="239F5513" w14:textId="6AAC74CF" w:rsidR="004E74AE" w:rsidRDefault="004E74AE" w:rsidP="00A452A7">
      <w:pPr>
        <w:pStyle w:val="StandardFett"/>
      </w:pPr>
      <w:r>
        <w:t>Kodierfrage</w:t>
      </w:r>
      <w:r w:rsidR="004D2238">
        <w:t xml:space="preserve"> Sichtbarkeit</w:t>
      </w:r>
    </w:p>
    <w:p w14:paraId="4799E36A" w14:textId="5DDBE191" w:rsidR="004E74AE" w:rsidRDefault="004E74AE" w:rsidP="00B14DD0">
      <w:r>
        <w:t xml:space="preserve">Wird </w:t>
      </w:r>
      <w:r>
        <w:rPr>
          <w:rStyle w:val="s4"/>
          <w:rFonts w:ascii=".AppleSystemUIFont" w:hAnsi=".AppleSystemUIFont"/>
          <w:color w:val="0E0E0E"/>
          <w:sz w:val="21"/>
          <w:szCs w:val="21"/>
        </w:rPr>
        <w:t>&lt;</w:t>
      </w:r>
      <w:r w:rsidRPr="00A452A7">
        <w:t>Institution</w:t>
      </w:r>
      <w:r>
        <w:rPr>
          <w:rStyle w:val="s4"/>
          <w:rFonts w:ascii=".AppleSystemUIFont" w:hAnsi=".AppleSystemUIFont"/>
          <w:color w:val="0E0E0E"/>
          <w:sz w:val="21"/>
          <w:szCs w:val="21"/>
        </w:rPr>
        <w:t>&gt;</w:t>
      </w:r>
      <w:r>
        <w:t xml:space="preserve"> genannt – und wie prominent?</w:t>
      </w:r>
    </w:p>
    <w:p w14:paraId="01DAE34C" w14:textId="4C28A643" w:rsidR="004B7280" w:rsidRDefault="004D2238" w:rsidP="00A452A7">
      <w:pPr>
        <w:pStyle w:val="StandardFett"/>
      </w:pPr>
      <w:r>
        <w:t>Codes für Ausprägung der Beobachtungsdimension Sichtbarkeit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3183"/>
      </w:tblGrid>
      <w:tr w:rsidR="004E74AE" w14:paraId="07345598" w14:textId="77777777">
        <w:trPr>
          <w:tblHeader/>
          <w:tblCellSpacing w:w="15" w:type="dxa"/>
        </w:trPr>
        <w:tc>
          <w:tcPr>
            <w:tcW w:w="0" w:type="auto"/>
            <w:vAlign w:val="center"/>
            <w:hideMark/>
          </w:tcPr>
          <w:p w14:paraId="682AA288" w14:textId="77777777" w:rsidR="004E74AE" w:rsidRPr="004D57C0" w:rsidRDefault="004E74AE" w:rsidP="00A452A7">
            <w:pPr>
              <w:pStyle w:val="Zellentexteng"/>
              <w:spacing w:before="0" w:after="0"/>
            </w:pPr>
            <w:r w:rsidRPr="004D57C0">
              <w:t>Code</w:t>
            </w:r>
          </w:p>
        </w:tc>
        <w:tc>
          <w:tcPr>
            <w:tcW w:w="0" w:type="auto"/>
            <w:vAlign w:val="center"/>
            <w:hideMark/>
          </w:tcPr>
          <w:p w14:paraId="46AA1D56" w14:textId="77777777" w:rsidR="004E74AE" w:rsidRPr="004D57C0" w:rsidRDefault="004E74AE" w:rsidP="00A452A7">
            <w:pPr>
              <w:pStyle w:val="p1"/>
              <w:spacing w:after="0"/>
              <w:rPr>
                <w:rFonts w:ascii="Calibri" w:hAnsi="Calibri"/>
                <w:sz w:val="20"/>
                <w:szCs w:val="20"/>
                <w:lang w:val="fr-FR" w:eastAsia="en-GB"/>
              </w:rPr>
            </w:pPr>
            <w:r w:rsidRPr="004D57C0">
              <w:rPr>
                <w:rFonts w:ascii="Calibri" w:hAnsi="Calibri"/>
                <w:sz w:val="20"/>
                <w:szCs w:val="20"/>
                <w:lang w:val="fr-FR" w:eastAsia="en-GB"/>
              </w:rPr>
              <w:t>Beschreibung</w:t>
            </w:r>
          </w:p>
        </w:tc>
      </w:tr>
      <w:tr w:rsidR="004E74AE" w14:paraId="3AF6DBFC" w14:textId="77777777">
        <w:trPr>
          <w:tblCellSpacing w:w="15" w:type="dxa"/>
        </w:trPr>
        <w:tc>
          <w:tcPr>
            <w:tcW w:w="0" w:type="auto"/>
            <w:vAlign w:val="center"/>
            <w:hideMark/>
          </w:tcPr>
          <w:p w14:paraId="7DC46A87" w14:textId="276FA683" w:rsidR="004E74AE" w:rsidRDefault="007B710A" w:rsidP="00A452A7">
            <w:pPr>
              <w:pStyle w:val="Zellentexteng"/>
              <w:spacing w:before="0" w:after="0"/>
            </w:pPr>
            <w:r>
              <w:t>S</w:t>
            </w:r>
            <w:r w:rsidR="004E74AE">
              <w:t>0</w:t>
            </w:r>
          </w:p>
        </w:tc>
        <w:tc>
          <w:tcPr>
            <w:tcW w:w="0" w:type="auto"/>
            <w:vAlign w:val="center"/>
            <w:hideMark/>
          </w:tcPr>
          <w:p w14:paraId="7337B3BA" w14:textId="77777777" w:rsidR="004E74AE" w:rsidRDefault="004E74AE" w:rsidP="00A452A7">
            <w:pPr>
              <w:pStyle w:val="Zellentexteng"/>
              <w:spacing w:before="0" w:after="0"/>
            </w:pPr>
            <w:r>
              <w:t>keine Nennung</w:t>
            </w:r>
          </w:p>
        </w:tc>
      </w:tr>
      <w:tr w:rsidR="004E74AE" w14:paraId="71D5BA28" w14:textId="77777777">
        <w:trPr>
          <w:tblCellSpacing w:w="15" w:type="dxa"/>
        </w:trPr>
        <w:tc>
          <w:tcPr>
            <w:tcW w:w="0" w:type="auto"/>
            <w:vAlign w:val="center"/>
            <w:hideMark/>
          </w:tcPr>
          <w:p w14:paraId="2B621E4D" w14:textId="01AEE8D3" w:rsidR="004E74AE" w:rsidRDefault="007B710A" w:rsidP="00A452A7">
            <w:pPr>
              <w:pStyle w:val="Zellentexteng"/>
              <w:spacing w:before="0" w:after="0"/>
            </w:pPr>
            <w:r>
              <w:t>S</w:t>
            </w:r>
            <w:r w:rsidR="004E74AE">
              <w:t>1</w:t>
            </w:r>
          </w:p>
        </w:tc>
        <w:tc>
          <w:tcPr>
            <w:tcW w:w="0" w:type="auto"/>
            <w:vAlign w:val="center"/>
            <w:hideMark/>
          </w:tcPr>
          <w:p w14:paraId="6E313BF3" w14:textId="77777777" w:rsidR="004E74AE" w:rsidRDefault="004E74AE" w:rsidP="00A452A7">
            <w:pPr>
              <w:pStyle w:val="Zellentexteng"/>
              <w:spacing w:before="0" w:after="0"/>
            </w:pPr>
            <w:r>
              <w:t>beiläufige Nennung</w:t>
            </w:r>
          </w:p>
        </w:tc>
      </w:tr>
      <w:tr w:rsidR="004E74AE" w14:paraId="3151E802" w14:textId="77777777">
        <w:trPr>
          <w:tblCellSpacing w:w="15" w:type="dxa"/>
        </w:trPr>
        <w:tc>
          <w:tcPr>
            <w:tcW w:w="0" w:type="auto"/>
            <w:vAlign w:val="center"/>
            <w:hideMark/>
          </w:tcPr>
          <w:p w14:paraId="2F538B7D" w14:textId="19F0E14B" w:rsidR="004E74AE" w:rsidRDefault="007B710A" w:rsidP="00A452A7">
            <w:pPr>
              <w:pStyle w:val="Zellentexteng"/>
              <w:spacing w:before="0" w:after="0"/>
            </w:pPr>
            <w:r>
              <w:t>S</w:t>
            </w:r>
            <w:r w:rsidR="004E74AE">
              <w:t>2</w:t>
            </w:r>
          </w:p>
        </w:tc>
        <w:tc>
          <w:tcPr>
            <w:tcW w:w="0" w:type="auto"/>
            <w:vAlign w:val="center"/>
            <w:hideMark/>
          </w:tcPr>
          <w:p w14:paraId="331B1719" w14:textId="77777777" w:rsidR="004E74AE" w:rsidRDefault="004E74AE" w:rsidP="00A452A7">
            <w:pPr>
              <w:pStyle w:val="Zellentexteng"/>
              <w:spacing w:before="0" w:after="0"/>
            </w:pPr>
            <w:r>
              <w:t>zentrale Nennung</w:t>
            </w:r>
          </w:p>
        </w:tc>
      </w:tr>
      <w:tr w:rsidR="004E74AE" w14:paraId="62758EF8" w14:textId="77777777">
        <w:trPr>
          <w:tblCellSpacing w:w="15" w:type="dxa"/>
        </w:trPr>
        <w:tc>
          <w:tcPr>
            <w:tcW w:w="0" w:type="auto"/>
            <w:vAlign w:val="center"/>
            <w:hideMark/>
          </w:tcPr>
          <w:p w14:paraId="2E3E6AF8" w14:textId="1304BBF7" w:rsidR="004E74AE" w:rsidRDefault="007B710A" w:rsidP="00A452A7">
            <w:pPr>
              <w:pStyle w:val="Zellentexteng"/>
              <w:spacing w:before="0" w:after="0"/>
            </w:pPr>
            <w:r>
              <w:t>S</w:t>
            </w:r>
            <w:r w:rsidR="004E74AE">
              <w:t>3</w:t>
            </w:r>
          </w:p>
        </w:tc>
        <w:tc>
          <w:tcPr>
            <w:tcW w:w="0" w:type="auto"/>
            <w:vAlign w:val="center"/>
            <w:hideMark/>
          </w:tcPr>
          <w:p w14:paraId="2B9A888F" w14:textId="503F037A" w:rsidR="004E74AE" w:rsidRDefault="004E74AE" w:rsidP="00A452A7">
            <w:pPr>
              <w:pStyle w:val="Zellentexteng"/>
              <w:spacing w:before="0" w:after="0"/>
            </w:pPr>
            <w:r>
              <w:t>dominante/hervorgehobene Nennung</w:t>
            </w:r>
          </w:p>
        </w:tc>
      </w:tr>
    </w:tbl>
    <w:p w14:paraId="7C42824C" w14:textId="77777777" w:rsidR="00EC047F" w:rsidRDefault="00EC047F" w:rsidP="00EC047F">
      <w:pPr>
        <w:pStyle w:val="StandardFett"/>
      </w:pPr>
      <w:r>
        <w:t>Begleitende Anweisungen</w:t>
      </w:r>
    </w:p>
    <w:p w14:paraId="7440885D" w14:textId="74A1F064" w:rsidR="004E74AE" w:rsidRPr="00A452A7" w:rsidRDefault="00965835">
      <w:pPr>
        <w:pStyle w:val="tk-bigbullets"/>
      </w:pPr>
      <w:r>
        <w:rPr>
          <w:rStyle w:val="s1"/>
          <w:rFonts w:ascii="Calibri" w:hAnsi="Calibri"/>
          <w:sz w:val="24"/>
          <w:szCs w:val="24"/>
        </w:rPr>
        <w:t>S</w:t>
      </w:r>
      <w:r w:rsidR="004E74AE" w:rsidRPr="00965835">
        <w:rPr>
          <w:rStyle w:val="s1"/>
          <w:rFonts w:ascii="Calibri" w:hAnsi="Calibri"/>
          <w:sz w:val="24"/>
          <w:szCs w:val="24"/>
        </w:rPr>
        <w:t>1</w:t>
      </w:r>
      <w:r w:rsidR="004E74AE" w:rsidRPr="00A452A7">
        <w:t>: Erwähnung im Fließtext ohne Fokus</w:t>
      </w:r>
    </w:p>
    <w:p w14:paraId="6ABC41BB" w14:textId="4923BBF4" w:rsidR="004E74AE" w:rsidRPr="00A452A7" w:rsidRDefault="00965835" w:rsidP="00A452A7">
      <w:pPr>
        <w:pStyle w:val="tk-bigbullets"/>
      </w:pPr>
      <w:r>
        <w:rPr>
          <w:rStyle w:val="s1"/>
          <w:rFonts w:ascii="Calibri" w:hAnsi="Calibri"/>
          <w:sz w:val="24"/>
          <w:szCs w:val="24"/>
        </w:rPr>
        <w:t>S</w:t>
      </w:r>
      <w:r w:rsidR="004E74AE" w:rsidRPr="00A452A7">
        <w:rPr>
          <w:rStyle w:val="s1"/>
          <w:rFonts w:ascii="Calibri" w:hAnsi="Calibri"/>
          <w:sz w:val="24"/>
          <w:szCs w:val="24"/>
        </w:rPr>
        <w:t>2</w:t>
      </w:r>
      <w:r w:rsidR="004E74AE" w:rsidRPr="00A452A7">
        <w:t>: klarer Bezug, eigener Satz oder Abschnitt</w:t>
      </w:r>
    </w:p>
    <w:p w14:paraId="53329CFE" w14:textId="266FA3E6" w:rsidR="004E74AE" w:rsidRPr="00A452A7" w:rsidRDefault="00965835" w:rsidP="00A452A7">
      <w:pPr>
        <w:pStyle w:val="tk-bigbullets"/>
      </w:pPr>
      <w:r>
        <w:rPr>
          <w:rStyle w:val="s1"/>
          <w:rFonts w:ascii="Calibri" w:hAnsi="Calibri"/>
          <w:sz w:val="24"/>
          <w:szCs w:val="24"/>
        </w:rPr>
        <w:t>S</w:t>
      </w:r>
      <w:r w:rsidR="004E74AE" w:rsidRPr="00A452A7">
        <w:rPr>
          <w:rStyle w:val="s1"/>
          <w:rFonts w:ascii="Calibri" w:hAnsi="Calibri"/>
          <w:sz w:val="24"/>
          <w:szCs w:val="24"/>
        </w:rPr>
        <w:t>3</w:t>
      </w:r>
      <w:r w:rsidR="004E74AE" w:rsidRPr="00A452A7">
        <w:t>: erstes Beispiel, Leitbeispiel, mehrfach hervorgehoben</w:t>
      </w:r>
    </w:p>
    <w:p w14:paraId="110512A9" w14:textId="78CE88AC" w:rsidR="004E74AE" w:rsidRDefault="003D21C2" w:rsidP="004E74AE">
      <w:pPr>
        <w:pStyle w:val="Heading2"/>
      </w:pPr>
      <w:bookmarkStart w:id="42" w:name="_Toc223122665"/>
      <w:r>
        <w:t xml:space="preserve">Kodierfrage </w:t>
      </w:r>
      <w:r w:rsidR="004E74AE">
        <w:t>Kontext</w:t>
      </w:r>
      <w:r>
        <w:t xml:space="preserve"> (Beobachtungsdimension 2)</w:t>
      </w:r>
      <w:bookmarkEnd w:id="42"/>
    </w:p>
    <w:p w14:paraId="27134215" w14:textId="0975E72C" w:rsidR="004E74AE" w:rsidRDefault="004E74AE" w:rsidP="004D2238">
      <w:pPr>
        <w:pStyle w:val="StandardFett"/>
      </w:pPr>
      <w:r>
        <w:t>Kodierfrage</w:t>
      </w:r>
      <w:r w:rsidR="003D21C2">
        <w:t xml:space="preserve"> Kontext</w:t>
      </w:r>
    </w:p>
    <w:p w14:paraId="6EE9F894" w14:textId="5950D693" w:rsidR="004E74AE" w:rsidRPr="00A452A7" w:rsidRDefault="004E74AE" w:rsidP="00B14DD0">
      <w:r w:rsidRPr="00A452A7">
        <w:t>In welchem inhaltlichen Rahmen erscheint &lt;Institution&gt;?</w:t>
      </w:r>
    </w:p>
    <w:p w14:paraId="26B04578" w14:textId="77916E21" w:rsidR="004D2238" w:rsidRDefault="004D2238" w:rsidP="004D2238">
      <w:pPr>
        <w:pStyle w:val="StandardFett"/>
      </w:pPr>
      <w:r>
        <w:t xml:space="preserve">Codes für Ausprägung der Beobachtungsdimension </w:t>
      </w:r>
      <w:r w:rsidR="003D21C2">
        <w:t>Kontext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2932"/>
      </w:tblGrid>
      <w:tr w:rsidR="004E74AE" w14:paraId="2D59AE49" w14:textId="77777777">
        <w:trPr>
          <w:tblHeader/>
          <w:tblCellSpacing w:w="15" w:type="dxa"/>
        </w:trPr>
        <w:tc>
          <w:tcPr>
            <w:tcW w:w="0" w:type="auto"/>
            <w:vAlign w:val="center"/>
            <w:hideMark/>
          </w:tcPr>
          <w:p w14:paraId="0A0E45DC" w14:textId="77777777" w:rsidR="004E74AE" w:rsidRPr="004D2238" w:rsidRDefault="004E74AE" w:rsidP="004D2238">
            <w:pPr>
              <w:pStyle w:val="Zellentexteng"/>
              <w:spacing w:before="0" w:after="0"/>
            </w:pPr>
            <w:r w:rsidRPr="004D2238">
              <w:t>Code</w:t>
            </w:r>
          </w:p>
        </w:tc>
        <w:tc>
          <w:tcPr>
            <w:tcW w:w="0" w:type="auto"/>
            <w:vAlign w:val="center"/>
            <w:hideMark/>
          </w:tcPr>
          <w:p w14:paraId="609ACA8F" w14:textId="77777777" w:rsidR="004E74AE" w:rsidRPr="004D2238" w:rsidRDefault="004E74AE" w:rsidP="004D2238">
            <w:pPr>
              <w:pStyle w:val="Zellentexteng"/>
              <w:spacing w:before="0" w:after="0"/>
            </w:pPr>
            <w:r w:rsidRPr="004D2238">
              <w:t>Kontext</w:t>
            </w:r>
          </w:p>
        </w:tc>
      </w:tr>
      <w:tr w:rsidR="004D2238" w14:paraId="118481EA" w14:textId="77777777">
        <w:trPr>
          <w:tblCellSpacing w:w="15" w:type="dxa"/>
        </w:trPr>
        <w:tc>
          <w:tcPr>
            <w:tcW w:w="0" w:type="auto"/>
            <w:vAlign w:val="center"/>
          </w:tcPr>
          <w:p w14:paraId="25AC0F40" w14:textId="6858E6E0" w:rsidR="004D2238" w:rsidRDefault="004D2238" w:rsidP="004D2238">
            <w:pPr>
              <w:pStyle w:val="Zellentexteng"/>
              <w:spacing w:before="0" w:after="0"/>
            </w:pPr>
            <w:r>
              <w:t>K0</w:t>
            </w:r>
          </w:p>
        </w:tc>
        <w:tc>
          <w:tcPr>
            <w:tcW w:w="0" w:type="auto"/>
            <w:vAlign w:val="center"/>
          </w:tcPr>
          <w:p w14:paraId="54D1D927" w14:textId="143C5EDB" w:rsidR="004D2238" w:rsidRDefault="003D21C2" w:rsidP="004D2238">
            <w:pPr>
              <w:pStyle w:val="Zellentexteng"/>
              <w:spacing w:before="0" w:after="0"/>
            </w:pPr>
            <w:r>
              <w:t>kein erkennbarer Kontext</w:t>
            </w:r>
            <w:r w:rsidR="007B3231">
              <w:t>/Default</w:t>
            </w:r>
          </w:p>
        </w:tc>
      </w:tr>
      <w:tr w:rsidR="004E74AE" w14:paraId="74F428B5" w14:textId="77777777">
        <w:trPr>
          <w:tblCellSpacing w:w="15" w:type="dxa"/>
        </w:trPr>
        <w:tc>
          <w:tcPr>
            <w:tcW w:w="0" w:type="auto"/>
            <w:vAlign w:val="center"/>
            <w:hideMark/>
          </w:tcPr>
          <w:p w14:paraId="647FF44B" w14:textId="77777777" w:rsidR="004E74AE" w:rsidRDefault="004E74AE" w:rsidP="004D2238">
            <w:pPr>
              <w:pStyle w:val="Zellentexteng"/>
              <w:spacing w:before="0" w:after="0"/>
            </w:pPr>
            <w:r>
              <w:t>K1</w:t>
            </w:r>
          </w:p>
        </w:tc>
        <w:tc>
          <w:tcPr>
            <w:tcW w:w="0" w:type="auto"/>
            <w:vAlign w:val="center"/>
            <w:hideMark/>
          </w:tcPr>
          <w:p w14:paraId="1BCBCFEB" w14:textId="77777777" w:rsidR="004E74AE" w:rsidRDefault="004E74AE" w:rsidP="004D2238">
            <w:pPr>
              <w:pStyle w:val="Zellentexteng"/>
              <w:spacing w:before="0" w:after="0"/>
            </w:pPr>
            <w:r>
              <w:t>fachlich-wissenschaftlich</w:t>
            </w:r>
          </w:p>
        </w:tc>
      </w:tr>
      <w:tr w:rsidR="004E74AE" w14:paraId="7A5AA61B" w14:textId="77777777">
        <w:trPr>
          <w:tblCellSpacing w:w="15" w:type="dxa"/>
        </w:trPr>
        <w:tc>
          <w:tcPr>
            <w:tcW w:w="0" w:type="auto"/>
            <w:vAlign w:val="center"/>
            <w:hideMark/>
          </w:tcPr>
          <w:p w14:paraId="55CAACC0" w14:textId="77777777" w:rsidR="004E74AE" w:rsidRDefault="004E74AE" w:rsidP="004D2238">
            <w:pPr>
              <w:pStyle w:val="Zellentexteng"/>
              <w:spacing w:before="0" w:after="0"/>
            </w:pPr>
            <w:r>
              <w:t>K2</w:t>
            </w:r>
          </w:p>
        </w:tc>
        <w:tc>
          <w:tcPr>
            <w:tcW w:w="0" w:type="auto"/>
            <w:vAlign w:val="center"/>
            <w:hideMark/>
          </w:tcPr>
          <w:p w14:paraId="5B522B79" w14:textId="245C7806" w:rsidR="004E74AE" w:rsidRDefault="003D21C2" w:rsidP="004D2238">
            <w:pPr>
              <w:pStyle w:val="Zellentexteng"/>
              <w:spacing w:before="0" w:after="0"/>
            </w:pPr>
            <w:r>
              <w:t>p</w:t>
            </w:r>
            <w:r w:rsidR="004E74AE">
              <w:t>oliti</w:t>
            </w:r>
            <w:r w:rsidR="004D2238">
              <w:t>kbezogen</w:t>
            </w:r>
          </w:p>
        </w:tc>
      </w:tr>
      <w:tr w:rsidR="004E74AE" w14:paraId="1B0BD014" w14:textId="77777777">
        <w:trPr>
          <w:tblCellSpacing w:w="15" w:type="dxa"/>
        </w:trPr>
        <w:tc>
          <w:tcPr>
            <w:tcW w:w="0" w:type="auto"/>
            <w:vAlign w:val="center"/>
            <w:hideMark/>
          </w:tcPr>
          <w:p w14:paraId="02A36242" w14:textId="77777777" w:rsidR="004E74AE" w:rsidRDefault="004E74AE" w:rsidP="004D2238">
            <w:pPr>
              <w:pStyle w:val="Zellentexteng"/>
              <w:spacing w:before="0" w:after="0"/>
            </w:pPr>
            <w:r>
              <w:t>K3</w:t>
            </w:r>
          </w:p>
        </w:tc>
        <w:tc>
          <w:tcPr>
            <w:tcW w:w="0" w:type="auto"/>
            <w:vAlign w:val="center"/>
            <w:hideMark/>
          </w:tcPr>
          <w:p w14:paraId="50FD289C" w14:textId="124E3A31" w:rsidR="004E74AE" w:rsidRDefault="004E74AE" w:rsidP="004D2238">
            <w:pPr>
              <w:pStyle w:val="Zellentexteng"/>
              <w:spacing w:before="0" w:after="0"/>
            </w:pPr>
            <w:r>
              <w:t>gesellschaftlich/zivilgesellschaftlich</w:t>
            </w:r>
          </w:p>
        </w:tc>
      </w:tr>
      <w:tr w:rsidR="004E74AE" w14:paraId="16BD114C" w14:textId="77777777">
        <w:trPr>
          <w:tblCellSpacing w:w="15" w:type="dxa"/>
        </w:trPr>
        <w:tc>
          <w:tcPr>
            <w:tcW w:w="0" w:type="auto"/>
            <w:vAlign w:val="center"/>
            <w:hideMark/>
          </w:tcPr>
          <w:p w14:paraId="2F3A4CDC" w14:textId="77777777" w:rsidR="004E74AE" w:rsidRDefault="004E74AE" w:rsidP="004D2238">
            <w:pPr>
              <w:pStyle w:val="Zellentexteng"/>
              <w:spacing w:before="0" w:after="0"/>
            </w:pPr>
            <w:r>
              <w:t>K4</w:t>
            </w:r>
          </w:p>
        </w:tc>
        <w:tc>
          <w:tcPr>
            <w:tcW w:w="0" w:type="auto"/>
            <w:vAlign w:val="center"/>
            <w:hideMark/>
          </w:tcPr>
          <w:p w14:paraId="6AA3533C" w14:textId="77777777" w:rsidR="004E74AE" w:rsidRDefault="004E74AE" w:rsidP="004D2238">
            <w:pPr>
              <w:pStyle w:val="Zellentexteng"/>
              <w:spacing w:before="0" w:after="0"/>
            </w:pPr>
            <w:r>
              <w:t>institutions-/organisationsbezogen</w:t>
            </w:r>
          </w:p>
        </w:tc>
      </w:tr>
    </w:tbl>
    <w:p w14:paraId="69AE3091" w14:textId="4F883BF9" w:rsidR="004D2238" w:rsidRDefault="00EC047F" w:rsidP="004D2238">
      <w:pPr>
        <w:pStyle w:val="StandardFett"/>
      </w:pPr>
      <w:r>
        <w:t>Begleitende Anweisungen</w:t>
      </w:r>
    </w:p>
    <w:p w14:paraId="7006B73C" w14:textId="576F7FB7" w:rsidR="004D2238" w:rsidRDefault="0005522D" w:rsidP="004D2238">
      <w:pPr>
        <w:pStyle w:val="tk-bigbullets"/>
      </w:pPr>
      <w:r>
        <w:t xml:space="preserve">Ist </w:t>
      </w:r>
      <w:r w:rsidR="004D2238">
        <w:t>kein klarer Kontext erkennbar</w:t>
      </w:r>
      <w:r w:rsidR="003D21C2">
        <w:t xml:space="preserve">, </w:t>
      </w:r>
      <w:r>
        <w:t xml:space="preserve">dann </w:t>
      </w:r>
      <w:r w:rsidR="003D21C2">
        <w:t>kodieren mit K0</w:t>
      </w:r>
      <w:r w:rsidR="004D2238">
        <w:t>.</w:t>
      </w:r>
    </w:p>
    <w:p w14:paraId="5D258711" w14:textId="29B2F4A7" w:rsidR="003D21C2" w:rsidRDefault="0005522D" w:rsidP="004D2238">
      <w:pPr>
        <w:pStyle w:val="tk-bigbullets"/>
      </w:pPr>
      <w:r>
        <w:t xml:space="preserve">Sind mehrere Kontexte erkennbar, dann </w:t>
      </w:r>
      <w:r w:rsidR="007B3231">
        <w:t>alle entsprechenden Codes nennen</w:t>
      </w:r>
      <w:r w:rsidR="00EC047F">
        <w:t>.</w:t>
      </w:r>
    </w:p>
    <w:p w14:paraId="1694799D" w14:textId="02BEB65D" w:rsidR="004E74AE" w:rsidRDefault="00EC047F" w:rsidP="004E74AE">
      <w:pPr>
        <w:pStyle w:val="Heading2"/>
      </w:pPr>
      <w:bookmarkStart w:id="43" w:name="_Toc223122666"/>
      <w:r>
        <w:t xml:space="preserve">Kodierfrage </w:t>
      </w:r>
      <w:r w:rsidR="004E74AE">
        <w:t>Tonalität</w:t>
      </w:r>
      <w:r>
        <w:t xml:space="preserve"> (Beobachtungsdimension 3)</w:t>
      </w:r>
      <w:bookmarkEnd w:id="43"/>
    </w:p>
    <w:p w14:paraId="27C6F499" w14:textId="7EE63F20" w:rsidR="004E74AE" w:rsidRDefault="004E74AE" w:rsidP="00EC047F">
      <w:pPr>
        <w:pStyle w:val="StandardFett"/>
      </w:pPr>
      <w:r>
        <w:lastRenderedPageBreak/>
        <w:t>Kodierfrage</w:t>
      </w:r>
      <w:r w:rsidR="00EC047F">
        <w:t xml:space="preserve"> Tonalität</w:t>
      </w:r>
    </w:p>
    <w:p w14:paraId="6C960738" w14:textId="2B60A327" w:rsidR="004E74AE" w:rsidRPr="00EC047F" w:rsidRDefault="004E74AE" w:rsidP="00B14DD0">
      <w:r>
        <w:t xml:space="preserve">Wie wird </w:t>
      </w:r>
      <w:r>
        <w:rPr>
          <w:rStyle w:val="s3"/>
          <w:rFonts w:ascii=".AppleSystemUIFont" w:hAnsi=".AppleSystemUIFont"/>
          <w:color w:val="0E0E0E"/>
          <w:sz w:val="21"/>
          <w:szCs w:val="21"/>
        </w:rPr>
        <w:t>&lt;</w:t>
      </w:r>
      <w:r w:rsidRPr="00EC047F">
        <w:t>Institution</w:t>
      </w:r>
      <w:r>
        <w:rPr>
          <w:rStyle w:val="s3"/>
          <w:rFonts w:ascii=".AppleSystemUIFont" w:hAnsi=".AppleSystemUIFont"/>
          <w:color w:val="0E0E0E"/>
          <w:sz w:val="21"/>
          <w:szCs w:val="21"/>
        </w:rPr>
        <w:t>&gt;</w:t>
      </w:r>
      <w:r>
        <w:t xml:space="preserve"> dargestellt?</w:t>
      </w:r>
    </w:p>
    <w:p w14:paraId="5ECCC637" w14:textId="6C0F8B51" w:rsidR="00EC047F" w:rsidRDefault="00EC047F" w:rsidP="00EC047F">
      <w:pPr>
        <w:pStyle w:val="StandardFett"/>
      </w:pPr>
      <w:r>
        <w:t>Codes für Ausprägung der Beobachtungsdimension Tonalität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2242"/>
      </w:tblGrid>
      <w:tr w:rsidR="004E74AE" w14:paraId="7CDBAE51" w14:textId="77777777">
        <w:trPr>
          <w:tblHeader/>
          <w:tblCellSpacing w:w="15" w:type="dxa"/>
        </w:trPr>
        <w:tc>
          <w:tcPr>
            <w:tcW w:w="0" w:type="auto"/>
            <w:vAlign w:val="center"/>
            <w:hideMark/>
          </w:tcPr>
          <w:p w14:paraId="5AAA7724" w14:textId="77777777" w:rsidR="004E74AE" w:rsidRPr="00EC047F" w:rsidRDefault="004E74AE" w:rsidP="00EC047F">
            <w:pPr>
              <w:pStyle w:val="Zellentexteng"/>
              <w:spacing w:before="0" w:after="0"/>
            </w:pPr>
            <w:r w:rsidRPr="00EC047F">
              <w:t>Code</w:t>
            </w:r>
          </w:p>
        </w:tc>
        <w:tc>
          <w:tcPr>
            <w:tcW w:w="0" w:type="auto"/>
            <w:vAlign w:val="center"/>
            <w:hideMark/>
          </w:tcPr>
          <w:p w14:paraId="58A99591" w14:textId="77777777" w:rsidR="004E74AE" w:rsidRPr="00EC047F" w:rsidRDefault="004E74AE" w:rsidP="00EC047F">
            <w:pPr>
              <w:pStyle w:val="Zellentexteng"/>
              <w:spacing w:before="0" w:after="0"/>
            </w:pPr>
            <w:r w:rsidRPr="00EC047F">
              <w:t>Tonalität</w:t>
            </w:r>
          </w:p>
        </w:tc>
      </w:tr>
      <w:tr w:rsidR="004E74AE" w14:paraId="7B74D3B6" w14:textId="77777777">
        <w:trPr>
          <w:tblCellSpacing w:w="15" w:type="dxa"/>
        </w:trPr>
        <w:tc>
          <w:tcPr>
            <w:tcW w:w="0" w:type="auto"/>
            <w:vAlign w:val="center"/>
            <w:hideMark/>
          </w:tcPr>
          <w:p w14:paraId="12BB670B" w14:textId="77777777" w:rsidR="004E74AE" w:rsidRDefault="004E74AE" w:rsidP="00EC047F">
            <w:pPr>
              <w:pStyle w:val="Zellentexteng"/>
              <w:spacing w:before="0" w:after="0"/>
            </w:pPr>
            <w:r>
              <w:t>T+</w:t>
            </w:r>
          </w:p>
        </w:tc>
        <w:tc>
          <w:tcPr>
            <w:tcW w:w="0" w:type="auto"/>
            <w:vAlign w:val="center"/>
            <w:hideMark/>
          </w:tcPr>
          <w:p w14:paraId="3A6CD003" w14:textId="05257934" w:rsidR="004E74AE" w:rsidRDefault="004E74AE" w:rsidP="00EC047F">
            <w:pPr>
              <w:pStyle w:val="Zellentexteng"/>
              <w:spacing w:before="0" w:after="0"/>
            </w:pPr>
            <w:r>
              <w:t>positiv</w:t>
            </w:r>
            <w:r w:rsidR="007B710A">
              <w:t>/</w:t>
            </w:r>
            <w:r>
              <w:t>legitimierend</w:t>
            </w:r>
          </w:p>
        </w:tc>
      </w:tr>
      <w:tr w:rsidR="004E74AE" w14:paraId="3691D32E" w14:textId="77777777">
        <w:trPr>
          <w:tblCellSpacing w:w="15" w:type="dxa"/>
        </w:trPr>
        <w:tc>
          <w:tcPr>
            <w:tcW w:w="0" w:type="auto"/>
            <w:vAlign w:val="center"/>
            <w:hideMark/>
          </w:tcPr>
          <w:p w14:paraId="4BEAD80A" w14:textId="77777777" w:rsidR="004E74AE" w:rsidRDefault="004E74AE" w:rsidP="00EC047F">
            <w:pPr>
              <w:pStyle w:val="Zellentexteng"/>
              <w:spacing w:before="0" w:after="0"/>
            </w:pPr>
            <w:r>
              <w:t>T0</w:t>
            </w:r>
          </w:p>
        </w:tc>
        <w:tc>
          <w:tcPr>
            <w:tcW w:w="0" w:type="auto"/>
            <w:vAlign w:val="center"/>
            <w:hideMark/>
          </w:tcPr>
          <w:p w14:paraId="0B6ED945" w14:textId="7829ED02" w:rsidR="004E74AE" w:rsidRDefault="004E74AE" w:rsidP="00EC047F">
            <w:pPr>
              <w:pStyle w:val="Zellentexteng"/>
              <w:spacing w:before="0" w:after="0"/>
            </w:pPr>
            <w:r>
              <w:t>neutral</w:t>
            </w:r>
            <w:r w:rsidR="007B710A">
              <w:t>/</w:t>
            </w:r>
            <w:r>
              <w:t>beschreibend</w:t>
            </w:r>
          </w:p>
        </w:tc>
      </w:tr>
      <w:tr w:rsidR="004E74AE" w14:paraId="010C7FDD" w14:textId="77777777">
        <w:trPr>
          <w:tblCellSpacing w:w="15" w:type="dxa"/>
        </w:trPr>
        <w:tc>
          <w:tcPr>
            <w:tcW w:w="0" w:type="auto"/>
            <w:vAlign w:val="center"/>
            <w:hideMark/>
          </w:tcPr>
          <w:p w14:paraId="135F5E82" w14:textId="77777777" w:rsidR="004E74AE" w:rsidRDefault="004E74AE" w:rsidP="00EC047F">
            <w:pPr>
              <w:pStyle w:val="Zellentexteng"/>
              <w:spacing w:before="0" w:after="0"/>
            </w:pPr>
            <w:r>
              <w:t>T±</w:t>
            </w:r>
          </w:p>
        </w:tc>
        <w:tc>
          <w:tcPr>
            <w:tcW w:w="0" w:type="auto"/>
            <w:vAlign w:val="center"/>
            <w:hideMark/>
          </w:tcPr>
          <w:p w14:paraId="4CB9700D" w14:textId="77777777" w:rsidR="004E74AE" w:rsidRDefault="004E74AE" w:rsidP="00EC047F">
            <w:pPr>
              <w:pStyle w:val="Zellentexteng"/>
              <w:spacing w:before="0" w:after="0"/>
            </w:pPr>
            <w:r>
              <w:t>ambivalent</w:t>
            </w:r>
          </w:p>
        </w:tc>
      </w:tr>
      <w:tr w:rsidR="004E74AE" w14:paraId="1889FECD" w14:textId="77777777">
        <w:trPr>
          <w:tblCellSpacing w:w="15" w:type="dxa"/>
        </w:trPr>
        <w:tc>
          <w:tcPr>
            <w:tcW w:w="0" w:type="auto"/>
            <w:vAlign w:val="center"/>
            <w:hideMark/>
          </w:tcPr>
          <w:p w14:paraId="5791EC4B" w14:textId="77777777" w:rsidR="004E74AE" w:rsidRDefault="004E74AE" w:rsidP="00EC047F">
            <w:pPr>
              <w:pStyle w:val="Zellentexteng"/>
              <w:spacing w:before="0" w:after="0"/>
            </w:pPr>
            <w:r>
              <w:t>T−</w:t>
            </w:r>
          </w:p>
        </w:tc>
        <w:tc>
          <w:tcPr>
            <w:tcW w:w="0" w:type="auto"/>
            <w:vAlign w:val="center"/>
            <w:hideMark/>
          </w:tcPr>
          <w:p w14:paraId="1422DD21" w14:textId="053A4F5B" w:rsidR="004E74AE" w:rsidRDefault="004E74AE" w:rsidP="00EC047F">
            <w:pPr>
              <w:pStyle w:val="Zellentexteng"/>
              <w:spacing w:before="0" w:after="0"/>
            </w:pPr>
            <w:r>
              <w:t>kritisch</w:t>
            </w:r>
            <w:r w:rsidR="007B710A">
              <w:t>/</w:t>
            </w:r>
            <w:r>
              <w:t>problematisierend</w:t>
            </w:r>
          </w:p>
        </w:tc>
      </w:tr>
    </w:tbl>
    <w:p w14:paraId="2E10D3A0" w14:textId="77777777" w:rsidR="00EC047F" w:rsidRDefault="00EC047F" w:rsidP="00EC047F">
      <w:pPr>
        <w:pStyle w:val="StandardFett"/>
      </w:pPr>
      <w:r>
        <w:t>Begleitende Anweisungen</w:t>
      </w:r>
    </w:p>
    <w:p w14:paraId="14EDCF7A" w14:textId="77777777" w:rsidR="004E74AE" w:rsidRPr="00EC047F" w:rsidRDefault="004E74AE" w:rsidP="00EC047F">
      <w:pPr>
        <w:pStyle w:val="tk-bigbullets"/>
      </w:pPr>
      <w:r w:rsidRPr="00EC047F">
        <w:rPr>
          <w:rStyle w:val="s1"/>
          <w:rFonts w:ascii="Calibri" w:hAnsi="Calibri"/>
          <w:sz w:val="24"/>
          <w:szCs w:val="24"/>
        </w:rPr>
        <w:t>T0</w:t>
      </w:r>
      <w:r w:rsidRPr="00EC047F">
        <w:t xml:space="preserve"> ist der Default, wenn keine Wertung erfolgt.</w:t>
      </w:r>
    </w:p>
    <w:p w14:paraId="023D2822" w14:textId="6A4BE4DE" w:rsidR="004E74AE" w:rsidRPr="00EC047F" w:rsidRDefault="004E74AE" w:rsidP="00EC047F">
      <w:pPr>
        <w:pStyle w:val="tk-bigbullets"/>
      </w:pPr>
      <w:r w:rsidRPr="00EC047F">
        <w:rPr>
          <w:rStyle w:val="s1"/>
          <w:rFonts w:ascii="Calibri" w:hAnsi="Calibri"/>
          <w:sz w:val="24"/>
          <w:szCs w:val="24"/>
        </w:rPr>
        <w:t>T±</w:t>
      </w:r>
      <w:r w:rsidRPr="00EC047F">
        <w:t xml:space="preserve"> nur bei klaren gegensätzlichen Signalen</w:t>
      </w:r>
    </w:p>
    <w:p w14:paraId="54DD52ED" w14:textId="36B907C4" w:rsidR="004E74AE" w:rsidRDefault="00B31E03" w:rsidP="004E74AE">
      <w:pPr>
        <w:pStyle w:val="Heading2"/>
      </w:pPr>
      <w:bookmarkStart w:id="44" w:name="_Toc223122667"/>
      <w:r>
        <w:t xml:space="preserve">Kodierfrage </w:t>
      </w:r>
      <w:r w:rsidR="004E74AE">
        <w:t>Rollen</w:t>
      </w:r>
      <w:r w:rsidR="00C636C7">
        <w:t xml:space="preserve"> </w:t>
      </w:r>
      <w:r>
        <w:t>(Beobachtungsdimension 4)</w:t>
      </w:r>
      <w:bookmarkEnd w:id="44"/>
    </w:p>
    <w:p w14:paraId="54DE755D" w14:textId="3CFC910F" w:rsidR="00B31E03" w:rsidRDefault="00B31E03" w:rsidP="00B31E03">
      <w:pPr>
        <w:pStyle w:val="StandardFett"/>
      </w:pPr>
      <w:r>
        <w:t>Kodierfrage Rolle</w:t>
      </w:r>
    </w:p>
    <w:p w14:paraId="4BC6B0B5" w14:textId="3ECE28E0" w:rsidR="004E74AE" w:rsidRDefault="004E74AE" w:rsidP="00B14DD0">
      <w:r>
        <w:t xml:space="preserve">Welche Funktion wird </w:t>
      </w:r>
      <w:r>
        <w:rPr>
          <w:rStyle w:val="s2"/>
          <w:rFonts w:ascii=".AppleSystemUIFont" w:hAnsi=".AppleSystemUIFont"/>
          <w:color w:val="0E0E0E"/>
          <w:sz w:val="21"/>
          <w:szCs w:val="21"/>
        </w:rPr>
        <w:t>&lt;</w:t>
      </w:r>
      <w:r w:rsidRPr="00B31E03">
        <w:t>Institution</w:t>
      </w:r>
      <w:r w:rsidR="007B3231">
        <w:rPr>
          <w:rStyle w:val="s2"/>
          <w:rFonts w:ascii=".AppleSystemUIFont" w:hAnsi=".AppleSystemUIFont"/>
          <w:color w:val="0E0E0E"/>
          <w:sz w:val="21"/>
          <w:szCs w:val="21"/>
        </w:rPr>
        <w:t xml:space="preserve">&gt; </w:t>
      </w:r>
      <w:r>
        <w:t>zugeschrieben?</w:t>
      </w:r>
    </w:p>
    <w:p w14:paraId="3CE52689" w14:textId="7BC5FDDD" w:rsidR="00B31E03" w:rsidRDefault="00B31E03" w:rsidP="00B31E03">
      <w:pPr>
        <w:pStyle w:val="StandardFett"/>
      </w:pPr>
      <w:r>
        <w:t>Codes für Ausprägung der Beobachtungsdimension Rollen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3270"/>
      </w:tblGrid>
      <w:tr w:rsidR="004E74AE" w14:paraId="3F327513" w14:textId="77777777">
        <w:trPr>
          <w:tblHeader/>
          <w:tblCellSpacing w:w="15" w:type="dxa"/>
        </w:trPr>
        <w:tc>
          <w:tcPr>
            <w:tcW w:w="0" w:type="auto"/>
            <w:vAlign w:val="center"/>
            <w:hideMark/>
          </w:tcPr>
          <w:p w14:paraId="222D1149" w14:textId="77777777" w:rsidR="004E74AE" w:rsidRPr="00B31E03" w:rsidRDefault="004E74AE" w:rsidP="00B31E03">
            <w:pPr>
              <w:pStyle w:val="Zellentexteng"/>
              <w:spacing w:before="0" w:after="0"/>
            </w:pPr>
            <w:r w:rsidRPr="00B31E03">
              <w:t>Code</w:t>
            </w:r>
          </w:p>
        </w:tc>
        <w:tc>
          <w:tcPr>
            <w:tcW w:w="0" w:type="auto"/>
            <w:vAlign w:val="center"/>
            <w:hideMark/>
          </w:tcPr>
          <w:p w14:paraId="35FCD2DF" w14:textId="77777777" w:rsidR="004E74AE" w:rsidRPr="00B31E03" w:rsidRDefault="004E74AE" w:rsidP="00B31E03">
            <w:pPr>
              <w:pStyle w:val="Zellentexteng"/>
              <w:spacing w:before="0" w:after="0"/>
            </w:pPr>
            <w:r w:rsidRPr="00B31E03">
              <w:t>Rolle</w:t>
            </w:r>
          </w:p>
        </w:tc>
      </w:tr>
      <w:tr w:rsidR="00B31E03" w14:paraId="47E66BE9" w14:textId="77777777">
        <w:trPr>
          <w:tblCellSpacing w:w="15" w:type="dxa"/>
        </w:trPr>
        <w:tc>
          <w:tcPr>
            <w:tcW w:w="0" w:type="auto"/>
            <w:vAlign w:val="center"/>
          </w:tcPr>
          <w:p w14:paraId="4C9552DA" w14:textId="400EE8CE" w:rsidR="00B31E03" w:rsidRDefault="00B31E03" w:rsidP="00B31E03">
            <w:pPr>
              <w:pStyle w:val="Zellentexteng"/>
              <w:spacing w:before="0" w:after="0"/>
            </w:pPr>
            <w:r>
              <w:t>R0</w:t>
            </w:r>
          </w:p>
        </w:tc>
        <w:tc>
          <w:tcPr>
            <w:tcW w:w="0" w:type="auto"/>
            <w:vAlign w:val="center"/>
          </w:tcPr>
          <w:p w14:paraId="179846F2" w14:textId="379448B5" w:rsidR="00B31E03" w:rsidRDefault="00B31E03" w:rsidP="00B31E03">
            <w:pPr>
              <w:pStyle w:val="Zellentexteng"/>
              <w:spacing w:before="0" w:after="0"/>
            </w:pPr>
            <w:r>
              <w:t>keine klare Rollenzuschreibung</w:t>
            </w:r>
            <w:r w:rsidR="007B3231">
              <w:t>/Default</w:t>
            </w:r>
          </w:p>
        </w:tc>
      </w:tr>
      <w:tr w:rsidR="004E74AE" w14:paraId="18E6901C" w14:textId="77777777">
        <w:trPr>
          <w:tblCellSpacing w:w="15" w:type="dxa"/>
        </w:trPr>
        <w:tc>
          <w:tcPr>
            <w:tcW w:w="0" w:type="auto"/>
            <w:vAlign w:val="center"/>
            <w:hideMark/>
          </w:tcPr>
          <w:p w14:paraId="0DC23F5C" w14:textId="77777777" w:rsidR="004E74AE" w:rsidRDefault="004E74AE" w:rsidP="00B31E03">
            <w:pPr>
              <w:pStyle w:val="Zellentexteng"/>
              <w:spacing w:before="0" w:after="0"/>
            </w:pPr>
            <w:r>
              <w:t>R1</w:t>
            </w:r>
          </w:p>
        </w:tc>
        <w:tc>
          <w:tcPr>
            <w:tcW w:w="0" w:type="auto"/>
            <w:vAlign w:val="center"/>
            <w:hideMark/>
          </w:tcPr>
          <w:p w14:paraId="70055DA6" w14:textId="77777777" w:rsidR="004E74AE" w:rsidRDefault="004E74AE" w:rsidP="00B31E03">
            <w:pPr>
              <w:pStyle w:val="Zellentexteng"/>
              <w:spacing w:before="0" w:after="0"/>
            </w:pPr>
            <w:r>
              <w:t>autoritative Wissensquelle</w:t>
            </w:r>
          </w:p>
        </w:tc>
      </w:tr>
      <w:tr w:rsidR="004E74AE" w14:paraId="7733E666" w14:textId="77777777">
        <w:trPr>
          <w:tblCellSpacing w:w="15" w:type="dxa"/>
        </w:trPr>
        <w:tc>
          <w:tcPr>
            <w:tcW w:w="0" w:type="auto"/>
            <w:vAlign w:val="center"/>
            <w:hideMark/>
          </w:tcPr>
          <w:p w14:paraId="60333DBD" w14:textId="77777777" w:rsidR="004E74AE" w:rsidRDefault="004E74AE" w:rsidP="00B31E03">
            <w:pPr>
              <w:pStyle w:val="Zellentexteng"/>
              <w:spacing w:before="0" w:after="0"/>
            </w:pPr>
            <w:r>
              <w:t>R2</w:t>
            </w:r>
          </w:p>
        </w:tc>
        <w:tc>
          <w:tcPr>
            <w:tcW w:w="0" w:type="auto"/>
            <w:vAlign w:val="center"/>
            <w:hideMark/>
          </w:tcPr>
          <w:p w14:paraId="28D46503" w14:textId="77777777" w:rsidR="004E74AE" w:rsidRDefault="004E74AE" w:rsidP="00B31E03">
            <w:pPr>
              <w:pStyle w:val="Zellentexteng"/>
              <w:spacing w:before="0" w:after="0"/>
            </w:pPr>
            <w:r>
              <w:t>forschende Institution</w:t>
            </w:r>
          </w:p>
        </w:tc>
      </w:tr>
      <w:tr w:rsidR="004E74AE" w14:paraId="3022C195" w14:textId="77777777">
        <w:trPr>
          <w:tblCellSpacing w:w="15" w:type="dxa"/>
        </w:trPr>
        <w:tc>
          <w:tcPr>
            <w:tcW w:w="0" w:type="auto"/>
            <w:vAlign w:val="center"/>
            <w:hideMark/>
          </w:tcPr>
          <w:p w14:paraId="1D1ACDBE" w14:textId="77777777" w:rsidR="004E74AE" w:rsidRDefault="004E74AE" w:rsidP="00B31E03">
            <w:pPr>
              <w:pStyle w:val="Zellentexteng"/>
              <w:spacing w:before="0" w:after="0"/>
            </w:pPr>
            <w:r>
              <w:t>R3</w:t>
            </w:r>
          </w:p>
        </w:tc>
        <w:tc>
          <w:tcPr>
            <w:tcW w:w="0" w:type="auto"/>
            <w:vAlign w:val="center"/>
            <w:hideMark/>
          </w:tcPr>
          <w:p w14:paraId="2853C113" w14:textId="77777777" w:rsidR="004E74AE" w:rsidRDefault="004E74AE" w:rsidP="00B31E03">
            <w:pPr>
              <w:pStyle w:val="Zellentexteng"/>
              <w:spacing w:before="0" w:after="0"/>
            </w:pPr>
            <w:r>
              <w:t>beratende Institution</w:t>
            </w:r>
          </w:p>
        </w:tc>
      </w:tr>
      <w:tr w:rsidR="004E74AE" w14:paraId="2B6A83FD" w14:textId="77777777">
        <w:trPr>
          <w:tblCellSpacing w:w="15" w:type="dxa"/>
        </w:trPr>
        <w:tc>
          <w:tcPr>
            <w:tcW w:w="0" w:type="auto"/>
            <w:vAlign w:val="center"/>
            <w:hideMark/>
          </w:tcPr>
          <w:p w14:paraId="40693623" w14:textId="77777777" w:rsidR="004E74AE" w:rsidRDefault="004E74AE" w:rsidP="00B31E03">
            <w:pPr>
              <w:pStyle w:val="Zellentexteng"/>
              <w:spacing w:before="0" w:after="0"/>
            </w:pPr>
            <w:r>
              <w:t>R4</w:t>
            </w:r>
          </w:p>
        </w:tc>
        <w:tc>
          <w:tcPr>
            <w:tcW w:w="0" w:type="auto"/>
            <w:vAlign w:val="center"/>
            <w:hideMark/>
          </w:tcPr>
          <w:p w14:paraId="1F4EC1B8" w14:textId="7588B542" w:rsidR="004E74AE" w:rsidRDefault="004E74AE" w:rsidP="00B31E03">
            <w:pPr>
              <w:pStyle w:val="Zellentexteng"/>
              <w:spacing w:before="0" w:after="0"/>
            </w:pPr>
            <w:r>
              <w:t>umsetzende/operative Akteurin</w:t>
            </w:r>
          </w:p>
        </w:tc>
      </w:tr>
      <w:tr w:rsidR="004E74AE" w14:paraId="1F67D49C" w14:textId="77777777">
        <w:trPr>
          <w:tblCellSpacing w:w="15" w:type="dxa"/>
        </w:trPr>
        <w:tc>
          <w:tcPr>
            <w:tcW w:w="0" w:type="auto"/>
            <w:vAlign w:val="center"/>
            <w:hideMark/>
          </w:tcPr>
          <w:p w14:paraId="30565A13" w14:textId="77777777" w:rsidR="004E74AE" w:rsidRDefault="004E74AE" w:rsidP="00B31E03">
            <w:pPr>
              <w:pStyle w:val="Zellentexteng"/>
              <w:spacing w:before="0" w:after="0"/>
            </w:pPr>
            <w:r>
              <w:t>R5</w:t>
            </w:r>
          </w:p>
        </w:tc>
        <w:tc>
          <w:tcPr>
            <w:tcW w:w="0" w:type="auto"/>
            <w:vAlign w:val="center"/>
            <w:hideMark/>
          </w:tcPr>
          <w:p w14:paraId="7BCA6A95" w14:textId="77777777" w:rsidR="004E74AE" w:rsidRDefault="004E74AE" w:rsidP="00B31E03">
            <w:pPr>
              <w:pStyle w:val="Zellentexteng"/>
              <w:spacing w:before="0" w:after="0"/>
            </w:pPr>
            <w:r>
              <w:t>politischer Akteur</w:t>
            </w:r>
          </w:p>
        </w:tc>
      </w:tr>
      <w:tr w:rsidR="004E74AE" w14:paraId="6ADA9E98" w14:textId="77777777">
        <w:trPr>
          <w:tblCellSpacing w:w="15" w:type="dxa"/>
        </w:trPr>
        <w:tc>
          <w:tcPr>
            <w:tcW w:w="0" w:type="auto"/>
            <w:vAlign w:val="center"/>
            <w:hideMark/>
          </w:tcPr>
          <w:p w14:paraId="6D542F86" w14:textId="77777777" w:rsidR="004E74AE" w:rsidRDefault="004E74AE" w:rsidP="00B31E03">
            <w:pPr>
              <w:pStyle w:val="Zellentexteng"/>
              <w:spacing w:before="0" w:after="0"/>
            </w:pPr>
            <w:r>
              <w:t>R6</w:t>
            </w:r>
          </w:p>
        </w:tc>
        <w:tc>
          <w:tcPr>
            <w:tcW w:w="0" w:type="auto"/>
            <w:vAlign w:val="center"/>
            <w:hideMark/>
          </w:tcPr>
          <w:p w14:paraId="51B01320" w14:textId="2BE26961" w:rsidR="004E74AE" w:rsidRDefault="004E74AE" w:rsidP="00B31E03">
            <w:pPr>
              <w:pStyle w:val="Zellentexteng"/>
              <w:spacing w:before="0" w:after="0"/>
            </w:pPr>
            <w:r>
              <w:t>Problemträger/-verursacher</w:t>
            </w:r>
          </w:p>
        </w:tc>
      </w:tr>
      <w:tr w:rsidR="004E74AE" w14:paraId="2267C2FF" w14:textId="77777777">
        <w:trPr>
          <w:tblCellSpacing w:w="15" w:type="dxa"/>
        </w:trPr>
        <w:tc>
          <w:tcPr>
            <w:tcW w:w="0" w:type="auto"/>
            <w:vAlign w:val="center"/>
            <w:hideMark/>
          </w:tcPr>
          <w:p w14:paraId="6003239B" w14:textId="77777777" w:rsidR="004E74AE" w:rsidRDefault="004E74AE" w:rsidP="00B31E03">
            <w:pPr>
              <w:pStyle w:val="Zellentexteng"/>
              <w:spacing w:before="0" w:after="0"/>
            </w:pPr>
            <w:r>
              <w:t>R7</w:t>
            </w:r>
          </w:p>
        </w:tc>
        <w:tc>
          <w:tcPr>
            <w:tcW w:w="0" w:type="auto"/>
            <w:vAlign w:val="center"/>
            <w:hideMark/>
          </w:tcPr>
          <w:p w14:paraId="7379CAD8" w14:textId="77777777" w:rsidR="004E74AE" w:rsidRDefault="004E74AE" w:rsidP="00B31E03">
            <w:pPr>
              <w:pStyle w:val="Zellentexteng"/>
              <w:spacing w:before="0" w:after="0"/>
            </w:pPr>
            <w:r>
              <w:t>Vergleichsmaßstab</w:t>
            </w:r>
          </w:p>
        </w:tc>
      </w:tr>
    </w:tbl>
    <w:p w14:paraId="51DD49D7" w14:textId="77777777" w:rsidR="00772A2D" w:rsidRDefault="00772A2D" w:rsidP="00772A2D">
      <w:pPr>
        <w:pStyle w:val="StandardFett"/>
      </w:pPr>
      <w:r>
        <w:t>Begleitende Anweisungen</w:t>
      </w:r>
    </w:p>
    <w:p w14:paraId="3166AFAC" w14:textId="5EFEB652" w:rsidR="00772A2D" w:rsidRPr="00EC047F" w:rsidRDefault="007B3231" w:rsidP="00772A2D">
      <w:pPr>
        <w:pStyle w:val="tk-bigbullets"/>
      </w:pPr>
      <w:r>
        <w:rPr>
          <w:rStyle w:val="s1"/>
          <w:rFonts w:ascii="Calibri" w:hAnsi="Calibri"/>
          <w:sz w:val="24"/>
          <w:szCs w:val="14"/>
        </w:rPr>
        <w:t>…</w:t>
      </w:r>
    </w:p>
    <w:p w14:paraId="4B6E28E8" w14:textId="40919BBF" w:rsidR="00772A2D" w:rsidRPr="00EC047F" w:rsidRDefault="007B3231" w:rsidP="00772A2D">
      <w:pPr>
        <w:pStyle w:val="tk-bigbullets"/>
      </w:pPr>
      <w:r>
        <w:rPr>
          <w:rStyle w:val="s1"/>
          <w:rFonts w:ascii="Calibri" w:hAnsi="Calibri"/>
          <w:sz w:val="24"/>
          <w:szCs w:val="14"/>
        </w:rPr>
        <w:t>…</w:t>
      </w:r>
    </w:p>
    <w:p w14:paraId="51CA2A9C" w14:textId="6A1E774E" w:rsidR="004E74AE" w:rsidRDefault="00B31E03" w:rsidP="004E74AE">
      <w:pPr>
        <w:pStyle w:val="Heading2"/>
      </w:pPr>
      <w:bookmarkStart w:id="45" w:name="_Toc223122668"/>
      <w:r>
        <w:t>Kodierfrage Vergleich</w:t>
      </w:r>
      <w:r w:rsidR="00C636C7">
        <w:t>e</w:t>
      </w:r>
      <w:r>
        <w:t xml:space="preserve"> (Beobachtungsdimension 5)</w:t>
      </w:r>
      <w:bookmarkEnd w:id="45"/>
    </w:p>
    <w:p w14:paraId="5C105C1E" w14:textId="26C321C8" w:rsidR="00B31E03" w:rsidRDefault="00B31E03" w:rsidP="00B31E03">
      <w:pPr>
        <w:pStyle w:val="StandardFett"/>
      </w:pPr>
      <w:r>
        <w:t xml:space="preserve">Kodierfrage </w:t>
      </w:r>
      <w:r w:rsidR="00BE5C62">
        <w:t>Vergleich</w:t>
      </w:r>
      <w:r w:rsidR="00C636C7">
        <w:t>e</w:t>
      </w:r>
    </w:p>
    <w:p w14:paraId="53D187AD" w14:textId="77777777" w:rsidR="004E74AE" w:rsidRDefault="004E74AE" w:rsidP="00B14DD0">
      <w:r>
        <w:t xml:space="preserve">Wird </w:t>
      </w:r>
      <w:r w:rsidRPr="00B31E03">
        <w:t>&lt;Institution&gt;</w:t>
      </w:r>
      <w:r>
        <w:t xml:space="preserve"> relativ zu anderen eingeordnet?</w:t>
      </w:r>
    </w:p>
    <w:p w14:paraId="21447AB2" w14:textId="7D93DD1A" w:rsidR="00B31E03" w:rsidRDefault="00B31E03" w:rsidP="00B31E03">
      <w:pPr>
        <w:pStyle w:val="StandardFett"/>
      </w:pPr>
      <w:r>
        <w:t xml:space="preserve">Codes für Ausprägung der Beobachtungsdimension </w:t>
      </w:r>
      <w:r w:rsidR="00BE5C62">
        <w:t>Vergleich</w:t>
      </w:r>
      <w:r w:rsidR="00C636C7">
        <w: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3042"/>
      </w:tblGrid>
      <w:tr w:rsidR="00B31E03" w14:paraId="554E3F36" w14:textId="77777777">
        <w:trPr>
          <w:tblHeader/>
          <w:tblCellSpacing w:w="15" w:type="dxa"/>
        </w:trPr>
        <w:tc>
          <w:tcPr>
            <w:tcW w:w="0" w:type="auto"/>
            <w:vAlign w:val="center"/>
            <w:hideMark/>
          </w:tcPr>
          <w:p w14:paraId="51EEB05F" w14:textId="40BB5AB9" w:rsidR="00B31E03" w:rsidRPr="00B31E03" w:rsidRDefault="00B31E03" w:rsidP="00B31E03">
            <w:pPr>
              <w:pStyle w:val="Zellentexteng"/>
              <w:spacing w:before="0" w:after="0"/>
            </w:pPr>
            <w:r w:rsidRPr="00B31E03">
              <w:lastRenderedPageBreak/>
              <w:t>Code</w:t>
            </w:r>
          </w:p>
        </w:tc>
        <w:tc>
          <w:tcPr>
            <w:tcW w:w="0" w:type="auto"/>
            <w:vAlign w:val="center"/>
            <w:hideMark/>
          </w:tcPr>
          <w:p w14:paraId="4CF104B4" w14:textId="33693FA7" w:rsidR="00B31E03" w:rsidRPr="00B31E03" w:rsidRDefault="00B31E03" w:rsidP="00B31E03">
            <w:pPr>
              <w:pStyle w:val="Zellentexteng"/>
              <w:spacing w:before="0" w:after="0"/>
            </w:pPr>
            <w:r w:rsidRPr="00B31E03">
              <w:t>Rolle</w:t>
            </w:r>
          </w:p>
        </w:tc>
      </w:tr>
      <w:tr w:rsidR="00B31E03" w14:paraId="4116320F" w14:textId="77777777">
        <w:trPr>
          <w:tblCellSpacing w:w="15" w:type="dxa"/>
        </w:trPr>
        <w:tc>
          <w:tcPr>
            <w:tcW w:w="0" w:type="auto"/>
            <w:vAlign w:val="center"/>
            <w:hideMark/>
          </w:tcPr>
          <w:p w14:paraId="35DBE1F2" w14:textId="233D0F52" w:rsidR="00B31E03" w:rsidRDefault="00BE5C62" w:rsidP="00B31E03">
            <w:pPr>
              <w:pStyle w:val="Zellentexteng"/>
              <w:spacing w:before="0" w:after="0"/>
            </w:pPr>
            <w:r>
              <w:t>V</w:t>
            </w:r>
            <w:r w:rsidR="00B31E03">
              <w:t>0</w:t>
            </w:r>
          </w:p>
        </w:tc>
        <w:tc>
          <w:tcPr>
            <w:tcW w:w="0" w:type="auto"/>
            <w:vAlign w:val="center"/>
            <w:hideMark/>
          </w:tcPr>
          <w:p w14:paraId="4F77C6E5" w14:textId="162B4636" w:rsidR="00B31E03" w:rsidRDefault="007B3231" w:rsidP="00B31E03">
            <w:pPr>
              <w:pStyle w:val="Zellentexteng"/>
              <w:spacing w:before="0" w:after="0"/>
            </w:pPr>
            <w:r>
              <w:t>k</w:t>
            </w:r>
            <w:r w:rsidR="00BE5C62">
              <w:t>ein Vergleich</w:t>
            </w:r>
            <w:r>
              <w:t>/Default</w:t>
            </w:r>
          </w:p>
        </w:tc>
      </w:tr>
      <w:tr w:rsidR="00B31E03" w14:paraId="718CAD9D" w14:textId="77777777">
        <w:trPr>
          <w:tblCellSpacing w:w="15" w:type="dxa"/>
        </w:trPr>
        <w:tc>
          <w:tcPr>
            <w:tcW w:w="0" w:type="auto"/>
            <w:vAlign w:val="center"/>
            <w:hideMark/>
          </w:tcPr>
          <w:p w14:paraId="3249F37A" w14:textId="78FB8198" w:rsidR="00B31E03" w:rsidRDefault="00BE5C62" w:rsidP="00B31E03">
            <w:pPr>
              <w:pStyle w:val="Zellentexteng"/>
              <w:spacing w:before="0" w:after="0"/>
            </w:pPr>
            <w:r>
              <w:t>V=</w:t>
            </w:r>
          </w:p>
        </w:tc>
        <w:tc>
          <w:tcPr>
            <w:tcW w:w="0" w:type="auto"/>
            <w:vAlign w:val="center"/>
            <w:hideMark/>
          </w:tcPr>
          <w:p w14:paraId="5A0E4C29" w14:textId="6901F81F" w:rsidR="00B31E03" w:rsidRDefault="00BE5C62" w:rsidP="00B31E03">
            <w:pPr>
              <w:pStyle w:val="Zellentexteng"/>
              <w:spacing w:before="0" w:after="0"/>
            </w:pPr>
            <w:r>
              <w:t>gleichrangig</w:t>
            </w:r>
          </w:p>
        </w:tc>
      </w:tr>
      <w:tr w:rsidR="00BE5C62" w14:paraId="207736A4" w14:textId="77777777">
        <w:trPr>
          <w:tblCellSpacing w:w="15" w:type="dxa"/>
        </w:trPr>
        <w:tc>
          <w:tcPr>
            <w:tcW w:w="0" w:type="auto"/>
            <w:vAlign w:val="center"/>
          </w:tcPr>
          <w:p w14:paraId="71BD7767" w14:textId="4BBD6EB2" w:rsidR="00BE5C62" w:rsidRDefault="00BE5C62" w:rsidP="00B31E03">
            <w:pPr>
              <w:pStyle w:val="Zellentexteng"/>
              <w:spacing w:before="0" w:after="0"/>
            </w:pPr>
            <w:r>
              <w:t>V+</w:t>
            </w:r>
          </w:p>
        </w:tc>
        <w:tc>
          <w:tcPr>
            <w:tcW w:w="0" w:type="auto"/>
            <w:vAlign w:val="center"/>
          </w:tcPr>
          <w:p w14:paraId="0C9A8F46" w14:textId="571077B9" w:rsidR="00BE5C62" w:rsidRDefault="00BE5C62" w:rsidP="00B31E03">
            <w:pPr>
              <w:pStyle w:val="Zellentexteng"/>
              <w:spacing w:before="0" w:after="0"/>
            </w:pPr>
            <w:r>
              <w:t>führende Institution</w:t>
            </w:r>
            <w:r w:rsidR="007B710A">
              <w:t>/</w:t>
            </w:r>
            <w:r>
              <w:t>Spitzenposition</w:t>
            </w:r>
          </w:p>
        </w:tc>
      </w:tr>
      <w:tr w:rsidR="004E74AE" w14:paraId="7EE2145E" w14:textId="77777777">
        <w:trPr>
          <w:tblCellSpacing w:w="15" w:type="dxa"/>
        </w:trPr>
        <w:tc>
          <w:tcPr>
            <w:tcW w:w="0" w:type="auto"/>
            <w:vAlign w:val="center"/>
            <w:hideMark/>
          </w:tcPr>
          <w:p w14:paraId="3CED4F61" w14:textId="242347C0" w:rsidR="004E74AE" w:rsidRDefault="00BE5C62" w:rsidP="00B31E03">
            <w:pPr>
              <w:pStyle w:val="Zellentexteng"/>
              <w:spacing w:before="0" w:after="0"/>
            </w:pPr>
            <w:r>
              <w:t>V</w:t>
            </w:r>
            <w:r w:rsidR="004E74AE">
              <w:t>−</w:t>
            </w:r>
          </w:p>
        </w:tc>
        <w:tc>
          <w:tcPr>
            <w:tcW w:w="0" w:type="auto"/>
            <w:vAlign w:val="center"/>
            <w:hideMark/>
          </w:tcPr>
          <w:p w14:paraId="770B12ED" w14:textId="2780D79D" w:rsidR="004E74AE" w:rsidRDefault="00BE5C62" w:rsidP="00B31E03">
            <w:pPr>
              <w:pStyle w:val="Zellentexteng"/>
              <w:spacing w:before="0" w:after="0"/>
            </w:pPr>
            <w:r>
              <w:t>n</w:t>
            </w:r>
            <w:r w:rsidR="004E74AE">
              <w:t>achgeordnet</w:t>
            </w:r>
          </w:p>
        </w:tc>
      </w:tr>
      <w:tr w:rsidR="004E74AE" w14:paraId="5C62EB66" w14:textId="77777777">
        <w:trPr>
          <w:tblCellSpacing w:w="15" w:type="dxa"/>
        </w:trPr>
        <w:tc>
          <w:tcPr>
            <w:tcW w:w="0" w:type="auto"/>
            <w:vAlign w:val="center"/>
            <w:hideMark/>
          </w:tcPr>
          <w:p w14:paraId="4234472B" w14:textId="096D4661" w:rsidR="004E74AE" w:rsidRDefault="00BE5C62" w:rsidP="00BE5C62">
            <w:pPr>
              <w:pStyle w:val="Zellentexteng"/>
              <w:spacing w:before="0" w:after="0"/>
            </w:pPr>
            <w:r>
              <w:t>V</w:t>
            </w:r>
            <w:r w:rsidR="004E74AE">
              <w:t>≠</w:t>
            </w:r>
          </w:p>
        </w:tc>
        <w:tc>
          <w:tcPr>
            <w:tcW w:w="0" w:type="auto"/>
            <w:vAlign w:val="center"/>
            <w:hideMark/>
          </w:tcPr>
          <w:p w14:paraId="6A9B218C" w14:textId="4BE4EE57" w:rsidR="004E74AE" w:rsidRDefault="004E74AE" w:rsidP="00BE5C62">
            <w:pPr>
              <w:pStyle w:val="Zellentexteng"/>
              <w:spacing w:before="0" w:after="0"/>
            </w:pPr>
            <w:r>
              <w:t>nicht vergleichbar</w:t>
            </w:r>
            <w:r w:rsidR="007B710A">
              <w:t>/</w:t>
            </w:r>
            <w:r>
              <w:t>andersartig</w:t>
            </w:r>
          </w:p>
        </w:tc>
      </w:tr>
    </w:tbl>
    <w:p w14:paraId="3AB0E7F1" w14:textId="77777777" w:rsidR="00772A2D" w:rsidRDefault="00772A2D" w:rsidP="00772A2D">
      <w:pPr>
        <w:pStyle w:val="StandardFett"/>
      </w:pPr>
      <w:r>
        <w:t>Begleitende Anweisungen</w:t>
      </w:r>
    </w:p>
    <w:p w14:paraId="7DB7A1A4" w14:textId="77777777" w:rsidR="004E74AE" w:rsidRDefault="004E74AE" w:rsidP="00B14DD0">
      <w:r>
        <w:t xml:space="preserve">Auch </w:t>
      </w:r>
      <w:r w:rsidRPr="00772A2D">
        <w:t xml:space="preserve">implizite Vergleiche </w:t>
      </w:r>
      <w:r>
        <w:t>(z. B. „neben“, „ähnlich wie“) zählen.</w:t>
      </w:r>
    </w:p>
    <w:p w14:paraId="7AA767B4" w14:textId="5C0282EF" w:rsidR="004E74AE" w:rsidRDefault="009A12AB" w:rsidP="004E74AE">
      <w:pPr>
        <w:pStyle w:val="Heading2"/>
      </w:pPr>
      <w:bookmarkStart w:id="46" w:name="_Toc223122669"/>
      <w:r>
        <w:t>Kodierfrage Themen (Beobachtungsd</w:t>
      </w:r>
      <w:r w:rsidR="004E74AE">
        <w:t>imension 6</w:t>
      </w:r>
      <w:r>
        <w:t>)</w:t>
      </w:r>
      <w:bookmarkEnd w:id="46"/>
    </w:p>
    <w:p w14:paraId="21D292BB" w14:textId="2C83FC18" w:rsidR="004E74AE" w:rsidRDefault="004E74AE" w:rsidP="00772A2D">
      <w:pPr>
        <w:pStyle w:val="StandardFett"/>
      </w:pPr>
      <w:r>
        <w:t>Kodierfrage</w:t>
      </w:r>
    </w:p>
    <w:p w14:paraId="7992F840" w14:textId="0DD59D32" w:rsidR="004E74AE" w:rsidRPr="00772A2D" w:rsidRDefault="004E74AE" w:rsidP="00B14DD0">
      <w:pPr>
        <w:rPr>
          <w:szCs w:val="14"/>
        </w:rPr>
      </w:pPr>
      <w:r>
        <w:t xml:space="preserve">Mit welchen Themen wird </w:t>
      </w:r>
      <w:r>
        <w:rPr>
          <w:rStyle w:val="s3"/>
          <w:rFonts w:ascii=".AppleSystemUIFont" w:hAnsi=".AppleSystemUIFont"/>
          <w:color w:val="0E0E0E"/>
          <w:sz w:val="21"/>
          <w:szCs w:val="21"/>
        </w:rPr>
        <w:t>&lt;</w:t>
      </w:r>
      <w:r w:rsidRPr="009A12AB">
        <w:t>Institution</w:t>
      </w:r>
      <w:r>
        <w:rPr>
          <w:rStyle w:val="s3"/>
          <w:rFonts w:ascii=".AppleSystemUIFont" w:hAnsi=".AppleSystemUIFont"/>
          <w:color w:val="0E0E0E"/>
          <w:sz w:val="21"/>
          <w:szCs w:val="21"/>
        </w:rPr>
        <w:t>&gt;</w:t>
      </w:r>
      <w:r>
        <w:t xml:space="preserve"> verknüpft?</w:t>
      </w:r>
    </w:p>
    <w:p w14:paraId="164AB78C" w14:textId="77777777" w:rsidR="004E74AE" w:rsidRDefault="004E74AE" w:rsidP="00772A2D">
      <w:pPr>
        <w:pStyle w:val="StandardFett"/>
      </w:pPr>
      <w:r>
        <w:t>Kategorien (offene Liste, Mehrfachkodierung)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2175"/>
      </w:tblGrid>
      <w:tr w:rsidR="004E74AE" w14:paraId="7DC988A7" w14:textId="77777777">
        <w:trPr>
          <w:tblHeader/>
          <w:tblCellSpacing w:w="15" w:type="dxa"/>
        </w:trPr>
        <w:tc>
          <w:tcPr>
            <w:tcW w:w="0" w:type="auto"/>
            <w:vAlign w:val="center"/>
            <w:hideMark/>
          </w:tcPr>
          <w:p w14:paraId="4B7038EB" w14:textId="77777777" w:rsidR="004E74AE" w:rsidRPr="00772A2D" w:rsidRDefault="004E74AE" w:rsidP="00772A2D">
            <w:pPr>
              <w:pStyle w:val="Zellentexteng"/>
              <w:spacing w:before="0" w:after="0"/>
            </w:pPr>
            <w:r w:rsidRPr="00772A2D">
              <w:t>Code</w:t>
            </w:r>
          </w:p>
        </w:tc>
        <w:tc>
          <w:tcPr>
            <w:tcW w:w="0" w:type="auto"/>
            <w:vAlign w:val="center"/>
            <w:hideMark/>
          </w:tcPr>
          <w:p w14:paraId="2B447F04" w14:textId="77777777" w:rsidR="004E74AE" w:rsidRPr="00772A2D" w:rsidRDefault="004E74AE" w:rsidP="00772A2D">
            <w:pPr>
              <w:pStyle w:val="Zellentexteng"/>
              <w:spacing w:before="0" w:after="0"/>
            </w:pPr>
            <w:r w:rsidRPr="00772A2D">
              <w:t>Thema</w:t>
            </w:r>
          </w:p>
        </w:tc>
      </w:tr>
      <w:tr w:rsidR="004E74AE" w14:paraId="5417BE29" w14:textId="77777777">
        <w:trPr>
          <w:tblCellSpacing w:w="15" w:type="dxa"/>
        </w:trPr>
        <w:tc>
          <w:tcPr>
            <w:tcW w:w="0" w:type="auto"/>
            <w:vAlign w:val="center"/>
            <w:hideMark/>
          </w:tcPr>
          <w:p w14:paraId="378C6475" w14:textId="77777777" w:rsidR="004E74AE" w:rsidRDefault="004E74AE" w:rsidP="00772A2D">
            <w:pPr>
              <w:pStyle w:val="Zellentexteng"/>
              <w:spacing w:before="0" w:after="0"/>
            </w:pPr>
            <w:r>
              <w:t>S1</w:t>
            </w:r>
          </w:p>
        </w:tc>
        <w:tc>
          <w:tcPr>
            <w:tcW w:w="0" w:type="auto"/>
            <w:vAlign w:val="center"/>
            <w:hideMark/>
          </w:tcPr>
          <w:p w14:paraId="1FF6A4AA" w14:textId="6CF52870" w:rsidR="004E74AE" w:rsidRDefault="004E74AE" w:rsidP="00772A2D">
            <w:pPr>
              <w:pStyle w:val="Zellentexteng"/>
              <w:spacing w:before="0" w:after="0"/>
            </w:pPr>
            <w:r>
              <w:t>Forschung/Wissenschaft</w:t>
            </w:r>
          </w:p>
        </w:tc>
      </w:tr>
      <w:tr w:rsidR="004E74AE" w14:paraId="16D60976" w14:textId="77777777">
        <w:trPr>
          <w:tblCellSpacing w:w="15" w:type="dxa"/>
        </w:trPr>
        <w:tc>
          <w:tcPr>
            <w:tcW w:w="0" w:type="auto"/>
            <w:vAlign w:val="center"/>
            <w:hideMark/>
          </w:tcPr>
          <w:p w14:paraId="2DE711C6" w14:textId="77777777" w:rsidR="004E74AE" w:rsidRDefault="004E74AE" w:rsidP="00772A2D">
            <w:pPr>
              <w:pStyle w:val="Zellentexteng"/>
              <w:spacing w:before="0" w:after="0"/>
            </w:pPr>
            <w:r>
              <w:t>S2</w:t>
            </w:r>
          </w:p>
        </w:tc>
        <w:tc>
          <w:tcPr>
            <w:tcW w:w="0" w:type="auto"/>
            <w:vAlign w:val="center"/>
            <w:hideMark/>
          </w:tcPr>
          <w:p w14:paraId="14A19B78" w14:textId="77777777" w:rsidR="004E74AE" w:rsidRDefault="004E74AE" w:rsidP="00772A2D">
            <w:pPr>
              <w:pStyle w:val="Zellentexteng"/>
              <w:spacing w:before="0" w:after="0"/>
            </w:pPr>
            <w:r>
              <w:t>Politikberatung</w:t>
            </w:r>
          </w:p>
        </w:tc>
      </w:tr>
      <w:tr w:rsidR="004E74AE" w14:paraId="2CFEE0C6" w14:textId="77777777">
        <w:trPr>
          <w:tblCellSpacing w:w="15" w:type="dxa"/>
        </w:trPr>
        <w:tc>
          <w:tcPr>
            <w:tcW w:w="0" w:type="auto"/>
            <w:vAlign w:val="center"/>
            <w:hideMark/>
          </w:tcPr>
          <w:p w14:paraId="2C35B68E" w14:textId="77777777" w:rsidR="004E74AE" w:rsidRDefault="004E74AE" w:rsidP="00772A2D">
            <w:pPr>
              <w:pStyle w:val="Zellentexteng"/>
              <w:spacing w:before="0" w:after="0"/>
            </w:pPr>
            <w:r>
              <w:t>S3</w:t>
            </w:r>
          </w:p>
        </w:tc>
        <w:tc>
          <w:tcPr>
            <w:tcW w:w="0" w:type="auto"/>
            <w:vAlign w:val="center"/>
            <w:hideMark/>
          </w:tcPr>
          <w:p w14:paraId="23A93264" w14:textId="327CA2A7" w:rsidR="004E74AE" w:rsidRDefault="004E74AE" w:rsidP="00772A2D">
            <w:pPr>
              <w:pStyle w:val="Zellentexteng"/>
              <w:spacing w:before="0" w:after="0"/>
            </w:pPr>
            <w:r>
              <w:t>Innovation/Zukunft</w:t>
            </w:r>
          </w:p>
        </w:tc>
      </w:tr>
      <w:tr w:rsidR="004E74AE" w14:paraId="30D38F7B" w14:textId="77777777">
        <w:trPr>
          <w:tblCellSpacing w:w="15" w:type="dxa"/>
        </w:trPr>
        <w:tc>
          <w:tcPr>
            <w:tcW w:w="0" w:type="auto"/>
            <w:vAlign w:val="center"/>
            <w:hideMark/>
          </w:tcPr>
          <w:p w14:paraId="4901D97B" w14:textId="77777777" w:rsidR="004E74AE" w:rsidRDefault="004E74AE" w:rsidP="00772A2D">
            <w:pPr>
              <w:pStyle w:val="Zellentexteng"/>
              <w:spacing w:before="0" w:after="0"/>
            </w:pPr>
            <w:r>
              <w:t>S4</w:t>
            </w:r>
          </w:p>
        </w:tc>
        <w:tc>
          <w:tcPr>
            <w:tcW w:w="0" w:type="auto"/>
            <w:vAlign w:val="center"/>
            <w:hideMark/>
          </w:tcPr>
          <w:p w14:paraId="67011D72" w14:textId="198FC1D2" w:rsidR="004E74AE" w:rsidRDefault="004E74AE" w:rsidP="00772A2D">
            <w:pPr>
              <w:pStyle w:val="Zellentexteng"/>
              <w:spacing w:before="0" w:after="0"/>
            </w:pPr>
            <w:r>
              <w:t>Ethik/Verantwortung</w:t>
            </w:r>
          </w:p>
        </w:tc>
      </w:tr>
      <w:tr w:rsidR="004E74AE" w14:paraId="283D7BBB" w14:textId="77777777">
        <w:trPr>
          <w:tblCellSpacing w:w="15" w:type="dxa"/>
        </w:trPr>
        <w:tc>
          <w:tcPr>
            <w:tcW w:w="0" w:type="auto"/>
            <w:vAlign w:val="center"/>
            <w:hideMark/>
          </w:tcPr>
          <w:p w14:paraId="3F343F32" w14:textId="77777777" w:rsidR="004E74AE" w:rsidRDefault="004E74AE" w:rsidP="00772A2D">
            <w:pPr>
              <w:pStyle w:val="Zellentexteng"/>
              <w:spacing w:before="0" w:after="0"/>
            </w:pPr>
            <w:r>
              <w:t>S5</w:t>
            </w:r>
          </w:p>
        </w:tc>
        <w:tc>
          <w:tcPr>
            <w:tcW w:w="0" w:type="auto"/>
            <w:vAlign w:val="center"/>
            <w:hideMark/>
          </w:tcPr>
          <w:p w14:paraId="52692F04" w14:textId="3AE7D965" w:rsidR="004E74AE" w:rsidRDefault="004E74AE" w:rsidP="00772A2D">
            <w:pPr>
              <w:pStyle w:val="Zellentexteng"/>
              <w:spacing w:before="0" w:after="0"/>
            </w:pPr>
            <w:r>
              <w:t>Förderung/Finanzierung</w:t>
            </w:r>
          </w:p>
        </w:tc>
      </w:tr>
      <w:tr w:rsidR="004E74AE" w14:paraId="1314467A" w14:textId="77777777">
        <w:trPr>
          <w:tblCellSpacing w:w="15" w:type="dxa"/>
        </w:trPr>
        <w:tc>
          <w:tcPr>
            <w:tcW w:w="0" w:type="auto"/>
            <w:vAlign w:val="center"/>
            <w:hideMark/>
          </w:tcPr>
          <w:p w14:paraId="59C06F27" w14:textId="77777777" w:rsidR="004E74AE" w:rsidRDefault="004E74AE" w:rsidP="00772A2D">
            <w:pPr>
              <w:pStyle w:val="Zellentexteng"/>
              <w:spacing w:before="0" w:after="0"/>
            </w:pPr>
            <w:r>
              <w:t>S6</w:t>
            </w:r>
          </w:p>
        </w:tc>
        <w:tc>
          <w:tcPr>
            <w:tcW w:w="0" w:type="auto"/>
            <w:vAlign w:val="center"/>
            <w:hideMark/>
          </w:tcPr>
          <w:p w14:paraId="46750A2D" w14:textId="6A99869D" w:rsidR="004E74AE" w:rsidRDefault="004E74AE" w:rsidP="00772A2D">
            <w:pPr>
              <w:pStyle w:val="Zellentexteng"/>
              <w:spacing w:before="0" w:after="0"/>
            </w:pPr>
            <w:r>
              <w:t>Organisation/Governance</w:t>
            </w:r>
          </w:p>
        </w:tc>
      </w:tr>
      <w:tr w:rsidR="004E74AE" w14:paraId="557B3FCA" w14:textId="77777777">
        <w:trPr>
          <w:tblCellSpacing w:w="15" w:type="dxa"/>
        </w:trPr>
        <w:tc>
          <w:tcPr>
            <w:tcW w:w="0" w:type="auto"/>
            <w:vAlign w:val="center"/>
            <w:hideMark/>
          </w:tcPr>
          <w:p w14:paraId="0BE07FE7" w14:textId="77777777" w:rsidR="004E74AE" w:rsidRDefault="004E74AE" w:rsidP="00772A2D">
            <w:pPr>
              <w:pStyle w:val="Zellentexteng"/>
              <w:spacing w:before="0" w:after="0"/>
            </w:pPr>
            <w:r>
              <w:t>S7</w:t>
            </w:r>
          </w:p>
        </w:tc>
        <w:tc>
          <w:tcPr>
            <w:tcW w:w="0" w:type="auto"/>
            <w:vAlign w:val="center"/>
            <w:hideMark/>
          </w:tcPr>
          <w:p w14:paraId="3E9782A1" w14:textId="67DD36D4" w:rsidR="004E74AE" w:rsidRDefault="004E74AE" w:rsidP="00772A2D">
            <w:pPr>
              <w:pStyle w:val="Zellentexteng"/>
              <w:spacing w:before="0" w:after="0"/>
            </w:pPr>
            <w:r>
              <w:t>Kontroversen/Kritik</w:t>
            </w:r>
          </w:p>
        </w:tc>
      </w:tr>
      <w:tr w:rsidR="004E74AE" w14:paraId="4C4ED043" w14:textId="77777777">
        <w:trPr>
          <w:tblCellSpacing w:w="15" w:type="dxa"/>
        </w:trPr>
        <w:tc>
          <w:tcPr>
            <w:tcW w:w="0" w:type="auto"/>
            <w:vAlign w:val="center"/>
            <w:hideMark/>
          </w:tcPr>
          <w:p w14:paraId="744B1866" w14:textId="77777777" w:rsidR="004E74AE" w:rsidRDefault="004E74AE" w:rsidP="00772A2D">
            <w:pPr>
              <w:pStyle w:val="Zellentexteng"/>
              <w:spacing w:before="0" w:after="0"/>
            </w:pPr>
            <w:r>
              <w:t>Sx</w:t>
            </w:r>
          </w:p>
        </w:tc>
        <w:tc>
          <w:tcPr>
            <w:tcW w:w="0" w:type="auto"/>
            <w:vAlign w:val="center"/>
            <w:hideMark/>
          </w:tcPr>
          <w:p w14:paraId="7FF3F018" w14:textId="532FA94B" w:rsidR="004E74AE" w:rsidRDefault="007B3231" w:rsidP="00772A2D">
            <w:pPr>
              <w:pStyle w:val="Zellentexteng"/>
              <w:spacing w:before="0" w:after="0"/>
            </w:pPr>
            <w:r>
              <w:t>S</w:t>
            </w:r>
            <w:r w:rsidR="004E74AE">
              <w:t>onstiges (benennen)</w:t>
            </w:r>
          </w:p>
        </w:tc>
      </w:tr>
      <w:tr w:rsidR="00772A2D" w14:paraId="7DE8CB33" w14:textId="77777777">
        <w:trPr>
          <w:tblCellSpacing w:w="15" w:type="dxa"/>
        </w:trPr>
        <w:tc>
          <w:tcPr>
            <w:tcW w:w="0" w:type="auto"/>
            <w:vAlign w:val="center"/>
          </w:tcPr>
          <w:p w14:paraId="3C395080" w14:textId="2FDD97BC" w:rsidR="00772A2D" w:rsidRDefault="00772A2D" w:rsidP="00772A2D">
            <w:pPr>
              <w:pStyle w:val="Zellentexteng"/>
              <w:spacing w:before="0" w:after="0"/>
            </w:pPr>
            <w:r>
              <w:t>S9</w:t>
            </w:r>
          </w:p>
        </w:tc>
        <w:tc>
          <w:tcPr>
            <w:tcW w:w="0" w:type="auto"/>
            <w:vAlign w:val="center"/>
          </w:tcPr>
          <w:p w14:paraId="7DD20A79" w14:textId="5BBCEB5F" w:rsidR="00772A2D" w:rsidRDefault="00772A2D" w:rsidP="00772A2D">
            <w:pPr>
              <w:pStyle w:val="Zellentexteng"/>
              <w:spacing w:before="0" w:after="0"/>
            </w:pPr>
            <w:r>
              <w:t>Physik</w:t>
            </w:r>
          </w:p>
        </w:tc>
      </w:tr>
      <w:tr w:rsidR="00772A2D" w14:paraId="5CBB8582" w14:textId="77777777">
        <w:trPr>
          <w:tblCellSpacing w:w="15" w:type="dxa"/>
        </w:trPr>
        <w:tc>
          <w:tcPr>
            <w:tcW w:w="0" w:type="auto"/>
            <w:vAlign w:val="center"/>
          </w:tcPr>
          <w:p w14:paraId="4A9A6A96" w14:textId="2FC41EE1" w:rsidR="00772A2D" w:rsidRDefault="00772A2D" w:rsidP="00772A2D">
            <w:pPr>
              <w:pStyle w:val="Zellentexteng"/>
              <w:spacing w:before="0" w:after="0"/>
            </w:pPr>
            <w:r>
              <w:t>S10</w:t>
            </w:r>
          </w:p>
        </w:tc>
        <w:tc>
          <w:tcPr>
            <w:tcW w:w="0" w:type="auto"/>
            <w:vAlign w:val="center"/>
          </w:tcPr>
          <w:p w14:paraId="20F7C7DF" w14:textId="6B69D613" w:rsidR="00772A2D" w:rsidRDefault="00772A2D" w:rsidP="00772A2D">
            <w:pPr>
              <w:pStyle w:val="Zellentexteng"/>
              <w:spacing w:before="0" w:after="0"/>
            </w:pPr>
            <w:r>
              <w:t>Biologie</w:t>
            </w:r>
          </w:p>
        </w:tc>
      </w:tr>
      <w:tr w:rsidR="00772A2D" w14:paraId="630765CB" w14:textId="77777777">
        <w:trPr>
          <w:tblCellSpacing w:w="15" w:type="dxa"/>
        </w:trPr>
        <w:tc>
          <w:tcPr>
            <w:tcW w:w="0" w:type="auto"/>
            <w:vAlign w:val="center"/>
          </w:tcPr>
          <w:p w14:paraId="30B33A36" w14:textId="4BE106F3" w:rsidR="00772A2D" w:rsidRDefault="00772A2D" w:rsidP="00772A2D">
            <w:pPr>
              <w:pStyle w:val="Zellentexteng"/>
              <w:spacing w:before="0" w:after="0"/>
            </w:pPr>
            <w:r>
              <w:t>S11</w:t>
            </w:r>
          </w:p>
        </w:tc>
        <w:tc>
          <w:tcPr>
            <w:tcW w:w="0" w:type="auto"/>
            <w:vAlign w:val="center"/>
          </w:tcPr>
          <w:p w14:paraId="66CD0A0C" w14:textId="5AC01284" w:rsidR="00772A2D" w:rsidRDefault="00772A2D" w:rsidP="00772A2D">
            <w:pPr>
              <w:pStyle w:val="Zellentexteng"/>
              <w:spacing w:before="0" w:after="0"/>
            </w:pPr>
            <w:r>
              <w:t>transformative Forschung</w:t>
            </w:r>
          </w:p>
        </w:tc>
      </w:tr>
      <w:tr w:rsidR="00772A2D" w14:paraId="2EB5B895" w14:textId="77777777">
        <w:trPr>
          <w:tblCellSpacing w:w="15" w:type="dxa"/>
        </w:trPr>
        <w:tc>
          <w:tcPr>
            <w:tcW w:w="0" w:type="auto"/>
            <w:vAlign w:val="center"/>
          </w:tcPr>
          <w:p w14:paraId="274563AF" w14:textId="5F2A8383" w:rsidR="00772A2D" w:rsidRDefault="00772A2D" w:rsidP="00772A2D">
            <w:pPr>
              <w:pStyle w:val="Zellentexteng"/>
              <w:spacing w:before="0" w:after="0"/>
            </w:pPr>
            <w:r>
              <w:t>…</w:t>
            </w:r>
          </w:p>
        </w:tc>
        <w:tc>
          <w:tcPr>
            <w:tcW w:w="0" w:type="auto"/>
            <w:vAlign w:val="center"/>
          </w:tcPr>
          <w:p w14:paraId="2C0DF67C" w14:textId="7162FE2A" w:rsidR="00772A2D" w:rsidRDefault="00772A2D" w:rsidP="00772A2D">
            <w:pPr>
              <w:pStyle w:val="Zellentexteng"/>
              <w:spacing w:before="0" w:after="0"/>
            </w:pPr>
            <w:r>
              <w:t>…</w:t>
            </w:r>
          </w:p>
        </w:tc>
      </w:tr>
    </w:tbl>
    <w:p w14:paraId="06988AD0" w14:textId="141D4C19" w:rsidR="004E74AE" w:rsidRDefault="004E74AE" w:rsidP="00B14DD0">
      <w:pPr>
        <w:rPr>
          <w:rStyle w:val="s1"/>
        </w:rPr>
      </w:pPr>
    </w:p>
    <w:p w14:paraId="7100C2E1" w14:textId="77777777" w:rsidR="009A12AB" w:rsidRDefault="009A12AB" w:rsidP="009A12AB">
      <w:pPr>
        <w:pStyle w:val="StandardFett"/>
      </w:pPr>
      <w:r>
        <w:t>Begleitende Anweisungen</w:t>
      </w:r>
    </w:p>
    <w:p w14:paraId="00C3C247" w14:textId="05E86F27" w:rsidR="009A12AB" w:rsidRDefault="009A12AB" w:rsidP="00B14DD0">
      <w:pPr>
        <w:rPr>
          <w:rStyle w:val="s1"/>
        </w:rPr>
      </w:pPr>
      <w:r>
        <w:rPr>
          <w:rStyle w:val="s1"/>
        </w:rPr>
        <w:t>…</w:t>
      </w:r>
    </w:p>
    <w:p w14:paraId="3F1E9B50" w14:textId="794BB2B4" w:rsidR="009A12AB" w:rsidRDefault="009A12AB" w:rsidP="00B14DD0">
      <w:pPr>
        <w:rPr>
          <w:rStyle w:val="s1"/>
        </w:rPr>
      </w:pPr>
      <w:r>
        <w:rPr>
          <w:rStyle w:val="s1"/>
        </w:rPr>
        <w:t>….</w:t>
      </w:r>
    </w:p>
    <w:p w14:paraId="6C2682AF" w14:textId="77777777" w:rsidR="004E74AE" w:rsidRDefault="004E74AE" w:rsidP="004E74AE">
      <w:pPr>
        <w:pStyle w:val="Heading2"/>
      </w:pPr>
      <w:bookmarkStart w:id="47" w:name="_Toc223122670"/>
      <w:r>
        <w:t>Übergang zur Auswertung</w:t>
      </w:r>
      <w:bookmarkEnd w:id="47"/>
    </w:p>
    <w:p w14:paraId="1C7070B5" w14:textId="440F94E2" w:rsidR="004E74AE" w:rsidRDefault="004E74AE" w:rsidP="00B14DD0">
      <w:r>
        <w:t xml:space="preserve">Annotation </w:t>
      </w:r>
      <w:r w:rsidRPr="00974BB8">
        <w:t>erzeugt strukturierte</w:t>
      </w:r>
      <w:r w:rsidR="007B3231">
        <w:t xml:space="preserve"> </w:t>
      </w:r>
      <w:r w:rsidRPr="00974BB8">
        <w:t>Beobachtungen, keine</w:t>
      </w:r>
      <w:r>
        <w:t xml:space="preserve"> Bewertungen.</w:t>
      </w:r>
    </w:p>
    <w:p w14:paraId="20A09045" w14:textId="77777777" w:rsidR="004E74AE" w:rsidRDefault="004E74AE" w:rsidP="00B14DD0">
      <w:r>
        <w:t>Die eigentliche Reputationsbewertung erfolgt erst</w:t>
      </w:r>
    </w:p>
    <w:p w14:paraId="4ACB699A" w14:textId="77777777" w:rsidR="004E74AE" w:rsidRDefault="004E74AE" w:rsidP="004E74AE">
      <w:pPr>
        <w:pStyle w:val="tk-bigbullets"/>
      </w:pPr>
      <w:r w:rsidRPr="004E74AE">
        <w:t>durch Abgleich</w:t>
      </w:r>
      <w:r>
        <w:t xml:space="preserve"> mit strategischen Zielprofilen,</w:t>
      </w:r>
    </w:p>
    <w:p w14:paraId="789F1E2C" w14:textId="4B3BA4AB" w:rsidR="004E74AE" w:rsidRPr="00974BB8" w:rsidRDefault="004E74AE" w:rsidP="00974BB8">
      <w:pPr>
        <w:pStyle w:val="tk-bigbullets"/>
        <w:rPr>
          <w:rStyle w:val="s1"/>
          <w:rFonts w:ascii="Calibri" w:hAnsi="Calibri"/>
          <w:sz w:val="24"/>
          <w:szCs w:val="24"/>
        </w:rPr>
      </w:pPr>
      <w:r w:rsidRPr="00974BB8">
        <w:rPr>
          <w:rStyle w:val="s1"/>
          <w:rFonts w:ascii="Calibri" w:hAnsi="Calibri"/>
          <w:sz w:val="24"/>
          <w:szCs w:val="24"/>
        </w:rPr>
        <w:t xml:space="preserve">durch </w:t>
      </w:r>
      <w:r w:rsidRPr="00974BB8">
        <w:t>Vergleich mit Wettbewerbern und</w:t>
      </w:r>
    </w:p>
    <w:p w14:paraId="0B55670A" w14:textId="77777777" w:rsidR="004E74AE" w:rsidRDefault="004E74AE" w:rsidP="004E74AE">
      <w:pPr>
        <w:pStyle w:val="tk-bigbullets"/>
      </w:pPr>
      <w:r>
        <w:t>d</w:t>
      </w:r>
      <w:r w:rsidRPr="004E74AE">
        <w:t>urch longitudinalen Vergleich</w:t>
      </w:r>
      <w:r>
        <w:t xml:space="preserve"> zwischen verschiedenen Erhebungszeitpunkten</w:t>
      </w:r>
      <w:r>
        <w:rPr>
          <w:rStyle w:val="s1"/>
        </w:rPr>
        <w:t>,</w:t>
      </w:r>
    </w:p>
    <w:p w14:paraId="06F0B5EF" w14:textId="01D092DF" w:rsidR="00B90ECF" w:rsidRDefault="00B90ECF">
      <w:pPr>
        <w:pStyle w:val="Heading1"/>
      </w:pPr>
      <w:bookmarkStart w:id="48" w:name="_Toc223122671"/>
      <w:r>
        <w:lastRenderedPageBreak/>
        <w:t>Auswertung</w:t>
      </w:r>
      <w:bookmarkEnd w:id="48"/>
    </w:p>
    <w:p w14:paraId="5B80424D" w14:textId="47E56482" w:rsidR="00B90ECF" w:rsidRDefault="00B90ECF" w:rsidP="00B90ECF">
      <w:r>
        <w:rPr>
          <w:rFonts w:eastAsia="Arial"/>
        </w:rPr>
        <w:t>Annotation und Kodierung (Kapitel 5 und 6) strukturieren die Beobachtungen. Die Auswertung transformiert diese Beobachtungen in entscheidungsrelevante Reputationssignale. Sie beantwortet die Frage: Was bedeuten die kodierten Muster für die Reputation von &lt;Institution&gt;?</w:t>
      </w:r>
    </w:p>
    <w:p w14:paraId="627C71D1" w14:textId="2A285C32" w:rsidR="00B90ECF" w:rsidRDefault="00B90ECF" w:rsidP="00B90ECF">
      <w:r>
        <w:rPr>
          <w:rFonts w:eastAsia="Arial"/>
        </w:rPr>
        <w:t>Die Auswertung ist heuristisch, nicht statistisch. Sie zielt auf vergleichbare, interpretierbare Signale, nicht auf Repräsentativität oder Vollständigkeit.</w:t>
      </w:r>
    </w:p>
    <w:p w14:paraId="5B2743B4" w14:textId="6965C5A6" w:rsidR="00B90ECF" w:rsidRDefault="00B90ECF" w:rsidP="00B90ECF">
      <w:pPr>
        <w:pStyle w:val="Heading2"/>
      </w:pPr>
      <w:bookmarkStart w:id="49" w:name="_Toc223122672"/>
      <w:r>
        <w:t>Funktion der Auswertung</w:t>
      </w:r>
      <w:bookmarkEnd w:id="49"/>
    </w:p>
    <w:p w14:paraId="0C5D35FF" w14:textId="77777777" w:rsidR="00B90ECF" w:rsidRDefault="00B90ECF" w:rsidP="00B90ECF">
      <w:r>
        <w:rPr>
          <w:rFonts w:eastAsia="Arial"/>
        </w:rPr>
        <w:t>Die Auswertung leistet drei Dinge:</w:t>
      </w:r>
    </w:p>
    <w:p w14:paraId="6EED36CC" w14:textId="40EB05E4" w:rsidR="00B90ECF" w:rsidRDefault="00B90ECF" w:rsidP="00B90ECF">
      <w:pPr>
        <w:pStyle w:val="ListParagraph"/>
      </w:pPr>
      <w:r w:rsidRPr="00B90ECF">
        <w:rPr>
          <w:rFonts w:eastAsia="Arial"/>
        </w:rPr>
        <w:t>Aggregation: Zusammenführung der Einzelkodierungen zu Mustern über Prompts, Modelle und Zeitpunkte hinweg</w:t>
      </w:r>
    </w:p>
    <w:p w14:paraId="1D5C3509" w14:textId="36CA9237" w:rsidR="00B90ECF" w:rsidRDefault="00B90ECF" w:rsidP="00B90ECF">
      <w:pPr>
        <w:pStyle w:val="ListParagraph"/>
      </w:pPr>
      <w:r w:rsidRPr="00B90ECF">
        <w:rPr>
          <w:rFonts w:eastAsia="Arial"/>
        </w:rPr>
        <w:t>Interpretation</w:t>
      </w:r>
      <w:r>
        <w:rPr>
          <w:rFonts w:eastAsia="Arial"/>
        </w:rPr>
        <w:t>/</w:t>
      </w:r>
      <w:r w:rsidRPr="00B90ECF">
        <w:rPr>
          <w:rFonts w:eastAsia="Arial"/>
        </w:rPr>
        <w:t>Einordnung der Muster in Bezug auf strategische Zielprofile und Wettbewerber</w:t>
      </w:r>
    </w:p>
    <w:p w14:paraId="756B5695" w14:textId="77777777" w:rsidR="00B90ECF" w:rsidRDefault="00B90ECF" w:rsidP="00B90ECF">
      <w:pPr>
        <w:pStyle w:val="ListParagraph"/>
      </w:pPr>
      <w:r w:rsidRPr="00B90ECF">
        <w:rPr>
          <w:rFonts w:eastAsia="Arial"/>
        </w:rPr>
        <w:t>Handlungsrelevanz: Ableitung von GEO-relevanten Befunden und Empfehlungen</w:t>
      </w:r>
    </w:p>
    <w:p w14:paraId="31E59ACD" w14:textId="15891648" w:rsidR="00B90ECF" w:rsidRDefault="00B90ECF" w:rsidP="00B90ECF">
      <w:r>
        <w:rPr>
          <w:rFonts w:eastAsia="Arial"/>
        </w:rPr>
        <w:t>Die Auswertung bewertet nicht die faktische Richtigkeit von LLM-Antworten. Sie bewertet, wie eine Institution dargestellt wird und ob diese Darstellung mit dem Reputationsprofil übereinstimmt.</w:t>
      </w:r>
    </w:p>
    <w:p w14:paraId="507069F0" w14:textId="360D335A" w:rsidR="00B90ECF" w:rsidRDefault="00B90ECF" w:rsidP="00B90ECF">
      <w:pPr>
        <w:pStyle w:val="Heading2"/>
      </w:pPr>
      <w:bookmarkStart w:id="50" w:name="_Toc223122673"/>
      <w:r>
        <w:t>Auswertungslogik</w:t>
      </w:r>
      <w:bookmarkEnd w:id="50"/>
    </w:p>
    <w:p w14:paraId="039CF043" w14:textId="77777777" w:rsidR="00B90ECF" w:rsidRDefault="00B90ECF" w:rsidP="00B90ECF">
      <w:r>
        <w:rPr>
          <w:rFonts w:eastAsia="Arial"/>
        </w:rPr>
        <w:t>Die Auswertung erfolgt in drei aufeinander aufbauenden Schritten: dimensionsweise Aggregation, Profilvergleich und longitudinaler Vergleich.</w:t>
      </w:r>
    </w:p>
    <w:p w14:paraId="36B9E62C" w14:textId="4A6B3CFA" w:rsidR="00B90ECF" w:rsidRDefault="00B90ECF" w:rsidP="00B90ECF">
      <w:pPr>
        <w:pStyle w:val="Heading3"/>
      </w:pPr>
      <w:bookmarkStart w:id="51" w:name="_Toc223122674"/>
      <w:r>
        <w:t>Schritt 1: Dimensionsweise Aggregation</w:t>
      </w:r>
      <w:bookmarkEnd w:id="51"/>
    </w:p>
    <w:p w14:paraId="14C009CB" w14:textId="77777777" w:rsidR="00B90ECF" w:rsidRPr="00B90ECF" w:rsidRDefault="00B90ECF" w:rsidP="00B90ECF">
      <w:pPr>
        <w:rPr>
          <w:rFonts w:eastAsia="Arial"/>
        </w:rPr>
      </w:pPr>
      <w:r w:rsidRPr="00B90ECF">
        <w:rPr>
          <w:rFonts w:eastAsia="Arial"/>
        </w:rPr>
        <w:t>Für jede der sechs Beobachtungsdimensionen werden die Einzelkodierungen über alle Prompts eines Prompt-Sets aggregiert. Die Aggregation identifiziert dominante Ausprägungen, also diejenigen Codes, die über mehrere Prompts und Antworten hinweg wiederholt auftreten.</w:t>
      </w:r>
    </w:p>
    <w:p w14:paraId="26446220" w14:textId="77777777" w:rsidR="00B90ECF" w:rsidRPr="006F295B" w:rsidRDefault="00B90ECF" w:rsidP="00B90ECF">
      <w:pPr>
        <w:rPr>
          <w:rFonts w:eastAsia="Arial"/>
        </w:rPr>
      </w:pPr>
      <w:r w:rsidRPr="006F295B">
        <w:rPr>
          <w:rFonts w:eastAsia="Arial"/>
        </w:rPr>
        <w:t>Leitfragen der Aggregation:</w:t>
      </w:r>
    </w:p>
    <w:p w14:paraId="28753400" w14:textId="77777777" w:rsidR="00B90ECF" w:rsidRPr="006F295B" w:rsidRDefault="00B90ECF" w:rsidP="006F295B">
      <w:pPr>
        <w:pStyle w:val="tk-bigbullets"/>
        <w:rPr>
          <w:rFonts w:eastAsia="Arial"/>
        </w:rPr>
      </w:pPr>
      <w:r>
        <w:rPr>
          <w:rFonts w:eastAsia="Arial"/>
        </w:rPr>
        <w:t>Sichtbarkeit: Wie häufig wird &lt;Institution&gt; genannt? Welche Sichtbarkeitsstufe dominiert (S1/S2/S3)?</w:t>
      </w:r>
    </w:p>
    <w:p w14:paraId="3358BDB1" w14:textId="77777777" w:rsidR="00B90ECF" w:rsidRPr="006F295B" w:rsidRDefault="00B90ECF" w:rsidP="006F295B">
      <w:pPr>
        <w:pStyle w:val="tk-bigbullets"/>
        <w:rPr>
          <w:rFonts w:eastAsia="Arial"/>
        </w:rPr>
      </w:pPr>
      <w:r>
        <w:rPr>
          <w:rFonts w:eastAsia="Arial"/>
        </w:rPr>
        <w:t>Kontext: In welchen Kontexten erscheint &lt;Institution&gt; am häufigsten? Gibt es Kontexte, die trotz Relevanz fehlen?</w:t>
      </w:r>
    </w:p>
    <w:p w14:paraId="6E71F309" w14:textId="77777777" w:rsidR="00B90ECF" w:rsidRPr="006F295B" w:rsidRDefault="00B90ECF" w:rsidP="006F295B">
      <w:pPr>
        <w:pStyle w:val="tk-bigbullets"/>
        <w:rPr>
          <w:rFonts w:eastAsia="Arial"/>
        </w:rPr>
      </w:pPr>
      <w:r>
        <w:rPr>
          <w:rFonts w:eastAsia="Arial"/>
        </w:rPr>
        <w:t>Tonalität: Welche Tonalität überwiegt? Gibt es systematische Abweichungen zwischen Prompt-Typen?</w:t>
      </w:r>
    </w:p>
    <w:p w14:paraId="248581E7" w14:textId="77777777" w:rsidR="00B90ECF" w:rsidRPr="006F295B" w:rsidRDefault="00B90ECF" w:rsidP="006F295B">
      <w:pPr>
        <w:pStyle w:val="tk-bigbullets"/>
        <w:rPr>
          <w:rFonts w:eastAsia="Arial"/>
        </w:rPr>
      </w:pPr>
      <w:r>
        <w:rPr>
          <w:rFonts w:eastAsia="Arial"/>
        </w:rPr>
        <w:t>Rolle: Welche Rollenzuschreibungen dominieren? Welche fehlen?</w:t>
      </w:r>
    </w:p>
    <w:p w14:paraId="30D54878" w14:textId="77777777" w:rsidR="00B90ECF" w:rsidRPr="006F295B" w:rsidRDefault="00B90ECF" w:rsidP="006F295B">
      <w:pPr>
        <w:pStyle w:val="tk-bigbullets"/>
        <w:rPr>
          <w:rFonts w:eastAsia="Arial"/>
        </w:rPr>
      </w:pPr>
      <w:r>
        <w:rPr>
          <w:rFonts w:eastAsia="Arial"/>
        </w:rPr>
        <w:t>Vergleich: Wie wird &lt;Institution&gt; relativ zu Wettbewerbern positioniert? Überwiegt V+, V= oder V−?</w:t>
      </w:r>
    </w:p>
    <w:p w14:paraId="0149FD5D" w14:textId="77777777" w:rsidR="00B90ECF" w:rsidRPr="006F295B" w:rsidRDefault="00B90ECF" w:rsidP="006F295B">
      <w:pPr>
        <w:pStyle w:val="tk-bigbullets"/>
        <w:rPr>
          <w:rFonts w:eastAsia="Arial"/>
        </w:rPr>
      </w:pPr>
      <w:r>
        <w:rPr>
          <w:rFonts w:eastAsia="Arial"/>
        </w:rPr>
        <w:t>Themen: Welche Themenassoziationen sind stabil? Welche fehlen trotz strategischer Relevanz?</w:t>
      </w:r>
    </w:p>
    <w:p w14:paraId="0E897D21" w14:textId="77777777" w:rsidR="00B90ECF" w:rsidRPr="006F295B" w:rsidRDefault="00B90ECF" w:rsidP="00B90ECF">
      <w:pPr>
        <w:rPr>
          <w:rFonts w:eastAsia="Arial"/>
        </w:rPr>
      </w:pPr>
      <w:r w:rsidRPr="006F295B">
        <w:rPr>
          <w:rFonts w:eastAsia="Arial"/>
        </w:rPr>
        <w:t>Ergebnis dieses Schritts ist ein Reputationsprofil: eine Übersicht der dominanten Ausprägungen je Dimension.</w:t>
      </w:r>
    </w:p>
    <w:p w14:paraId="4B921223" w14:textId="1DF7411A" w:rsidR="00B90ECF" w:rsidRDefault="00B90ECF" w:rsidP="00B90ECF">
      <w:pPr>
        <w:pStyle w:val="Heading3"/>
      </w:pPr>
      <w:bookmarkStart w:id="52" w:name="_Toc223122675"/>
      <w:r>
        <w:t>Schritt 2: Profilvergleich</w:t>
      </w:r>
      <w:bookmarkEnd w:id="52"/>
    </w:p>
    <w:p w14:paraId="3DCEA211" w14:textId="77777777" w:rsidR="00B90ECF" w:rsidRDefault="00B90ECF" w:rsidP="006378FD">
      <w:r>
        <w:rPr>
          <w:rFonts w:eastAsia="Arial"/>
        </w:rPr>
        <w:lastRenderedPageBreak/>
        <w:t>Das empirisch beobachtete Reputationsprofil wird mit zwei Referenzpunkten abgeglichen:</w:t>
      </w:r>
    </w:p>
    <w:p w14:paraId="3B2C4423" w14:textId="77777777" w:rsidR="00B90ECF" w:rsidRDefault="00B90ECF" w:rsidP="006378FD">
      <w:r>
        <w:rPr>
          <w:rFonts w:eastAsia="Arial"/>
          <w:b/>
          <w:bCs/>
        </w:rPr>
        <w:t xml:space="preserve">Strategisches Zielprofil. </w:t>
      </w:r>
      <w:r>
        <w:rPr>
          <w:rFonts w:eastAsia="Arial"/>
        </w:rPr>
        <w:t>Das Zielprofil beschreibt, wie &lt;Institution&gt; in generativen Systemen idealerweise dargestellt werden sollte. Es wird vorab definiert und umfasst gewünschte Ausprägungen für jede Beobachtungsdimension (z. B.: Sichtbarkeit S2–S3, Kontext vorwiegend K1 und K2, Tonalität T0 oder T+, Rolle R1–R3).</w:t>
      </w:r>
    </w:p>
    <w:p w14:paraId="2C3EC403" w14:textId="77777777" w:rsidR="00B90ECF" w:rsidRDefault="00B90ECF" w:rsidP="006378FD">
      <w:r>
        <w:rPr>
          <w:rFonts w:eastAsia="Arial"/>
          <w:b/>
          <w:bCs/>
        </w:rPr>
        <w:t xml:space="preserve">Wettbewerberprofil. </w:t>
      </w:r>
      <w:r>
        <w:rPr>
          <w:rFonts w:eastAsia="Arial"/>
        </w:rPr>
        <w:t>Dieselben Prompts werden parallel für ausgewählte Wettbewerber erhoben und kodiert. Der Vergleich zeigt, wo &lt;Institution&gt; relativ besser, gleichwertig oder schlechter repräsentiert ist.</w:t>
      </w:r>
    </w:p>
    <w:p w14:paraId="7EF283FF" w14:textId="77777777" w:rsidR="00B90ECF" w:rsidRDefault="00B90ECF" w:rsidP="006378FD">
      <w:r>
        <w:rPr>
          <w:rFonts w:eastAsia="Arial"/>
        </w:rPr>
        <w:t>Der Profilvergleich erzeugt drei Arten von Befunden:</w:t>
      </w:r>
    </w:p>
    <w:p w14:paraId="38BED6D5" w14:textId="77777777" w:rsidR="00B90ECF" w:rsidRDefault="00B90ECF" w:rsidP="006378FD">
      <w:pPr>
        <w:pStyle w:val="tk-bigbullets"/>
      </w:pPr>
      <w:r>
        <w:rPr>
          <w:rFonts w:eastAsia="Arial"/>
        </w:rPr>
        <w:t>Stärken: Dimensionen, in denen das beobachtete Profil dem Zielprofil entspricht oder es übertrifft</w:t>
      </w:r>
    </w:p>
    <w:p w14:paraId="0C447356" w14:textId="77777777" w:rsidR="00B90ECF" w:rsidRDefault="00B90ECF" w:rsidP="006378FD">
      <w:pPr>
        <w:pStyle w:val="tk-bigbullets"/>
      </w:pPr>
      <w:r>
        <w:rPr>
          <w:rFonts w:eastAsia="Arial"/>
        </w:rPr>
        <w:t>Schwächen: Dimensionen, in denen das beobachtete Profil hinter dem Zielprofil zurückbleibt</w:t>
      </w:r>
    </w:p>
    <w:p w14:paraId="3909686F" w14:textId="77777777" w:rsidR="00B90ECF" w:rsidRDefault="00B90ECF" w:rsidP="006378FD">
      <w:pPr>
        <w:pStyle w:val="tk-bigbullets"/>
      </w:pPr>
      <w:r>
        <w:rPr>
          <w:rFonts w:eastAsia="Arial"/>
        </w:rPr>
        <w:t>Blinde Flecken: Dimensionen oder Ausprägungen, die weder im beobachteten Profil noch bei Wettbewerbern auftreten, aber strategisch relevant wären</w:t>
      </w:r>
    </w:p>
    <w:p w14:paraId="38F83B06" w14:textId="76CF31EE" w:rsidR="00B90ECF" w:rsidRDefault="00B90ECF" w:rsidP="00B90ECF">
      <w:pPr>
        <w:pStyle w:val="Heading3"/>
      </w:pPr>
      <w:bookmarkStart w:id="53" w:name="_Toc223122676"/>
      <w:r>
        <w:t>Schritt 3: Longitudinaler Vergleich</w:t>
      </w:r>
      <w:bookmarkEnd w:id="53"/>
    </w:p>
    <w:p w14:paraId="25FD20B6" w14:textId="77777777" w:rsidR="00B90ECF" w:rsidRDefault="00B90ECF" w:rsidP="006378FD">
      <w:r>
        <w:rPr>
          <w:rFonts w:eastAsia="Arial"/>
        </w:rPr>
        <w:t>Reputation zeigt sich in Mustern über die Zeit. Der longitudinale Vergleich stellt fest, ob und wie sich das Reputationsprofil zwischen Erhebungszeitpunkten verändert.</w:t>
      </w:r>
    </w:p>
    <w:p w14:paraId="7ADC9D30" w14:textId="77777777" w:rsidR="00B90ECF" w:rsidRDefault="00B90ECF" w:rsidP="006378FD">
      <w:r>
        <w:rPr>
          <w:rFonts w:eastAsia="Arial"/>
        </w:rPr>
        <w:t>Relevante Fragen:</w:t>
      </w:r>
    </w:p>
    <w:p w14:paraId="7C8727AE" w14:textId="77777777" w:rsidR="00B90ECF" w:rsidRDefault="00B90ECF" w:rsidP="006378FD">
      <w:pPr>
        <w:pStyle w:val="tk-bigbullets"/>
      </w:pPr>
      <w:r>
        <w:rPr>
          <w:rFonts w:eastAsia="Arial"/>
        </w:rPr>
        <w:t>Welche Ausprägungen sind stabil? Stabilität über mehrere Erhebungszeitpunkte ist ein starkes Reputationssignal.</w:t>
      </w:r>
    </w:p>
    <w:p w14:paraId="680A37F8" w14:textId="77777777" w:rsidR="00B90ECF" w:rsidRDefault="00B90ECF" w:rsidP="006378FD">
      <w:pPr>
        <w:pStyle w:val="tk-bigbullets"/>
      </w:pPr>
      <w:r>
        <w:rPr>
          <w:rFonts w:eastAsia="Arial"/>
        </w:rPr>
        <w:t>Welche Ausprägungen verändern sich? Veränderungen können auf geänderte Trainingsgrundlagen, geänderte Modellversionen oder auf tatsächliche Reputationsverschiebungen hindeuten.</w:t>
      </w:r>
    </w:p>
    <w:p w14:paraId="6B120560" w14:textId="77777777" w:rsidR="00B90ECF" w:rsidRDefault="00B90ECF" w:rsidP="006378FD">
      <w:pPr>
        <w:pStyle w:val="tk-bigbullets"/>
      </w:pPr>
      <w:r>
        <w:rPr>
          <w:rFonts w:eastAsia="Arial"/>
        </w:rPr>
        <w:t>Sind Veränderungen prompt- oder modellbedingt? Systematische Veränderungen über alle Prompts hinweg sind aussagekräftiger als isolierte Abweichungen.</w:t>
      </w:r>
    </w:p>
    <w:p w14:paraId="2D651D60" w14:textId="77777777" w:rsidR="00B90ECF" w:rsidRDefault="00B90ECF" w:rsidP="006378FD">
      <w:r>
        <w:rPr>
          <w:rFonts w:eastAsia="Arial"/>
        </w:rPr>
        <w:t>Der longitudinale Vergleich setzt konsistente Prompt-Sets und dokumentierte Versionierung voraus (vgl. Kapitel 3.6).</w:t>
      </w:r>
    </w:p>
    <w:p w14:paraId="1B24BC20" w14:textId="6809F441" w:rsidR="00B90ECF" w:rsidRDefault="00B90ECF" w:rsidP="00B90ECF">
      <w:pPr>
        <w:pStyle w:val="Heading2"/>
      </w:pPr>
      <w:bookmarkStart w:id="54" w:name="_Toc223122677"/>
      <w:r>
        <w:t>Reputationsprofil als Auswertungsergebnis</w:t>
      </w:r>
      <w:bookmarkEnd w:id="54"/>
    </w:p>
    <w:p w14:paraId="6B51DFB4" w14:textId="77777777" w:rsidR="00B90ECF" w:rsidRDefault="00B90ECF" w:rsidP="006378FD">
      <w:r>
        <w:rPr>
          <w:rFonts w:eastAsia="Arial"/>
        </w:rPr>
        <w:t>Das zentrale Auswertungsergebnis ist das Reputationsprofil. Es fasst die dominanten Ausprägungen je Beobachtungsdimension in einer kompakten Übersicht zusammen.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300"/>
        <w:gridCol w:w="2226"/>
      </w:tblGrid>
      <w:tr w:rsidR="00B90ECF" w14:paraId="380E43A0" w14:textId="77777777" w:rsidTr="007652B7">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EFFF28E" w14:textId="77777777" w:rsidR="00B90ECF" w:rsidRDefault="00B90ECF" w:rsidP="007652B7">
            <w:r>
              <w:rPr>
                <w:rFonts w:ascii="Arial" w:eastAsia="Arial" w:hAnsi="Arial" w:cs="Arial"/>
                <w:b/>
                <w:bCs/>
                <w:sz w:val="20"/>
                <w:szCs w:val="20"/>
              </w:rPr>
              <w:lastRenderedPageBreak/>
              <w:t>Dimension</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C08F64B" w14:textId="77777777" w:rsidR="00B90ECF" w:rsidRDefault="00B90ECF" w:rsidP="007652B7">
            <w:r>
              <w:rPr>
                <w:rFonts w:ascii="Arial" w:eastAsia="Arial" w:hAnsi="Arial" w:cs="Arial"/>
                <w:b/>
                <w:bCs/>
                <w:sz w:val="20"/>
                <w:szCs w:val="20"/>
              </w:rPr>
              <w:t>Dominante Ausprägung</w:t>
            </w:r>
          </w:p>
        </w:t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EDD8ABC" w14:textId="77777777" w:rsidR="00B90ECF" w:rsidRDefault="00B90ECF" w:rsidP="007652B7">
            <w:r>
              <w:rPr>
                <w:rFonts w:ascii="Arial" w:eastAsia="Arial" w:hAnsi="Arial" w:cs="Arial"/>
                <w:b/>
                <w:bCs/>
                <w:sz w:val="20"/>
                <w:szCs w:val="20"/>
              </w:rPr>
              <w:t>Zielprofil</w:t>
            </w:r>
          </w:p>
        </w:tc>
        <w:tc>
          <w:tcPr>
            <w:tcW w:w="22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420594B" w14:textId="77777777" w:rsidR="00B90ECF" w:rsidRDefault="00B90ECF" w:rsidP="007652B7">
            <w:r>
              <w:rPr>
                <w:rFonts w:ascii="Arial" w:eastAsia="Arial" w:hAnsi="Arial" w:cs="Arial"/>
                <w:b/>
                <w:bCs/>
                <w:sz w:val="20"/>
                <w:szCs w:val="20"/>
              </w:rPr>
              <w:t>Bewertung</w:t>
            </w:r>
          </w:p>
        </w:tc>
      </w:tr>
      <w:tr w:rsidR="00B90ECF" w14:paraId="2F550BE5" w14:textId="77777777" w:rsidTr="007652B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451F81" w14:textId="77777777" w:rsidR="00B90ECF" w:rsidRDefault="00B90ECF" w:rsidP="007652B7">
            <w:r>
              <w:rPr>
                <w:rFonts w:ascii="Arial" w:eastAsia="Arial" w:hAnsi="Arial" w:cs="Arial"/>
                <w:sz w:val="20"/>
                <w:szCs w:val="20"/>
              </w:rPr>
              <w:t>Sichtbarkeit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D64B30" w14:textId="77777777" w:rsidR="00B90ECF" w:rsidRDefault="00B90ECF" w:rsidP="007652B7">
            <w:r>
              <w:rPr>
                <w:rFonts w:ascii="Arial" w:eastAsia="Arial" w:hAnsi="Arial" w:cs="Arial"/>
                <w:sz w:val="20"/>
                <w:szCs w:val="20"/>
              </w:rPr>
              <w:t>[z. B. S2 – zentral]</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0F5A89" w14:textId="77777777" w:rsidR="00B90ECF" w:rsidRDefault="00B90ECF" w:rsidP="007652B7">
            <w:r>
              <w:rPr>
                <w:rFonts w:ascii="Arial" w:eastAsia="Arial" w:hAnsi="Arial" w:cs="Arial"/>
                <w:sz w:val="20"/>
                <w:szCs w:val="20"/>
              </w:rPr>
              <w:t>[z. B. S2–S3]</w:t>
            </w:r>
          </w:p>
        </w:tc>
        <w:tc>
          <w:tcPr>
            <w:tcW w:w="2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111B66" w14:textId="77777777" w:rsidR="00B90ECF" w:rsidRDefault="00B90ECF" w:rsidP="007652B7">
            <w:r>
              <w:rPr>
                <w:rFonts w:ascii="Arial" w:eastAsia="Arial" w:hAnsi="Arial" w:cs="Arial"/>
                <w:sz w:val="20"/>
                <w:szCs w:val="20"/>
              </w:rPr>
              <w:t>[Stärke/Schwäche]</w:t>
            </w:r>
          </w:p>
        </w:tc>
      </w:tr>
      <w:tr w:rsidR="00B90ECF" w14:paraId="41E6C28B" w14:textId="77777777" w:rsidTr="007652B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622FC" w14:textId="77777777" w:rsidR="00B90ECF" w:rsidRDefault="00B90ECF" w:rsidP="007652B7">
            <w:r>
              <w:rPr>
                <w:rFonts w:ascii="Arial" w:eastAsia="Arial" w:hAnsi="Arial" w:cs="Arial"/>
                <w:sz w:val="20"/>
                <w:szCs w:val="20"/>
              </w:rPr>
              <w:t>Kontext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6912BD" w14:textId="77777777" w:rsidR="00B90ECF" w:rsidRDefault="00B90ECF" w:rsidP="007652B7">
            <w:r>
              <w:rPr>
                <w:rFonts w:ascii="Arial" w:eastAsia="Arial" w:hAnsi="Arial" w:cs="Arial"/>
                <w:sz w:val="20"/>
                <w:szCs w:val="20"/>
              </w:rPr>
              <w:t>[z. B. K1, K2]</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00936F" w14:textId="77777777" w:rsidR="00B90ECF" w:rsidRDefault="00B90ECF" w:rsidP="007652B7">
            <w:r>
              <w:rPr>
                <w:rFonts w:ascii="Arial" w:eastAsia="Arial" w:hAnsi="Arial" w:cs="Arial"/>
                <w:sz w:val="20"/>
                <w:szCs w:val="20"/>
              </w:rPr>
              <w:t>[z. B. K1, K2, K3]</w:t>
            </w:r>
          </w:p>
        </w:tc>
        <w:tc>
          <w:tcPr>
            <w:tcW w:w="2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24DAB3" w14:textId="77777777" w:rsidR="00B90ECF" w:rsidRDefault="00B90ECF" w:rsidP="007652B7">
            <w:r>
              <w:rPr>
                <w:rFonts w:ascii="Arial" w:eastAsia="Arial" w:hAnsi="Arial" w:cs="Arial"/>
                <w:sz w:val="20"/>
                <w:szCs w:val="20"/>
              </w:rPr>
              <w:t>[Stärke/Schwäche]</w:t>
            </w:r>
          </w:p>
        </w:tc>
      </w:tr>
      <w:tr w:rsidR="00B90ECF" w14:paraId="5DA885E4" w14:textId="77777777" w:rsidTr="007652B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22D34" w14:textId="77777777" w:rsidR="00B90ECF" w:rsidRDefault="00B90ECF" w:rsidP="007652B7">
            <w:r>
              <w:rPr>
                <w:rFonts w:ascii="Arial" w:eastAsia="Arial" w:hAnsi="Arial" w:cs="Arial"/>
                <w:sz w:val="20"/>
                <w:szCs w:val="20"/>
              </w:rPr>
              <w:t>Tonalität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4D1482" w14:textId="77777777" w:rsidR="00B90ECF" w:rsidRDefault="00B90ECF" w:rsidP="007652B7">
            <w:r>
              <w:rPr>
                <w:rFonts w:ascii="Arial" w:eastAsia="Arial" w:hAnsi="Arial" w:cs="Arial"/>
                <w:sz w:val="20"/>
                <w:szCs w:val="20"/>
              </w:rPr>
              <w:t>[z. B. T0]</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18994B" w14:textId="77777777" w:rsidR="00B90ECF" w:rsidRDefault="00B90ECF" w:rsidP="007652B7">
            <w:r>
              <w:rPr>
                <w:rFonts w:ascii="Arial" w:eastAsia="Arial" w:hAnsi="Arial" w:cs="Arial"/>
                <w:sz w:val="20"/>
                <w:szCs w:val="20"/>
              </w:rPr>
              <w:t>[z. B. T0/T+]</w:t>
            </w:r>
          </w:p>
        </w:tc>
        <w:tc>
          <w:tcPr>
            <w:tcW w:w="2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BD9276" w14:textId="77777777" w:rsidR="00B90ECF" w:rsidRDefault="00B90ECF" w:rsidP="007652B7">
            <w:r>
              <w:rPr>
                <w:rFonts w:ascii="Arial" w:eastAsia="Arial" w:hAnsi="Arial" w:cs="Arial"/>
                <w:sz w:val="20"/>
                <w:szCs w:val="20"/>
              </w:rPr>
              <w:t>[Stärke/Schwäche]</w:t>
            </w:r>
          </w:p>
        </w:tc>
      </w:tr>
      <w:tr w:rsidR="00B90ECF" w14:paraId="2DE00192" w14:textId="77777777" w:rsidTr="007652B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25718B" w14:textId="77777777" w:rsidR="00B90ECF" w:rsidRDefault="00B90ECF" w:rsidP="007652B7">
            <w:r>
              <w:rPr>
                <w:rFonts w:ascii="Arial" w:eastAsia="Arial" w:hAnsi="Arial" w:cs="Arial"/>
                <w:sz w:val="20"/>
                <w:szCs w:val="20"/>
              </w:rPr>
              <w:t>Rolle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81A2AF" w14:textId="77777777" w:rsidR="00B90ECF" w:rsidRDefault="00B90ECF" w:rsidP="007652B7">
            <w:r>
              <w:rPr>
                <w:rFonts w:ascii="Arial" w:eastAsia="Arial" w:hAnsi="Arial" w:cs="Arial"/>
                <w:sz w:val="20"/>
                <w:szCs w:val="20"/>
              </w:rPr>
              <w:t>[z. B. R1, R3]</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4AEE77" w14:textId="77777777" w:rsidR="00B90ECF" w:rsidRDefault="00B90ECF" w:rsidP="007652B7">
            <w:r>
              <w:rPr>
                <w:rFonts w:ascii="Arial" w:eastAsia="Arial" w:hAnsi="Arial" w:cs="Arial"/>
                <w:sz w:val="20"/>
                <w:szCs w:val="20"/>
              </w:rPr>
              <w:t>[z. B. R1–R3]</w:t>
            </w:r>
          </w:p>
        </w:tc>
        <w:tc>
          <w:tcPr>
            <w:tcW w:w="2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AB0B5F" w14:textId="77777777" w:rsidR="00B90ECF" w:rsidRDefault="00B90ECF" w:rsidP="007652B7">
            <w:r>
              <w:rPr>
                <w:rFonts w:ascii="Arial" w:eastAsia="Arial" w:hAnsi="Arial" w:cs="Arial"/>
                <w:sz w:val="20"/>
                <w:szCs w:val="20"/>
              </w:rPr>
              <w:t>[Stärke/Schwäche]</w:t>
            </w:r>
          </w:p>
        </w:tc>
      </w:tr>
      <w:tr w:rsidR="00B90ECF" w14:paraId="1934D207" w14:textId="77777777" w:rsidTr="007652B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A91183" w14:textId="77777777" w:rsidR="00B90ECF" w:rsidRDefault="00B90ECF" w:rsidP="007652B7">
            <w:r>
              <w:rPr>
                <w:rFonts w:ascii="Arial" w:eastAsia="Arial" w:hAnsi="Arial" w:cs="Arial"/>
                <w:sz w:val="20"/>
                <w:szCs w:val="20"/>
              </w:rPr>
              <w:t>Vergleich</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118F67" w14:textId="77777777" w:rsidR="00B90ECF" w:rsidRDefault="00B90ECF" w:rsidP="007652B7">
            <w:r>
              <w:rPr>
                <w:rFonts w:ascii="Arial" w:eastAsia="Arial" w:hAnsi="Arial" w:cs="Arial"/>
                <w:sz w:val="20"/>
                <w:szCs w:val="20"/>
              </w:rPr>
              <w:t>[z. B. V=]</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B740D4" w14:textId="77777777" w:rsidR="00B90ECF" w:rsidRDefault="00B90ECF" w:rsidP="007652B7">
            <w:r>
              <w:rPr>
                <w:rFonts w:ascii="Arial" w:eastAsia="Arial" w:hAnsi="Arial" w:cs="Arial"/>
                <w:sz w:val="20"/>
                <w:szCs w:val="20"/>
              </w:rPr>
              <w:t>[z. B. V+]</w:t>
            </w:r>
          </w:p>
        </w:tc>
        <w:tc>
          <w:tcPr>
            <w:tcW w:w="2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3ED9C3" w14:textId="77777777" w:rsidR="00B90ECF" w:rsidRDefault="00B90ECF" w:rsidP="007652B7">
            <w:r>
              <w:rPr>
                <w:rFonts w:ascii="Arial" w:eastAsia="Arial" w:hAnsi="Arial" w:cs="Arial"/>
                <w:sz w:val="20"/>
                <w:szCs w:val="20"/>
              </w:rPr>
              <w:t>[Stärke/Schwäche]</w:t>
            </w:r>
          </w:p>
        </w:tc>
      </w:tr>
      <w:tr w:rsidR="00B90ECF" w14:paraId="784F90FF" w14:textId="77777777" w:rsidTr="007652B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A1543" w14:textId="77777777" w:rsidR="00B90ECF" w:rsidRDefault="00B90ECF" w:rsidP="007652B7">
            <w:r>
              <w:rPr>
                <w:rFonts w:ascii="Arial" w:eastAsia="Arial" w:hAnsi="Arial" w:cs="Arial"/>
                <w:sz w:val="20"/>
                <w:szCs w:val="20"/>
              </w:rPr>
              <w:t>Themen</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BE6016" w14:textId="77777777" w:rsidR="00B90ECF" w:rsidRDefault="00B90ECF" w:rsidP="007652B7">
            <w:r>
              <w:rPr>
                <w:rFonts w:ascii="Arial" w:eastAsia="Arial" w:hAnsi="Arial" w:cs="Arial"/>
                <w:sz w:val="20"/>
                <w:szCs w:val="20"/>
              </w:rPr>
              <w:t>[z. B. S1, S2, S5]</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792767" w14:textId="77777777" w:rsidR="00B90ECF" w:rsidRDefault="00B90ECF" w:rsidP="007652B7">
            <w:r>
              <w:rPr>
                <w:rFonts w:ascii="Arial" w:eastAsia="Arial" w:hAnsi="Arial" w:cs="Arial"/>
                <w:sz w:val="20"/>
                <w:szCs w:val="20"/>
              </w:rPr>
              <w:t>[z. B. S1–S5]</w:t>
            </w:r>
          </w:p>
        </w:tc>
        <w:tc>
          <w:tcPr>
            <w:tcW w:w="2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E95431" w14:textId="77777777" w:rsidR="00B90ECF" w:rsidRDefault="00B90ECF" w:rsidP="007652B7">
            <w:r>
              <w:rPr>
                <w:rFonts w:ascii="Arial" w:eastAsia="Arial" w:hAnsi="Arial" w:cs="Arial"/>
                <w:sz w:val="20"/>
                <w:szCs w:val="20"/>
              </w:rPr>
              <w:t>[Stärke/Schwäche]</w:t>
            </w:r>
          </w:p>
        </w:tc>
      </w:tr>
    </w:tbl>
    <w:p w14:paraId="1F7A857E" w14:textId="77777777" w:rsidR="00B90ECF" w:rsidRDefault="00B90ECF" w:rsidP="00B90ECF"/>
    <w:p w14:paraId="3A5FFA2E" w14:textId="77777777" w:rsidR="00B90ECF" w:rsidRDefault="00B90ECF" w:rsidP="00B90ECF">
      <w:r>
        <w:rPr>
          <w:rFonts w:ascii="Arial" w:eastAsia="Arial" w:hAnsi="Arial" w:cs="Arial"/>
          <w:sz w:val="22"/>
          <w:szCs w:val="22"/>
        </w:rPr>
        <w:t>Die Spalte „Bewertung“ ergibt sich aus dem Abgleich zwischen beobachteter Ausprägung und Zielprofil. Sie ist keine objektive Messung, sondern eine heuristische Einschätzung.</w:t>
      </w:r>
    </w:p>
    <w:p w14:paraId="0F0D9486" w14:textId="1B13ABB0" w:rsidR="00B90ECF" w:rsidRDefault="00B90ECF" w:rsidP="00B90ECF">
      <w:pPr>
        <w:pStyle w:val="Heading2"/>
      </w:pPr>
      <w:bookmarkStart w:id="55" w:name="_Toc223122678"/>
      <w:r>
        <w:t>Umgang mit Ambivalenzen und Ausreißern</w:t>
      </w:r>
      <w:bookmarkEnd w:id="55"/>
    </w:p>
    <w:p w14:paraId="17079C0B" w14:textId="77777777" w:rsidR="00B90ECF" w:rsidRDefault="00B90ECF" w:rsidP="00FC69DB">
      <w:r>
        <w:rPr>
          <w:rFonts w:eastAsia="Arial"/>
        </w:rPr>
        <w:t>Nicht alle Kodierungen fügen sich in eindeutige Muster. Die Auswertung muss mit folgenden Sonderfällen umgehen:</w:t>
      </w:r>
    </w:p>
    <w:p w14:paraId="19FA10CA" w14:textId="77777777" w:rsidR="00B90ECF" w:rsidRDefault="00B90ECF" w:rsidP="00FC69DB">
      <w:r>
        <w:rPr>
          <w:rFonts w:eastAsia="Arial"/>
          <w:b/>
          <w:bCs/>
        </w:rPr>
        <w:t xml:space="preserve">Ambivalente Kodierungen (T±). </w:t>
      </w:r>
      <w:r>
        <w:rPr>
          <w:rFonts w:eastAsia="Arial"/>
        </w:rPr>
        <w:t>Wenn Ambivalenz über mehrere Prompts hinweg stabil auftritt, ist sie selbst ein Reputationssignal: Die Institution wird widersprüchlich wahrgenommen. Ambivalenz ist nicht aufzulösen, sondern als eigenständiges Muster zu dokumentieren.</w:t>
      </w:r>
    </w:p>
    <w:p w14:paraId="2962D11A" w14:textId="77777777" w:rsidR="00B90ECF" w:rsidRDefault="00B90ECF" w:rsidP="00FC69DB">
      <w:r>
        <w:rPr>
          <w:rFonts w:eastAsia="Arial"/>
          <w:b/>
          <w:bCs/>
        </w:rPr>
        <w:t xml:space="preserve">Isolierte Abweichungen. </w:t>
      </w:r>
      <w:r>
        <w:rPr>
          <w:rFonts w:eastAsia="Arial"/>
        </w:rPr>
        <w:t>Einzelne Kodierungen, die vom dominanten Muster abweichen, können prompt- oder modellbedingt sein. Sie werden dokumentiert, fließen aber nicht in die Profilbewertung ein, solange sie nicht systematisch auftreten.</w:t>
      </w:r>
    </w:p>
    <w:p w14:paraId="4EFCA35E" w14:textId="77777777" w:rsidR="00B90ECF" w:rsidRDefault="00B90ECF" w:rsidP="00FC69DB">
      <w:r>
        <w:rPr>
          <w:rFonts w:eastAsia="Arial"/>
          <w:b/>
          <w:bCs/>
        </w:rPr>
        <w:t xml:space="preserve">Fehlende Ausprägungen. </w:t>
      </w:r>
      <w:r>
        <w:rPr>
          <w:rFonts w:eastAsia="Arial"/>
        </w:rPr>
        <w:t>Wenn eine Beobachtungsdimension über mehrere Prompts hinweg keine oder nur Default-Ausprägungen (Code 0) zeigt, ist dies ebenfalls ein Befund: Die Dimension ist für das Modell nicht salient.</w:t>
      </w:r>
    </w:p>
    <w:p w14:paraId="4D142D95" w14:textId="645FA663" w:rsidR="00B90ECF" w:rsidRDefault="00B90ECF" w:rsidP="00B90ECF">
      <w:pPr>
        <w:pStyle w:val="Heading2"/>
      </w:pPr>
      <w:bookmarkStart w:id="56" w:name="_Toc223122679"/>
      <w:r>
        <w:t>Auswertungsebenen</w:t>
      </w:r>
      <w:bookmarkEnd w:id="56"/>
    </w:p>
    <w:p w14:paraId="1A257E34" w14:textId="77777777" w:rsidR="00B90ECF" w:rsidRDefault="00B90ECF" w:rsidP="00FC69DB">
      <w:r>
        <w:rPr>
          <w:rFonts w:eastAsia="Arial"/>
        </w:rPr>
        <w:t>Die Auswertung kann auf verschiedenen Ebenen erfolgen, je nach Fragestellung und verfügbarer Datenbasis: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B90ECF" w14:paraId="25C2D8FF" w14:textId="77777777" w:rsidTr="007652B7">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B6758E6" w14:textId="77777777" w:rsidR="00B90ECF" w:rsidRDefault="00B90ECF" w:rsidP="007652B7">
            <w:r>
              <w:rPr>
                <w:rFonts w:ascii="Arial" w:eastAsia="Arial" w:hAnsi="Arial" w:cs="Arial"/>
                <w:b/>
                <w:bCs/>
                <w:sz w:val="20"/>
                <w:szCs w:val="20"/>
              </w:rPr>
              <w:lastRenderedPageBreak/>
              <w:t>Ebene</w:t>
            </w:r>
          </w:p>
        </w:tc>
        <w:tc>
          <w:tcPr>
            <w:tcW w:w="3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6CA3863" w14:textId="77777777" w:rsidR="00B90ECF" w:rsidRDefault="00B90ECF" w:rsidP="007652B7">
            <w:r>
              <w:rPr>
                <w:rFonts w:ascii="Arial" w:eastAsia="Arial" w:hAnsi="Arial" w:cs="Arial"/>
                <w:b/>
                <w:bCs/>
                <w:sz w:val="20"/>
                <w:szCs w:val="20"/>
              </w:rPr>
              <w:t>Gegenstand</w:t>
            </w:r>
          </w:p>
        </w:tc>
        <w:tc>
          <w:tcPr>
            <w:tcW w:w="34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06E1F6B9" w14:textId="77777777" w:rsidR="00B90ECF" w:rsidRDefault="00B90ECF" w:rsidP="007652B7">
            <w:r>
              <w:rPr>
                <w:rFonts w:ascii="Arial" w:eastAsia="Arial" w:hAnsi="Arial" w:cs="Arial"/>
                <w:b/>
                <w:bCs/>
                <w:sz w:val="20"/>
                <w:szCs w:val="20"/>
              </w:rPr>
              <w:t>Voraussetzung</w:t>
            </w:r>
          </w:p>
        </w:tc>
      </w:tr>
      <w:tr w:rsidR="00B90ECF" w14:paraId="5B48E00C" w14:textId="77777777" w:rsidTr="007652B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0B748C" w14:textId="77777777" w:rsidR="00B90ECF" w:rsidRDefault="00B90ECF" w:rsidP="007652B7">
            <w:r>
              <w:rPr>
                <w:rFonts w:ascii="Arial" w:eastAsia="Arial" w:hAnsi="Arial" w:cs="Arial"/>
                <w:sz w:val="20"/>
                <w:szCs w:val="20"/>
              </w:rPr>
              <w:t>Einzelprompt</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82E465" w14:textId="77777777" w:rsidR="00B90ECF" w:rsidRDefault="00B90ECF" w:rsidP="007652B7">
            <w:r>
              <w:rPr>
                <w:rFonts w:ascii="Arial" w:eastAsia="Arial" w:hAnsi="Arial" w:cs="Arial"/>
                <w:sz w:val="20"/>
                <w:szCs w:val="20"/>
              </w:rPr>
              <w:t>Kodierung einer einzelnen Antwort</w:t>
            </w:r>
          </w:p>
        </w:tc>
        <w:tc>
          <w:tcPr>
            <w:tcW w:w="3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80BFBE" w14:textId="77777777" w:rsidR="00B90ECF" w:rsidRDefault="00B90ECF" w:rsidP="007652B7">
            <w:r>
              <w:rPr>
                <w:rFonts w:ascii="Arial" w:eastAsia="Arial" w:hAnsi="Arial" w:cs="Arial"/>
                <w:sz w:val="20"/>
                <w:szCs w:val="20"/>
              </w:rPr>
              <w:t>Kodierung nach Kap. 6</w:t>
            </w:r>
          </w:p>
        </w:tc>
      </w:tr>
      <w:tr w:rsidR="00B90ECF" w14:paraId="5DB657DE" w14:textId="77777777" w:rsidTr="007652B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C80826" w14:textId="77777777" w:rsidR="00B90ECF" w:rsidRDefault="00B90ECF" w:rsidP="007652B7">
            <w:r>
              <w:rPr>
                <w:rFonts w:ascii="Arial" w:eastAsia="Arial" w:hAnsi="Arial" w:cs="Arial"/>
                <w:sz w:val="20"/>
                <w:szCs w:val="20"/>
              </w:rPr>
              <w:t>Prompt-Set</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ED60D6" w14:textId="77777777" w:rsidR="00B90ECF" w:rsidRDefault="00B90ECF" w:rsidP="007652B7">
            <w:r>
              <w:rPr>
                <w:rFonts w:ascii="Arial" w:eastAsia="Arial" w:hAnsi="Arial" w:cs="Arial"/>
                <w:sz w:val="20"/>
                <w:szCs w:val="20"/>
              </w:rPr>
              <w:t>Aggregation über ein vollständiges Prompt-Set</w:t>
            </w:r>
          </w:p>
        </w:tc>
        <w:tc>
          <w:tcPr>
            <w:tcW w:w="3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A8D312" w14:textId="77777777" w:rsidR="00B90ECF" w:rsidRDefault="00B90ECF" w:rsidP="007652B7">
            <w:r>
              <w:rPr>
                <w:rFonts w:ascii="Arial" w:eastAsia="Arial" w:hAnsi="Arial" w:cs="Arial"/>
                <w:sz w:val="20"/>
                <w:szCs w:val="20"/>
              </w:rPr>
              <w:t>Vollständige Erhebung</w:t>
            </w:r>
          </w:p>
        </w:tc>
      </w:tr>
      <w:tr w:rsidR="00B90ECF" w14:paraId="4159FCAA" w14:textId="77777777" w:rsidTr="007652B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55C2EE" w14:textId="77777777" w:rsidR="00B90ECF" w:rsidRDefault="00B90ECF" w:rsidP="007652B7">
            <w:r>
              <w:rPr>
                <w:rFonts w:ascii="Arial" w:eastAsia="Arial" w:hAnsi="Arial" w:cs="Arial"/>
                <w:sz w:val="20"/>
                <w:szCs w:val="20"/>
              </w:rPr>
              <w:t>Modellvergleich</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23F1C9" w14:textId="77777777" w:rsidR="00B90ECF" w:rsidRDefault="00B90ECF" w:rsidP="007652B7">
            <w:r>
              <w:rPr>
                <w:rFonts w:ascii="Arial" w:eastAsia="Arial" w:hAnsi="Arial" w:cs="Arial"/>
                <w:sz w:val="20"/>
                <w:szCs w:val="20"/>
              </w:rPr>
              <w:t>Vergleich desselben Prompt-Sets über verschiedene LLMs</w:t>
            </w:r>
          </w:p>
        </w:tc>
        <w:tc>
          <w:tcPr>
            <w:tcW w:w="3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F973E" w14:textId="77777777" w:rsidR="00B90ECF" w:rsidRDefault="00B90ECF" w:rsidP="007652B7">
            <w:r>
              <w:rPr>
                <w:rFonts w:ascii="Arial" w:eastAsia="Arial" w:hAnsi="Arial" w:cs="Arial"/>
                <w:sz w:val="20"/>
                <w:szCs w:val="20"/>
              </w:rPr>
              <w:t>Parallele Erhebung, gleiche Prompts</w:t>
            </w:r>
          </w:p>
        </w:tc>
      </w:tr>
      <w:tr w:rsidR="00B90ECF" w14:paraId="140DEB58" w14:textId="77777777" w:rsidTr="007652B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3EE91D" w14:textId="77777777" w:rsidR="00B90ECF" w:rsidRDefault="00B90ECF" w:rsidP="007652B7">
            <w:r>
              <w:rPr>
                <w:rFonts w:ascii="Arial" w:eastAsia="Arial" w:hAnsi="Arial" w:cs="Arial"/>
                <w:sz w:val="20"/>
                <w:szCs w:val="20"/>
              </w:rPr>
              <w:t>Wettbewerbervergleich</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81D1D4" w14:textId="77777777" w:rsidR="00B90ECF" w:rsidRDefault="00B90ECF" w:rsidP="007652B7">
            <w:r>
              <w:rPr>
                <w:rFonts w:ascii="Arial" w:eastAsia="Arial" w:hAnsi="Arial" w:cs="Arial"/>
                <w:sz w:val="20"/>
                <w:szCs w:val="20"/>
              </w:rPr>
              <w:t>Vergleich der Profile verschiedener Institutionen</w:t>
            </w:r>
          </w:p>
        </w:tc>
        <w:tc>
          <w:tcPr>
            <w:tcW w:w="3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5B991E" w14:textId="77777777" w:rsidR="00B90ECF" w:rsidRDefault="00B90ECF" w:rsidP="007652B7">
            <w:r>
              <w:rPr>
                <w:rFonts w:ascii="Arial" w:eastAsia="Arial" w:hAnsi="Arial" w:cs="Arial"/>
                <w:sz w:val="20"/>
                <w:szCs w:val="20"/>
              </w:rPr>
              <w:t>Parallele Erhebung, analoge Prompts</w:t>
            </w:r>
          </w:p>
        </w:tc>
      </w:tr>
      <w:tr w:rsidR="00B90ECF" w14:paraId="14626510" w14:textId="77777777" w:rsidTr="007652B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A4178" w14:textId="77777777" w:rsidR="00B90ECF" w:rsidRDefault="00B90ECF" w:rsidP="007652B7">
            <w:r>
              <w:rPr>
                <w:rFonts w:ascii="Arial" w:eastAsia="Arial" w:hAnsi="Arial" w:cs="Arial"/>
                <w:sz w:val="20"/>
                <w:szCs w:val="20"/>
              </w:rPr>
              <w:t>Longitudinal</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7E82C5" w14:textId="77777777" w:rsidR="00B90ECF" w:rsidRDefault="00B90ECF" w:rsidP="007652B7">
            <w:r>
              <w:rPr>
                <w:rFonts w:ascii="Arial" w:eastAsia="Arial" w:hAnsi="Arial" w:cs="Arial"/>
                <w:sz w:val="20"/>
                <w:szCs w:val="20"/>
              </w:rPr>
              <w:t>Vergleich über Erhebungszeitpunkte</w:t>
            </w:r>
          </w:p>
        </w:tc>
        <w:tc>
          <w:tcPr>
            <w:tcW w:w="3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6B81E2" w14:textId="77777777" w:rsidR="00B90ECF" w:rsidRDefault="00B90ECF" w:rsidP="007652B7">
            <w:r>
              <w:rPr>
                <w:rFonts w:ascii="Arial" w:eastAsia="Arial" w:hAnsi="Arial" w:cs="Arial"/>
                <w:sz w:val="20"/>
                <w:szCs w:val="20"/>
              </w:rPr>
              <w:t>Konsistente Prompt-Sets, Versionierung</w:t>
            </w:r>
          </w:p>
        </w:tc>
      </w:tr>
    </w:tbl>
    <w:p w14:paraId="1DCBE5DE" w14:textId="77777777" w:rsidR="00B90ECF" w:rsidRDefault="00B90ECF" w:rsidP="00B90ECF"/>
    <w:p w14:paraId="323E2677" w14:textId="77777777" w:rsidR="00B90ECF" w:rsidRDefault="00B90ECF" w:rsidP="00B90ECF">
      <w:r>
        <w:rPr>
          <w:rFonts w:ascii="Arial" w:eastAsia="Arial" w:hAnsi="Arial" w:cs="Arial"/>
          <w:sz w:val="22"/>
          <w:szCs w:val="22"/>
        </w:rPr>
        <w:t>Die Auswertungsebenen sind kumulativ: Höhere Ebenen setzen die jeweils darunterliegenden voraus.</w:t>
      </w:r>
    </w:p>
    <w:p w14:paraId="155676E4" w14:textId="77777777" w:rsidR="00B90ECF" w:rsidRDefault="00B90ECF" w:rsidP="00B90ECF">
      <w:pPr>
        <w:pStyle w:val="Heading2"/>
      </w:pPr>
      <w:bookmarkStart w:id="57" w:name="_Toc223122680"/>
      <w:r>
        <w:t>7.6</w:t>
      </w:r>
      <w:r>
        <w:tab/>
        <w:t>Von Befunden zu GEO-Empfehlungen</w:t>
      </w:r>
      <w:bookmarkEnd w:id="57"/>
    </w:p>
    <w:p w14:paraId="311BC7E2" w14:textId="77777777" w:rsidR="00B90ECF" w:rsidRDefault="00B90ECF" w:rsidP="00735F77">
      <w:r>
        <w:rPr>
          <w:rFonts w:eastAsia="Arial"/>
        </w:rPr>
        <w:t>Die Auswertung mündet in GEO-relevante Empfehlungen. Dabei gilt: Nicht jeder Befund erfordert eine Maßnahme. Entscheidend ist die Frage, ob eine beobachtete Abweichung vom Zielprofil durch gezielte GEO-Maßnahmen beeinflussbar ist.</w:t>
      </w:r>
    </w:p>
    <w:p w14:paraId="11CFEA08" w14:textId="77777777" w:rsidR="00B90ECF" w:rsidRDefault="00B90ECF" w:rsidP="00735F77">
      <w:r>
        <w:rPr>
          <w:rFonts w:eastAsia="Arial"/>
        </w:rPr>
        <w:t>Die Überführung von Befunden in Empfehlungen folgt einer einfachen Heuristik: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126"/>
      </w:tblGrid>
      <w:tr w:rsidR="00B90ECF" w14:paraId="2F0C8254" w14:textId="77777777" w:rsidTr="007652B7">
        <w:tc>
          <w:tcPr>
            <w:tcW w:w="28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051E439" w14:textId="77777777" w:rsidR="00B90ECF" w:rsidRDefault="00B90ECF" w:rsidP="007652B7">
            <w:r>
              <w:rPr>
                <w:rFonts w:ascii="Arial" w:eastAsia="Arial" w:hAnsi="Arial" w:cs="Arial"/>
                <w:b/>
                <w:bCs/>
                <w:sz w:val="20"/>
                <w:szCs w:val="20"/>
              </w:rPr>
              <w:t>Befundtyp</w:t>
            </w:r>
          </w:p>
        </w:tc>
        <w:tc>
          <w:tcPr>
            <w:tcW w:w="31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0AD4074" w14:textId="77777777" w:rsidR="00B90ECF" w:rsidRDefault="00B90ECF" w:rsidP="007652B7">
            <w:r>
              <w:rPr>
                <w:rFonts w:ascii="Arial" w:eastAsia="Arial" w:hAnsi="Arial" w:cs="Arial"/>
                <w:b/>
                <w:bCs/>
                <w:sz w:val="20"/>
                <w:szCs w:val="20"/>
              </w:rPr>
              <w:t>Beispiel</w:t>
            </w:r>
          </w:p>
        </w:tc>
        <w:tc>
          <w:tcPr>
            <w:tcW w:w="31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18E66D9" w14:textId="77777777" w:rsidR="00B90ECF" w:rsidRDefault="00B90ECF" w:rsidP="007652B7">
            <w:r>
              <w:rPr>
                <w:rFonts w:ascii="Arial" w:eastAsia="Arial" w:hAnsi="Arial" w:cs="Arial"/>
                <w:b/>
                <w:bCs/>
                <w:sz w:val="20"/>
                <w:szCs w:val="20"/>
              </w:rPr>
              <w:t>GEO-Implikation</w:t>
            </w:r>
          </w:p>
        </w:tc>
      </w:tr>
      <w:tr w:rsidR="00B90ECF" w14:paraId="10455CC3" w14:textId="77777777" w:rsidTr="007652B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F08EC9" w14:textId="77777777" w:rsidR="00B90ECF" w:rsidRDefault="00B90ECF" w:rsidP="007652B7">
            <w:r>
              <w:rPr>
                <w:rFonts w:ascii="Arial" w:eastAsia="Arial" w:hAnsi="Arial" w:cs="Arial"/>
                <w:sz w:val="20"/>
                <w:szCs w:val="20"/>
              </w:rPr>
              <w:t>Sichtbarkeit zu gering</w:t>
            </w:r>
          </w:p>
        </w:tc>
        <w:tc>
          <w:tcPr>
            <w:tcW w:w="3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A26652" w14:textId="77777777" w:rsidR="00B90ECF" w:rsidRDefault="00B90ECF" w:rsidP="007652B7">
            <w:r>
              <w:rPr>
                <w:rFonts w:ascii="Arial" w:eastAsia="Arial" w:hAnsi="Arial" w:cs="Arial"/>
                <w:sz w:val="20"/>
                <w:szCs w:val="20"/>
              </w:rPr>
              <w:t>&lt;Institution&gt; wird nicht oder nur beiläufig genannt</w:t>
            </w:r>
          </w:p>
        </w:tc>
        <w:tc>
          <w:tcPr>
            <w:tcW w:w="3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3C458F" w14:textId="77777777" w:rsidR="00B90ECF" w:rsidRDefault="00B90ECF" w:rsidP="007652B7">
            <w:r>
              <w:rPr>
                <w:rFonts w:ascii="Arial" w:eastAsia="Arial" w:hAnsi="Arial" w:cs="Arial"/>
                <w:sz w:val="20"/>
                <w:szCs w:val="20"/>
              </w:rPr>
              <w:t>Präsenz in indexierbaren Quellen erhöhen</w:t>
            </w:r>
          </w:p>
        </w:tc>
      </w:tr>
      <w:tr w:rsidR="00B90ECF" w14:paraId="1D37A82C" w14:textId="77777777" w:rsidTr="007652B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046833" w14:textId="77777777" w:rsidR="00B90ECF" w:rsidRDefault="00B90ECF" w:rsidP="007652B7">
            <w:r>
              <w:rPr>
                <w:rFonts w:ascii="Arial" w:eastAsia="Arial" w:hAnsi="Arial" w:cs="Arial"/>
                <w:sz w:val="20"/>
                <w:szCs w:val="20"/>
              </w:rPr>
              <w:t>Kontext zu eng</w:t>
            </w:r>
          </w:p>
        </w:tc>
        <w:tc>
          <w:tcPr>
            <w:tcW w:w="3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1E51AE" w14:textId="77777777" w:rsidR="00B90ECF" w:rsidRDefault="00B90ECF" w:rsidP="007652B7">
            <w:r>
              <w:rPr>
                <w:rFonts w:ascii="Arial" w:eastAsia="Arial" w:hAnsi="Arial" w:cs="Arial"/>
                <w:sz w:val="20"/>
                <w:szCs w:val="20"/>
              </w:rPr>
              <w:t>Nur in einem Kontext erwähnt, obwohl mehrere relevant</w:t>
            </w:r>
          </w:p>
        </w:tc>
        <w:tc>
          <w:tcPr>
            <w:tcW w:w="3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30624B" w14:textId="77777777" w:rsidR="00B90ECF" w:rsidRDefault="00B90ECF" w:rsidP="007652B7">
            <w:r>
              <w:rPr>
                <w:rFonts w:ascii="Arial" w:eastAsia="Arial" w:hAnsi="Arial" w:cs="Arial"/>
                <w:sz w:val="20"/>
                <w:szCs w:val="20"/>
              </w:rPr>
              <w:t>Themenbreite in digitaler Kommunikation erhöhen</w:t>
            </w:r>
          </w:p>
        </w:tc>
      </w:tr>
      <w:tr w:rsidR="00B90ECF" w14:paraId="0C079EC0" w14:textId="77777777" w:rsidTr="007652B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3B5A0D" w14:textId="77777777" w:rsidR="00B90ECF" w:rsidRDefault="00B90ECF" w:rsidP="007652B7">
            <w:r>
              <w:rPr>
                <w:rFonts w:ascii="Arial" w:eastAsia="Arial" w:hAnsi="Arial" w:cs="Arial"/>
                <w:sz w:val="20"/>
                <w:szCs w:val="20"/>
              </w:rPr>
              <w:t>Tonalität kritisch</w:t>
            </w:r>
          </w:p>
        </w:tc>
        <w:tc>
          <w:tcPr>
            <w:tcW w:w="3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FA9C29" w14:textId="77777777" w:rsidR="00B90ECF" w:rsidRDefault="00B90ECF" w:rsidP="007652B7">
            <w:r>
              <w:rPr>
                <w:rFonts w:ascii="Arial" w:eastAsia="Arial" w:hAnsi="Arial" w:cs="Arial"/>
                <w:sz w:val="20"/>
                <w:szCs w:val="20"/>
              </w:rPr>
              <w:t>Systematisch negative Zuschreibungen</w:t>
            </w:r>
          </w:p>
        </w:tc>
        <w:tc>
          <w:tcPr>
            <w:tcW w:w="3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4598E6" w14:textId="77777777" w:rsidR="00B90ECF" w:rsidRDefault="00B90ECF" w:rsidP="007652B7">
            <w:r>
              <w:rPr>
                <w:rFonts w:ascii="Arial" w:eastAsia="Arial" w:hAnsi="Arial" w:cs="Arial"/>
                <w:sz w:val="20"/>
                <w:szCs w:val="20"/>
              </w:rPr>
              <w:t>Ursachenanalyse: Trainingsgrundlage prüfen</w:t>
            </w:r>
          </w:p>
        </w:tc>
      </w:tr>
      <w:tr w:rsidR="00B90ECF" w14:paraId="32F2E152" w14:textId="77777777" w:rsidTr="007652B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61F482" w14:textId="77777777" w:rsidR="00B90ECF" w:rsidRDefault="00B90ECF" w:rsidP="007652B7">
            <w:r>
              <w:rPr>
                <w:rFonts w:ascii="Arial" w:eastAsia="Arial" w:hAnsi="Arial" w:cs="Arial"/>
                <w:sz w:val="20"/>
                <w:szCs w:val="20"/>
              </w:rPr>
              <w:t>Rolle nicht zutreffend</w:t>
            </w:r>
          </w:p>
        </w:tc>
        <w:tc>
          <w:tcPr>
            <w:tcW w:w="3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EDE104" w14:textId="77777777" w:rsidR="00B90ECF" w:rsidRDefault="00B90ECF" w:rsidP="007652B7">
            <w:r>
              <w:rPr>
                <w:rFonts w:ascii="Arial" w:eastAsia="Arial" w:hAnsi="Arial" w:cs="Arial"/>
                <w:sz w:val="20"/>
                <w:szCs w:val="20"/>
              </w:rPr>
              <w:t>Zuschreibung weicht vom Selbstverständnis ab</w:t>
            </w:r>
          </w:p>
        </w:tc>
        <w:tc>
          <w:tcPr>
            <w:tcW w:w="3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DE1C5D" w14:textId="77777777" w:rsidR="00B90ECF" w:rsidRDefault="00B90ECF" w:rsidP="007652B7">
            <w:r>
              <w:rPr>
                <w:rFonts w:ascii="Arial" w:eastAsia="Arial" w:hAnsi="Arial" w:cs="Arial"/>
                <w:sz w:val="20"/>
                <w:szCs w:val="20"/>
              </w:rPr>
              <w:t>Rollennarrative in Eigenmedien schärfen</w:t>
            </w:r>
          </w:p>
        </w:tc>
      </w:tr>
      <w:tr w:rsidR="00B90ECF" w14:paraId="793E3952" w14:textId="77777777" w:rsidTr="007652B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BACFD9" w14:textId="77777777" w:rsidR="00B90ECF" w:rsidRDefault="00B90ECF" w:rsidP="007652B7">
            <w:r>
              <w:rPr>
                <w:rFonts w:ascii="Arial" w:eastAsia="Arial" w:hAnsi="Arial" w:cs="Arial"/>
                <w:sz w:val="20"/>
                <w:szCs w:val="20"/>
              </w:rPr>
              <w:t>Vergleich nachteilig</w:t>
            </w:r>
          </w:p>
        </w:tc>
        <w:tc>
          <w:tcPr>
            <w:tcW w:w="3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C46F21" w14:textId="77777777" w:rsidR="00B90ECF" w:rsidRDefault="00B90ECF" w:rsidP="007652B7">
            <w:r>
              <w:rPr>
                <w:rFonts w:ascii="Arial" w:eastAsia="Arial" w:hAnsi="Arial" w:cs="Arial"/>
                <w:sz w:val="20"/>
                <w:szCs w:val="20"/>
              </w:rPr>
              <w:t>&lt;Institution&gt; wird als nachgeordnet positioniert</w:t>
            </w:r>
          </w:p>
        </w:tc>
        <w:tc>
          <w:tcPr>
            <w:tcW w:w="3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E820C7" w14:textId="77777777" w:rsidR="00B90ECF" w:rsidRDefault="00B90ECF" w:rsidP="007652B7">
            <w:r>
              <w:rPr>
                <w:rFonts w:ascii="Arial" w:eastAsia="Arial" w:hAnsi="Arial" w:cs="Arial"/>
                <w:sz w:val="20"/>
                <w:szCs w:val="20"/>
              </w:rPr>
              <w:t>Differenzierungsmerkmale stärker kommunizieren</w:t>
            </w:r>
          </w:p>
        </w:tc>
      </w:tr>
      <w:tr w:rsidR="00B90ECF" w14:paraId="60A564BA" w14:textId="77777777" w:rsidTr="007652B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2A067B" w14:textId="77777777" w:rsidR="00B90ECF" w:rsidRDefault="00B90ECF" w:rsidP="007652B7">
            <w:r>
              <w:rPr>
                <w:rFonts w:ascii="Arial" w:eastAsia="Arial" w:hAnsi="Arial" w:cs="Arial"/>
                <w:sz w:val="20"/>
                <w:szCs w:val="20"/>
              </w:rPr>
              <w:t>Themen fehlen</w:t>
            </w:r>
          </w:p>
        </w:tc>
        <w:tc>
          <w:tcPr>
            <w:tcW w:w="3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479B16" w14:textId="77777777" w:rsidR="00B90ECF" w:rsidRDefault="00B90ECF" w:rsidP="007652B7">
            <w:r>
              <w:rPr>
                <w:rFonts w:ascii="Arial" w:eastAsia="Arial" w:hAnsi="Arial" w:cs="Arial"/>
                <w:sz w:val="20"/>
                <w:szCs w:val="20"/>
              </w:rPr>
              <w:t>Strategisch wichtige Themen nicht assoziiert</w:t>
            </w:r>
          </w:p>
        </w:tc>
        <w:tc>
          <w:tcPr>
            <w:tcW w:w="3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15853D" w14:textId="77777777" w:rsidR="00B90ECF" w:rsidRDefault="00B90ECF" w:rsidP="007652B7">
            <w:r>
              <w:rPr>
                <w:rFonts w:ascii="Arial" w:eastAsia="Arial" w:hAnsi="Arial" w:cs="Arial"/>
                <w:sz w:val="20"/>
                <w:szCs w:val="20"/>
              </w:rPr>
              <w:t>Themenassoziation durch Inhalte aufbauen</w:t>
            </w:r>
          </w:p>
        </w:tc>
      </w:tr>
    </w:tbl>
    <w:p w14:paraId="44161F3E" w14:textId="77777777" w:rsidR="00B90ECF" w:rsidRDefault="00B90ECF" w:rsidP="00B90ECF"/>
    <w:p w14:paraId="1FB9680A" w14:textId="746D9082" w:rsidR="00B90ECF" w:rsidRDefault="00B90ECF" w:rsidP="00B90ECF">
      <w:pPr>
        <w:pStyle w:val="Heading2"/>
      </w:pPr>
      <w:bookmarkStart w:id="58" w:name="_Toc223122681"/>
      <w:r>
        <w:t>Dokumentationsanforderungen der Auswertung</w:t>
      </w:r>
      <w:bookmarkEnd w:id="58"/>
    </w:p>
    <w:p w14:paraId="26D90B4C" w14:textId="77777777" w:rsidR="00B90ECF" w:rsidRDefault="00B90ECF" w:rsidP="00B90ECF">
      <w:r>
        <w:rPr>
          <w:rFonts w:ascii="Arial" w:eastAsia="Arial" w:hAnsi="Arial" w:cs="Arial"/>
          <w:sz w:val="22"/>
          <w:szCs w:val="22"/>
        </w:rPr>
        <w:lastRenderedPageBreak/>
        <w:t>Für jede Auswertung ist zu dokumentieren:</w:t>
      </w:r>
    </w:p>
    <w:p w14:paraId="6F9316E8" w14:textId="77777777" w:rsidR="00B90ECF" w:rsidRDefault="00B90ECF" w:rsidP="00735F77">
      <w:pPr>
        <w:pStyle w:val="tk-bigbullets"/>
      </w:pPr>
      <w:r>
        <w:rPr>
          <w:rFonts w:eastAsia="Arial"/>
        </w:rPr>
        <w:t>Erhebungszeitpunkt und verwendetes Prompt-Set (inkl. Version)</w:t>
      </w:r>
    </w:p>
    <w:p w14:paraId="78E2BA3D" w14:textId="77777777" w:rsidR="00B90ECF" w:rsidRDefault="00B90ECF" w:rsidP="00735F77">
      <w:pPr>
        <w:pStyle w:val="tk-bigbullets"/>
      </w:pPr>
      <w:r>
        <w:rPr>
          <w:rFonts w:eastAsia="Arial"/>
        </w:rPr>
        <w:t>Verwendete LLM-Modelle und Konfigurationen</w:t>
      </w:r>
    </w:p>
    <w:p w14:paraId="2D0FAF05" w14:textId="77777777" w:rsidR="00B90ECF" w:rsidRDefault="00B90ECF" w:rsidP="00735F77">
      <w:pPr>
        <w:pStyle w:val="tk-bigbullets"/>
      </w:pPr>
      <w:r>
        <w:rPr>
          <w:rFonts w:eastAsia="Arial"/>
        </w:rPr>
        <w:t>Strategisches Zielprofil (falls vorhanden)</w:t>
      </w:r>
    </w:p>
    <w:p w14:paraId="4DBA2C35" w14:textId="77777777" w:rsidR="00B90ECF" w:rsidRDefault="00B90ECF" w:rsidP="00735F77">
      <w:pPr>
        <w:pStyle w:val="tk-bigbullets"/>
      </w:pPr>
      <w:r>
        <w:rPr>
          <w:rFonts w:eastAsia="Arial"/>
        </w:rPr>
        <w:t>Reputationsprofil (Tabelle der dominanten Ausprägungen)</w:t>
      </w:r>
    </w:p>
    <w:p w14:paraId="7A3EBB7A" w14:textId="77777777" w:rsidR="00B90ECF" w:rsidRDefault="00B90ECF" w:rsidP="00735F77">
      <w:pPr>
        <w:pStyle w:val="tk-bigbullets"/>
      </w:pPr>
      <w:r>
        <w:rPr>
          <w:rFonts w:eastAsia="Arial"/>
        </w:rPr>
        <w:t>Befunde: Stärken, Schwächen, Blinde Flecken</w:t>
      </w:r>
    </w:p>
    <w:p w14:paraId="53AB296F" w14:textId="77777777" w:rsidR="00B90ECF" w:rsidRDefault="00B90ECF" w:rsidP="00735F77">
      <w:pPr>
        <w:pStyle w:val="tk-bigbullets"/>
      </w:pPr>
      <w:r>
        <w:rPr>
          <w:rFonts w:eastAsia="Arial"/>
        </w:rPr>
        <w:t>Ggf. Vergleichsdaten (Wettbewerber, vorherige Erhebungszeitpunkte)</w:t>
      </w:r>
    </w:p>
    <w:p w14:paraId="686179BD" w14:textId="77777777" w:rsidR="00B90ECF" w:rsidRDefault="00B90ECF" w:rsidP="00735F77">
      <w:pPr>
        <w:pStyle w:val="tk-bigbullets"/>
      </w:pPr>
      <w:r>
        <w:rPr>
          <w:rFonts w:eastAsia="Arial"/>
        </w:rPr>
        <w:t>GEO-Empfehlungen (falls abgeleitet)</w:t>
      </w:r>
    </w:p>
    <w:p w14:paraId="7E882F82" w14:textId="77777777" w:rsidR="00B90ECF" w:rsidRDefault="00B90ECF" w:rsidP="00B90ECF">
      <w:pPr>
        <w:pStyle w:val="Heading2"/>
      </w:pPr>
      <w:bookmarkStart w:id="59" w:name="_Toc223122682"/>
      <w:r>
        <w:t>7.8</w:t>
      </w:r>
      <w:r>
        <w:tab/>
        <w:t>Hinweise</w:t>
      </w:r>
      <w:bookmarkEnd w:id="59"/>
    </w:p>
    <w:p w14:paraId="499384FD" w14:textId="2A4DBDA5" w:rsidR="00B90ECF" w:rsidRDefault="00B90ECF" w:rsidP="00B90ECF">
      <w:pPr>
        <w:pStyle w:val="Heading3"/>
      </w:pPr>
      <w:bookmarkStart w:id="60" w:name="_Toc223122683"/>
      <w:r>
        <w:t>Keine Quantifizierung erzwingen</w:t>
      </w:r>
      <w:bookmarkEnd w:id="60"/>
    </w:p>
    <w:p w14:paraId="3B61B401" w14:textId="12B9504C" w:rsidR="00B90ECF" w:rsidRDefault="00B90ECF" w:rsidP="00735F77">
      <w:r>
        <w:rPr>
          <w:rFonts w:eastAsia="Arial"/>
        </w:rPr>
        <w:t>Die Versuchung, Kodierungen in numerische Scores zu überführen (z. B. „GEO-Score“), ist nachvollziehbar, aber methodisch problematisch. Die kategoriale Kodierung erlaubt keine sinnvolle Verrechnung über Dimensionen hinweg. Ein Score von 15/18 suggeriert Präzision, die das Verfahren nicht liefert.</w:t>
      </w:r>
    </w:p>
    <w:p w14:paraId="2E4358E4" w14:textId="77777777" w:rsidR="00B90ECF" w:rsidRDefault="00B90ECF" w:rsidP="00735F77">
      <w:r>
        <w:rPr>
          <w:rFonts w:eastAsia="Arial"/>
        </w:rPr>
        <w:t>Wenn numerische Verdichtung gewünscht ist, sollte sie dimensionsweise und ordinal erfolgen (z. B. „hohe Sichtbarkeit“, „mittlere Kontextbreite“), nicht als aggregierter Gesamtwert.</w:t>
      </w:r>
    </w:p>
    <w:p w14:paraId="68B5E417" w14:textId="51EFD140" w:rsidR="00B90ECF" w:rsidRDefault="00B90ECF" w:rsidP="00B90ECF">
      <w:pPr>
        <w:pStyle w:val="Heading3"/>
      </w:pPr>
      <w:bookmarkStart w:id="61" w:name="_Toc223122684"/>
      <w:r>
        <w:t>Modellbedingte vs. reputationsbedingte Muster</w:t>
      </w:r>
      <w:bookmarkEnd w:id="61"/>
    </w:p>
    <w:p w14:paraId="24FC2837" w14:textId="77777777" w:rsidR="00B90ECF" w:rsidRDefault="00B90ECF" w:rsidP="00735F77">
      <w:r>
        <w:rPr>
          <w:rFonts w:eastAsia="Arial"/>
        </w:rPr>
        <w:t>Nicht jedes beobachtete Muster ist ein Reputationssignal. Modellbedingte Effekte (z. B. ein LLM nennt grundsätzlich keine Institutionen namentlich) sind von reputationsbedingten Mustern (z. B. ein LLM nennt Wettbewerber, aber nicht &lt;Institution&gt;) zu unterscheiden. Der Modellvergleich (vgl. 7.5) hilft bei dieser Unterscheidung.</w:t>
      </w:r>
    </w:p>
    <w:p w14:paraId="789F81FF" w14:textId="783B6BDF" w:rsidR="00B90ECF" w:rsidRDefault="00B90ECF" w:rsidP="00B90ECF">
      <w:pPr>
        <w:pStyle w:val="Heading3"/>
      </w:pPr>
      <w:bookmarkStart w:id="62" w:name="_Toc223122685"/>
      <w:r>
        <w:t>Auswertung ist kein Urteil</w:t>
      </w:r>
      <w:bookmarkEnd w:id="62"/>
    </w:p>
    <w:p w14:paraId="55966D6C" w14:textId="5F578296" w:rsidR="00B90ECF" w:rsidRPr="00735F77" w:rsidRDefault="00B90ECF" w:rsidP="00B90ECF">
      <w:pPr>
        <w:rPr>
          <w:rFonts w:eastAsia="Arial"/>
        </w:rPr>
      </w:pPr>
      <w:r w:rsidRPr="00735F77">
        <w:rPr>
          <w:rFonts w:eastAsia="Arial"/>
        </w:rPr>
        <w:t>Die Auswertung erzeugt Befunde, keine Urteile. Sie stellt fest, wie eine Institution in generativen Systemen repräsentiert wir</w:t>
      </w:r>
      <w:r w:rsidR="00735F77" w:rsidRPr="00735F77">
        <w:rPr>
          <w:rFonts w:eastAsia="Arial"/>
        </w:rPr>
        <w:t xml:space="preserve">d, aber </w:t>
      </w:r>
      <w:r w:rsidRPr="00735F77">
        <w:rPr>
          <w:rFonts w:eastAsia="Arial"/>
        </w:rPr>
        <w:t xml:space="preserve">nicht, ob diese Repräsentation „richtig“ oder „falsch“ ist. Die Bewertung als Stärke oder Schwäche erfolgt ausschließlich relativ </w:t>
      </w:r>
      <w:r w:rsidR="00735F77" w:rsidRPr="00735F77">
        <w:rPr>
          <w:rFonts w:eastAsia="Arial"/>
        </w:rPr>
        <w:t>(</w:t>
      </w:r>
      <w:r w:rsidRPr="00735F77">
        <w:rPr>
          <w:rFonts w:eastAsia="Arial"/>
        </w:rPr>
        <w:t>zum strategischen Zielprofil</w:t>
      </w:r>
      <w:r w:rsidR="00735F77" w:rsidRPr="00735F77">
        <w:rPr>
          <w:rFonts w:eastAsia="Arial"/>
        </w:rPr>
        <w:t>)</w:t>
      </w:r>
      <w:r w:rsidRPr="00735F77">
        <w:rPr>
          <w:rFonts w:eastAsia="Arial"/>
        </w:rPr>
        <w:t>.</w:t>
      </w:r>
    </w:p>
    <w:p w14:paraId="1C93A1C1" w14:textId="0613DDCA" w:rsidR="00487A30" w:rsidRPr="00CC2F8E" w:rsidRDefault="006A7DDD" w:rsidP="00170B93">
      <w:pPr>
        <w:pStyle w:val="Heading1"/>
      </w:pPr>
      <w:bookmarkStart w:id="63" w:name="_Toc223122686"/>
      <w:r w:rsidRPr="00CC2F8E">
        <w:t>Reduktion auf GEO-Erfordernisse</w:t>
      </w:r>
      <w:bookmarkEnd w:id="63"/>
    </w:p>
    <w:p w14:paraId="31174013" w14:textId="319BA2CF" w:rsidR="006A7DDD" w:rsidRPr="00CC2F8E" w:rsidRDefault="00A92D3A" w:rsidP="00170B93">
      <w:pPr>
        <w:pStyle w:val="Heading2"/>
      </w:pPr>
      <w:bookmarkStart w:id="64" w:name="_Toc223122687"/>
      <w:r w:rsidRPr="00CC2F8E">
        <w:t>Von empirischer Kommunikations- und Sozialforschung zu GEO</w:t>
      </w:r>
      <w:bookmarkEnd w:id="64"/>
    </w:p>
    <w:p w14:paraId="359FC4AD" w14:textId="27DBD7EA" w:rsidR="006A7DDD" w:rsidRPr="00CC2F8E" w:rsidRDefault="00D4179A" w:rsidP="00B14DD0">
      <w:r>
        <w:t>Fragen wie</w:t>
      </w:r>
    </w:p>
    <w:p w14:paraId="4D48F49E" w14:textId="77777777" w:rsidR="006A7DDD" w:rsidRPr="00CC2F8E" w:rsidRDefault="006A7DDD" w:rsidP="00170B93">
      <w:pPr>
        <w:pStyle w:val="tk-bigbullets"/>
      </w:pPr>
      <w:r w:rsidRPr="00CC2F8E">
        <w:t>„In welchem argumentativen Kontext wird eine Institution genannt?“</w:t>
      </w:r>
    </w:p>
    <w:p w14:paraId="7A3DCFEA" w14:textId="0ADF9A21" w:rsidR="006A7DDD" w:rsidRPr="00CC2F8E" w:rsidRDefault="006A7DDD" w:rsidP="00170B93">
      <w:pPr>
        <w:pStyle w:val="tk-bigbullets"/>
      </w:pPr>
      <w:r w:rsidRPr="00CC2F8E">
        <w:t>„Wie häufig, wie prominent, wie relativ zu Wettbewerbern?“</w:t>
      </w:r>
    </w:p>
    <w:p w14:paraId="305E409E" w14:textId="55B9EFE3" w:rsidR="006A7DDD" w:rsidRPr="00CC2F8E" w:rsidRDefault="00B7240E" w:rsidP="00B14DD0">
      <w:r>
        <w:rPr>
          <w:rStyle w:val="s1"/>
          <w:rFonts w:ascii="Calibri" w:hAnsi="Calibri"/>
          <w:sz w:val="24"/>
          <w:szCs w:val="24"/>
        </w:rPr>
        <w:t>s</w:t>
      </w:r>
      <w:r w:rsidR="00D4179A">
        <w:rPr>
          <w:rStyle w:val="s1"/>
          <w:rFonts w:ascii="Calibri" w:hAnsi="Calibri"/>
          <w:sz w:val="24"/>
          <w:szCs w:val="24"/>
        </w:rPr>
        <w:t xml:space="preserve">ind der </w:t>
      </w:r>
      <w:r w:rsidR="006A7DDD" w:rsidRPr="00CC2F8E">
        <w:t>empirischen Kommunikations- und Sozialforschung</w:t>
      </w:r>
      <w:r w:rsidR="006A7DDD" w:rsidRPr="00CC2F8E">
        <w:rPr>
          <w:rStyle w:val="s1"/>
          <w:rFonts w:ascii="Calibri" w:hAnsi="Calibri"/>
          <w:sz w:val="24"/>
          <w:szCs w:val="14"/>
        </w:rPr>
        <w:t xml:space="preserve"> </w:t>
      </w:r>
      <w:r w:rsidR="00D4179A">
        <w:rPr>
          <w:rStyle w:val="s1"/>
          <w:rFonts w:ascii="Calibri" w:hAnsi="Calibri"/>
          <w:sz w:val="24"/>
          <w:szCs w:val="24"/>
        </w:rPr>
        <w:t>zuzuordnen</w:t>
      </w:r>
      <w:r w:rsidR="00E86548">
        <w:rPr>
          <w:rStyle w:val="s1"/>
          <w:rFonts w:ascii="Calibri" w:hAnsi="Calibri"/>
          <w:sz w:val="24"/>
          <w:szCs w:val="14"/>
        </w:rPr>
        <w:t>. Dort werden u.a. verwendet:</w:t>
      </w:r>
    </w:p>
    <w:p w14:paraId="2AE1BA80" w14:textId="77777777" w:rsidR="006A7DDD" w:rsidRPr="00CC2F8E" w:rsidRDefault="006A7DDD" w:rsidP="00170B93">
      <w:pPr>
        <w:pStyle w:val="tk-bigbullets"/>
      </w:pPr>
      <w:r w:rsidRPr="00CC2F8E">
        <w:t>Inhaltsanalyse</w:t>
      </w:r>
    </w:p>
    <w:p w14:paraId="30BC96D2" w14:textId="77777777" w:rsidR="006A7DDD" w:rsidRPr="00CC2F8E" w:rsidRDefault="006A7DDD" w:rsidP="00170B93">
      <w:pPr>
        <w:pStyle w:val="tk-bigbullets"/>
      </w:pPr>
      <w:r w:rsidRPr="00CC2F8E">
        <w:t>Kodierschemata</w:t>
      </w:r>
    </w:p>
    <w:p w14:paraId="4DF2B35B" w14:textId="77777777" w:rsidR="006A7DDD" w:rsidRPr="00CC2F8E" w:rsidRDefault="006A7DDD" w:rsidP="00170B93">
      <w:pPr>
        <w:pStyle w:val="tk-bigbullets"/>
      </w:pPr>
      <w:r w:rsidRPr="00CC2F8E">
        <w:lastRenderedPageBreak/>
        <w:t>Intercoder-Reliabilität</w:t>
      </w:r>
    </w:p>
    <w:p w14:paraId="72D78552" w14:textId="77777777" w:rsidR="006A7DDD" w:rsidRPr="00CC2F8E" w:rsidRDefault="006A7DDD" w:rsidP="00170B93">
      <w:pPr>
        <w:pStyle w:val="tk-bigbullets"/>
      </w:pPr>
      <w:r w:rsidRPr="00CC2F8E">
        <w:t>große Textkorpora</w:t>
      </w:r>
    </w:p>
    <w:p w14:paraId="333FC675" w14:textId="025BFE01" w:rsidR="006A7DDD" w:rsidRPr="00CC2F8E" w:rsidRDefault="006A7DDD" w:rsidP="00170B93">
      <w:pPr>
        <w:pStyle w:val="tk-bigbullets"/>
      </w:pPr>
      <w:r w:rsidRPr="00CC2F8E">
        <w:t>statistische Auswertung</w:t>
      </w:r>
    </w:p>
    <w:p w14:paraId="75B2E402" w14:textId="5E9B2F22" w:rsidR="006A7DDD" w:rsidRPr="00CC2F8E" w:rsidRDefault="00A92D3A" w:rsidP="00170B93">
      <w:pPr>
        <w:pStyle w:val="Heading2"/>
      </w:pPr>
      <w:bookmarkStart w:id="65" w:name="_Toc223122688"/>
      <w:r w:rsidRPr="00CC2F8E">
        <w:t>Sinnvolle Reduktion</w:t>
      </w:r>
      <w:bookmarkEnd w:id="65"/>
    </w:p>
    <w:p w14:paraId="7BE78820" w14:textId="77777777" w:rsidR="00D4179A" w:rsidRDefault="006A7DDD" w:rsidP="00B14DD0">
      <w:r w:rsidRPr="00CC2F8E">
        <w:rPr>
          <w:rStyle w:val="s1"/>
          <w:rFonts w:ascii="Calibri" w:hAnsi="Calibri"/>
          <w:sz w:val="24"/>
          <w:szCs w:val="14"/>
        </w:rPr>
        <w:t xml:space="preserve">GEO braucht </w:t>
      </w:r>
      <w:r w:rsidRPr="00CC2F8E">
        <w:t>keine vollwertige sozialwissenschaftliche Inhaltsanalyse</w:t>
      </w:r>
      <w:r w:rsidR="00D4179A">
        <w:rPr>
          <w:rStyle w:val="s1"/>
          <w:rFonts w:ascii="Calibri" w:hAnsi="Calibri"/>
          <w:sz w:val="24"/>
          <w:szCs w:val="24"/>
        </w:rPr>
        <w:t>, sondern</w:t>
      </w:r>
    </w:p>
    <w:p w14:paraId="2F39EB93" w14:textId="24543E1E" w:rsidR="006A7DDD" w:rsidRPr="00CC2F8E" w:rsidRDefault="006A7DDD" w:rsidP="00170B93">
      <w:pPr>
        <w:pStyle w:val="tk-bigbullets"/>
      </w:pPr>
      <w:r w:rsidRPr="00CC2F8E">
        <w:rPr>
          <w:rStyle w:val="s1"/>
          <w:rFonts w:ascii="Calibri" w:hAnsi="Calibri"/>
          <w:sz w:val="24"/>
          <w:szCs w:val="14"/>
        </w:rPr>
        <w:t>robuste Heuristiken</w:t>
      </w:r>
      <w:r w:rsidR="00B7240E">
        <w:t xml:space="preserve"> (</w:t>
      </w:r>
      <w:r w:rsidRPr="00CC2F8E">
        <w:t>keine perfekte Messung</w:t>
      </w:r>
      <w:r w:rsidR="00B7240E">
        <w:t>)</w:t>
      </w:r>
    </w:p>
    <w:p w14:paraId="5C0F445C" w14:textId="4DB601CF" w:rsidR="006A7DDD" w:rsidRPr="00CC2F8E" w:rsidRDefault="006A7DDD" w:rsidP="00170B93">
      <w:pPr>
        <w:pStyle w:val="tk-bigbullets"/>
      </w:pPr>
      <w:r w:rsidRPr="00CC2F8E">
        <w:rPr>
          <w:rStyle w:val="s1"/>
          <w:rFonts w:ascii="Calibri" w:hAnsi="Calibri"/>
          <w:sz w:val="24"/>
          <w:szCs w:val="14"/>
        </w:rPr>
        <w:t>vergleichende Signale</w:t>
      </w:r>
      <w:r w:rsidR="00B7240E">
        <w:t xml:space="preserve"> (</w:t>
      </w:r>
      <w:r w:rsidRPr="00CC2F8E">
        <w:t>keine Beweise</w:t>
      </w:r>
      <w:r w:rsidR="00B7240E">
        <w:t>)</w:t>
      </w:r>
    </w:p>
    <w:p w14:paraId="359E838A" w14:textId="498808D5" w:rsidR="006A7DDD" w:rsidRPr="00CC2F8E" w:rsidRDefault="006A7DDD" w:rsidP="00170B93">
      <w:pPr>
        <w:pStyle w:val="tk-bigbullets"/>
      </w:pPr>
      <w:r w:rsidRPr="00CC2F8E">
        <w:rPr>
          <w:rStyle w:val="s1"/>
          <w:rFonts w:ascii="Calibri" w:hAnsi="Calibri"/>
          <w:sz w:val="24"/>
          <w:szCs w:val="14"/>
        </w:rPr>
        <w:t>Entscheidungsrelevanz</w:t>
      </w:r>
      <w:r w:rsidR="00B7240E">
        <w:t xml:space="preserve"> (</w:t>
      </w:r>
      <w:r w:rsidRPr="00CC2F8E">
        <w:t>keine methodische Reinheit</w:t>
      </w:r>
      <w:r w:rsidR="00B7240E">
        <w:t>)</w:t>
      </w:r>
    </w:p>
    <w:p w14:paraId="4559DA4C" w14:textId="3BF3C9B1" w:rsidR="006A7DDD" w:rsidRPr="00CC2F8E" w:rsidRDefault="006A7DDD" w:rsidP="00170B93">
      <w:pPr>
        <w:pStyle w:val="Heading2"/>
      </w:pPr>
      <w:bookmarkStart w:id="66" w:name="_Toc223122689"/>
      <w:r w:rsidRPr="00CC2F8E">
        <w:t xml:space="preserve">LLMs ersetzen </w:t>
      </w:r>
      <w:r w:rsidR="00B7240E">
        <w:t xml:space="preserve">Großteil der sozialwissenschaftlichen </w:t>
      </w:r>
      <w:r w:rsidRPr="00CC2F8E">
        <w:t>Methodik</w:t>
      </w:r>
      <w:bookmarkEnd w:id="66"/>
    </w:p>
    <w:p w14:paraId="7E347D0F" w14:textId="233CC621" w:rsidR="006A7DDD" w:rsidRPr="00CC2F8E" w:rsidRDefault="00F265CF" w:rsidP="00B14DD0">
      <w:r w:rsidRPr="00CC2F8E">
        <w:t>Daumenregel: d</w:t>
      </w:r>
      <w:r w:rsidR="006A7DDD" w:rsidRPr="00CC2F8E">
        <w:t>ie Form sozialwissenschaftlicher Methoden behalten,</w:t>
      </w:r>
      <w:r w:rsidR="00A92D3A" w:rsidRPr="00CC2F8E">
        <w:t xml:space="preserve"> </w:t>
      </w:r>
      <w:r w:rsidR="006A7DDD" w:rsidRPr="00CC2F8E">
        <w:t>aber ihre Durchführung mithilfe von LLMs</w:t>
      </w:r>
      <w:r w:rsidRPr="00CC2F8E">
        <w:t xml:space="preserve"> massiv vereinfachen</w:t>
      </w:r>
      <w:r w:rsidR="00D4179A">
        <w:t>.</w:t>
      </w:r>
    </w:p>
    <w:p w14:paraId="6D5E1953" w14:textId="14F7B9D9" w:rsidR="006A7DDD" w:rsidRPr="00CC2F8E" w:rsidRDefault="006A7DDD" w:rsidP="00B14DD0">
      <w:r w:rsidRPr="00CC2F8E">
        <w:t>Konkret:</w:t>
      </w:r>
      <w:r w:rsidR="00B457EE" w:rsidRPr="00CC2F8E">
        <w:t xml:space="preserve"> </w:t>
      </w:r>
      <w:r w:rsidR="00FE5909">
        <w:t>K</w:t>
      </w:r>
      <w:r w:rsidRPr="00CC2F8E">
        <w:t>lassische Kodierung</w:t>
      </w:r>
      <w:r w:rsidR="00D4179A">
        <w:t xml:space="preserve">, </w:t>
      </w:r>
      <w:r w:rsidRPr="00CC2F8E">
        <w:t>Intercoder-Tests</w:t>
      </w:r>
      <w:r w:rsidR="00D4179A">
        <w:t xml:space="preserve">, </w:t>
      </w:r>
      <w:r w:rsidRPr="00CC2F8E">
        <w:t>monatelange Datenerhebung</w:t>
      </w:r>
      <w:r w:rsidR="00D4179A">
        <w:t xml:space="preserve"> etc.</w:t>
      </w:r>
      <w:r w:rsidR="00FE5909">
        <w:t xml:space="preserve"> reduzieren sich auf </w:t>
      </w:r>
    </w:p>
    <w:p w14:paraId="4DFE84FB" w14:textId="2B5E98BD" w:rsidR="006A7DDD" w:rsidRPr="00CC2F8E" w:rsidRDefault="006A7DDD" w:rsidP="00170B93">
      <w:pPr>
        <w:pStyle w:val="tk-bigbullets"/>
      </w:pPr>
      <w:r w:rsidRPr="00CC2F8E">
        <w:t>LLM-basierte Klassifikation</w:t>
      </w:r>
    </w:p>
    <w:p w14:paraId="38406661" w14:textId="67164660" w:rsidR="006A7DDD" w:rsidRPr="00CC2F8E" w:rsidRDefault="006A7DDD" w:rsidP="00170B93">
      <w:pPr>
        <w:pStyle w:val="tk-bigbullets"/>
      </w:pPr>
      <w:r w:rsidRPr="00CC2F8E">
        <w:t>konsistente Prompts als „virtuelle Kodierer“</w:t>
      </w:r>
    </w:p>
    <w:p w14:paraId="19A45EDF" w14:textId="5C96C829" w:rsidR="006A7DDD" w:rsidRPr="00CC2F8E" w:rsidRDefault="006A7DDD" w:rsidP="00170B93">
      <w:pPr>
        <w:pStyle w:val="tk-bigbullets"/>
      </w:pPr>
      <w:r w:rsidRPr="00CC2F8E">
        <w:t>Stichproben + Plausibilitätschecks</w:t>
      </w:r>
    </w:p>
    <w:p w14:paraId="3379A8DD" w14:textId="6B326E3C" w:rsidR="00A92D3A" w:rsidRDefault="006A7DDD" w:rsidP="00170B93">
      <w:pPr>
        <w:pStyle w:val="tk-bigbullets"/>
      </w:pPr>
      <w:r w:rsidRPr="00CC2F8E">
        <w:t>relative Vergleiche („mehr/weniger/ähnlich“)</w:t>
      </w:r>
    </w:p>
    <w:p w14:paraId="3469EC20" w14:textId="77777777" w:rsidR="00FE5909" w:rsidRDefault="00FE5909" w:rsidP="00170B93">
      <w:pPr>
        <w:pStyle w:val="tk-bigbullets"/>
      </w:pPr>
      <w:r w:rsidRPr="00CC2F8E">
        <w:t>exemplarische statt repräsentative Korpora</w:t>
      </w:r>
    </w:p>
    <w:p w14:paraId="4188B3E3" w14:textId="1A7E3436" w:rsidR="00FE5909" w:rsidRPr="00CC2F8E" w:rsidRDefault="00FE5909" w:rsidP="00170B93">
      <w:pPr>
        <w:pStyle w:val="tk-bigbullets"/>
      </w:pPr>
      <w:r>
        <w:rPr>
          <w:rStyle w:val="s1"/>
          <w:rFonts w:ascii="Calibri" w:hAnsi="Calibri"/>
          <w:sz w:val="24"/>
          <w:szCs w:val="24"/>
        </w:rPr>
        <w:t xml:space="preserve">statt 20 Variablen </w:t>
      </w:r>
      <w:r w:rsidRPr="00CC2F8E">
        <w:rPr>
          <w:rStyle w:val="s1"/>
          <w:rFonts w:ascii="Calibri" w:hAnsi="Calibri"/>
          <w:sz w:val="24"/>
          <w:szCs w:val="14"/>
        </w:rPr>
        <w:t>3</w:t>
      </w:r>
      <w:r>
        <w:rPr>
          <w:rStyle w:val="s1"/>
          <w:rFonts w:ascii="Calibri" w:hAnsi="Calibri"/>
          <w:sz w:val="24"/>
          <w:szCs w:val="24"/>
        </w:rPr>
        <w:t xml:space="preserve"> bis </w:t>
      </w:r>
      <w:r w:rsidRPr="00CC2F8E">
        <w:rPr>
          <w:rStyle w:val="s1"/>
          <w:rFonts w:ascii="Calibri" w:hAnsi="Calibri"/>
          <w:sz w:val="24"/>
          <w:szCs w:val="14"/>
        </w:rPr>
        <w:t xml:space="preserve">5 </w:t>
      </w:r>
      <w:r w:rsidRPr="00CC2F8E">
        <w:t>harte Signale</w:t>
      </w:r>
    </w:p>
    <w:p w14:paraId="50C6EFB8" w14:textId="17241C6D" w:rsidR="006A7DDD" w:rsidRPr="00CC2F8E" w:rsidRDefault="006A7DDD" w:rsidP="00B14DD0">
      <w:r w:rsidRPr="00CC2F8E">
        <w:t xml:space="preserve">Methodisch </w:t>
      </w:r>
      <w:r w:rsidR="00FE5909">
        <w:t>ist diese Vorgehensweise</w:t>
      </w:r>
    </w:p>
    <w:p w14:paraId="7AE73D6F" w14:textId="77777777" w:rsidR="006A7DDD" w:rsidRPr="00CC2F8E" w:rsidRDefault="006A7DDD" w:rsidP="00170B93">
      <w:pPr>
        <w:pStyle w:val="tk-bigbullets"/>
      </w:pPr>
      <w:r w:rsidRPr="00CC2F8E">
        <w:t>transparent</w:t>
      </w:r>
    </w:p>
    <w:p w14:paraId="142CB221" w14:textId="77777777" w:rsidR="006A7DDD" w:rsidRPr="00CC2F8E" w:rsidRDefault="006A7DDD" w:rsidP="00170B93">
      <w:pPr>
        <w:pStyle w:val="tk-bigbullets"/>
      </w:pPr>
      <w:r w:rsidRPr="00CC2F8E">
        <w:t>skalierbar</w:t>
      </w:r>
    </w:p>
    <w:p w14:paraId="1EF79C2A" w14:textId="77777777" w:rsidR="00FE5909" w:rsidRDefault="006A7DDD" w:rsidP="00170B93">
      <w:pPr>
        <w:pStyle w:val="tk-bigbullets"/>
      </w:pPr>
      <w:r w:rsidRPr="00CC2F8E">
        <w:t>praktisch verwertbar</w:t>
      </w:r>
    </w:p>
    <w:p w14:paraId="7045787F" w14:textId="4CB6EB9F" w:rsidR="006A7DDD" w:rsidRPr="00CC2F8E" w:rsidRDefault="00FE5909" w:rsidP="00170B93">
      <w:pPr>
        <w:pStyle w:val="tk-bigbullets"/>
      </w:pPr>
      <w:r>
        <w:t>und f</w:t>
      </w:r>
      <w:r w:rsidR="006A7DDD" w:rsidRPr="00CC2F8E">
        <w:t xml:space="preserve">ür </w:t>
      </w:r>
      <w:r>
        <w:t xml:space="preserve">Aspekte der digitalen Sichtbarkeit </w:t>
      </w:r>
      <w:r w:rsidR="006A7DDD" w:rsidRPr="00CC2F8E">
        <w:t>mehr als ausreichend.</w:t>
      </w:r>
    </w:p>
    <w:p w14:paraId="3DDE4936" w14:textId="07FDD2DD" w:rsidR="006A7DDD" w:rsidRPr="00CC2F8E" w:rsidRDefault="006A7DDD" w:rsidP="00170B93">
      <w:pPr>
        <w:pStyle w:val="Heading2"/>
      </w:pPr>
      <w:bookmarkStart w:id="67" w:name="_Toc223122690"/>
      <w:r w:rsidRPr="00CC2F8E">
        <w:t>Der richtige nächste Schritt</w:t>
      </w:r>
      <w:bookmarkEnd w:id="67"/>
    </w:p>
    <w:p w14:paraId="295BDDC8" w14:textId="2761B96C" w:rsidR="006A7DDD" w:rsidRPr="00CC2F8E" w:rsidRDefault="000A602A" w:rsidP="00B14DD0">
      <w:r w:rsidRPr="00CC2F8E">
        <w:t xml:space="preserve">Frage: </w:t>
      </w:r>
      <w:r w:rsidR="006A7DDD" w:rsidRPr="00CC2F8E">
        <w:t>Welche minimale, verteidigbare Heuristik brauche ich,</w:t>
      </w:r>
      <w:r w:rsidR="00A92D3A" w:rsidRPr="00CC2F8E">
        <w:t xml:space="preserve"> </w:t>
      </w:r>
      <w:r w:rsidR="006A7DDD" w:rsidRPr="00CC2F8E">
        <w:t>um GEO-Entscheidungen zu treffen?</w:t>
      </w:r>
    </w:p>
    <w:p w14:paraId="51BC75A4" w14:textId="533B40C4" w:rsidR="006A7DDD" w:rsidRDefault="002E7F50" w:rsidP="002E7F50">
      <w:pPr>
        <w:pStyle w:val="Heading1Small"/>
      </w:pPr>
      <w:bookmarkStart w:id="68" w:name="_Toc223122691"/>
      <w:r>
        <w:t>Beispielhafte Prompts</w:t>
      </w:r>
      <w:bookmarkEnd w:id="68"/>
    </w:p>
    <w:p w14:paraId="42A648FA" w14:textId="31B431DE" w:rsidR="00A81F10" w:rsidRPr="00A81F10" w:rsidRDefault="00A81F10" w:rsidP="00A81F10">
      <w:pPr>
        <w:pStyle w:val="Heading2"/>
      </w:pPr>
      <w:bookmarkStart w:id="69" w:name="_Toc223122692"/>
      <w:r w:rsidRPr="00A81F10">
        <w:t>Basis-Kodierprompt</w:t>
      </w:r>
      <w:bookmarkEnd w:id="69"/>
    </w:p>
    <w:p w14:paraId="075E3526" w14:textId="77777777" w:rsidR="005E0AB2" w:rsidRDefault="005E0AB2" w:rsidP="00B14DD0"/>
    <w:p w14:paraId="08BAF46C" w14:textId="71A43814" w:rsidR="005E0AB2" w:rsidRPr="00A81F10" w:rsidRDefault="00A81F10" w:rsidP="00B14DD0">
      <w:r w:rsidRPr="00A81F10">
        <w:t>Diese</w:t>
      </w:r>
      <w:r w:rsidR="005E0AB2">
        <w:t xml:space="preserve">r </w:t>
      </w:r>
      <w:r w:rsidR="00716FFB">
        <w:t xml:space="preserve"> Basis-Kodierp</w:t>
      </w:r>
      <w:r w:rsidRPr="00A81F10">
        <w:t xml:space="preserve">rompt </w:t>
      </w:r>
      <w:r w:rsidR="005E0AB2">
        <w:t>wird stets vorangestellt</w:t>
      </w:r>
      <w:r w:rsidRPr="00A81F10">
        <w:t>.</w:t>
      </w:r>
    </w:p>
    <w:p w14:paraId="4117E5DC" w14:textId="77777777" w:rsidR="00A81F10" w:rsidRPr="00A81F10" w:rsidRDefault="00A81F10" w:rsidP="00716FFB">
      <w:pPr>
        <w:pStyle w:val="ngmonospace"/>
      </w:pPr>
      <w:r w:rsidRPr="00A81F10">
        <w:t>Du agierst als analytischer Kodierer.</w:t>
      </w:r>
    </w:p>
    <w:p w14:paraId="4CDA0C0D" w14:textId="77777777" w:rsidR="00A81F10" w:rsidRPr="00A81F10" w:rsidRDefault="00A81F10" w:rsidP="00716FFB">
      <w:pPr>
        <w:pStyle w:val="ngmonospace"/>
      </w:pPr>
      <w:r w:rsidRPr="00A81F10">
        <w:t>Deine Aufgabe ist es, die folgende LLM-Antwort systematisch zu annotieren.</w:t>
      </w:r>
    </w:p>
    <w:p w14:paraId="640D3479" w14:textId="77777777" w:rsidR="00A81F10" w:rsidRPr="00A81F10" w:rsidRDefault="00A81F10" w:rsidP="00716FFB">
      <w:pPr>
        <w:pStyle w:val="ngmonospace"/>
      </w:pPr>
      <w:r w:rsidRPr="00A81F10">
        <w:t>Du bewertest NICHT die faktische Richtigkeit, sondern ausschließlich Darstellung, Kontext und implizite Zuschreibungen.</w:t>
      </w:r>
    </w:p>
    <w:p w14:paraId="69A2F96B" w14:textId="77777777" w:rsidR="00A81F10" w:rsidRPr="00A81F10" w:rsidRDefault="00A81F10" w:rsidP="00716FFB">
      <w:pPr>
        <w:pStyle w:val="ngmonospace"/>
      </w:pPr>
    </w:p>
    <w:p w14:paraId="2C477A8E" w14:textId="77777777" w:rsidR="00A81F10" w:rsidRPr="00A81F10" w:rsidRDefault="00A81F10" w:rsidP="00716FFB">
      <w:pPr>
        <w:pStyle w:val="ngmonospace"/>
      </w:pPr>
      <w:r w:rsidRPr="00A81F10">
        <w:t>Arbeite strikt anhand der angegebenen Kriterien.</w:t>
      </w:r>
    </w:p>
    <w:p w14:paraId="4D3556A7" w14:textId="77777777" w:rsidR="00A81F10" w:rsidRPr="00A81F10" w:rsidRDefault="00A81F10" w:rsidP="00716FFB">
      <w:pPr>
        <w:pStyle w:val="ngmonospace"/>
      </w:pPr>
      <w:r w:rsidRPr="00A81F10">
        <w:t>Verwende knappe, präzise Formulierungen.</w:t>
      </w:r>
    </w:p>
    <w:p w14:paraId="66C456DD" w14:textId="4225D732" w:rsidR="00A81F10" w:rsidRPr="00A81F10" w:rsidRDefault="00A81F10" w:rsidP="00A81F10">
      <w:pPr>
        <w:pStyle w:val="Heading2"/>
      </w:pPr>
      <w:bookmarkStart w:id="70" w:name="_Toc223122693"/>
      <w:r w:rsidRPr="00A81F10">
        <w:t>Sichtbarkeit</w:t>
      </w:r>
      <w:bookmarkEnd w:id="70"/>
    </w:p>
    <w:p w14:paraId="297C18AC" w14:textId="77777777" w:rsidR="005E0AB2" w:rsidRDefault="005E0AB2" w:rsidP="005E0AB2">
      <w:pPr>
        <w:pStyle w:val="ngmonospace"/>
      </w:pPr>
    </w:p>
    <w:p w14:paraId="204D80D8" w14:textId="073F7BC6" w:rsidR="00A81F10" w:rsidRPr="00A81F10" w:rsidRDefault="00A81F10" w:rsidP="005E0AB2">
      <w:pPr>
        <w:pStyle w:val="ngmonospace"/>
      </w:pPr>
      <w:r w:rsidRPr="00A81F10">
        <w:t>Kodieraufgabe: Sichtbarkeit</w:t>
      </w:r>
    </w:p>
    <w:p w14:paraId="5854A294" w14:textId="77777777" w:rsidR="00A81F10" w:rsidRPr="00A81F10" w:rsidRDefault="00A81F10" w:rsidP="005E0AB2">
      <w:pPr>
        <w:pStyle w:val="ngmonospace"/>
      </w:pPr>
    </w:p>
    <w:p w14:paraId="41EDE5E0" w14:textId="77777777" w:rsidR="00A81F10" w:rsidRPr="00A81F10" w:rsidRDefault="00A81F10" w:rsidP="005E0AB2">
      <w:pPr>
        <w:pStyle w:val="ngmonospace"/>
      </w:pPr>
      <w:r w:rsidRPr="00A81F10">
        <w:t>Fragen:</w:t>
      </w:r>
    </w:p>
    <w:p w14:paraId="5E98A19B" w14:textId="77777777" w:rsidR="00A81F10" w:rsidRPr="00A81F10" w:rsidRDefault="00A81F10" w:rsidP="005E0AB2">
      <w:pPr>
        <w:pStyle w:val="ngmonospace"/>
      </w:pPr>
      <w:r w:rsidRPr="00A81F10">
        <w:t>1. Wird die Institution namentlich erwähnt? (ja/nein)</w:t>
      </w:r>
    </w:p>
    <w:p w14:paraId="207CB258" w14:textId="77777777" w:rsidR="00A81F10" w:rsidRPr="00A81F10" w:rsidRDefault="00A81F10" w:rsidP="005E0AB2">
      <w:pPr>
        <w:pStyle w:val="ngmonospace"/>
      </w:pPr>
      <w:r w:rsidRPr="00A81F10">
        <w:t xml:space="preserve">2. Wenn ja: </w:t>
      </w:r>
    </w:p>
    <w:p w14:paraId="6AD2972F" w14:textId="77777777" w:rsidR="00A81F10" w:rsidRPr="00A81F10" w:rsidRDefault="00A81F10" w:rsidP="005E0AB2">
      <w:pPr>
        <w:pStyle w:val="ngmonospace"/>
      </w:pPr>
      <w:r w:rsidRPr="00A81F10">
        <w:t xml:space="preserve">   a) zentraler Fokus</w:t>
      </w:r>
    </w:p>
    <w:p w14:paraId="2BFECF46" w14:textId="77777777" w:rsidR="00A81F10" w:rsidRPr="00A81F10" w:rsidRDefault="00A81F10" w:rsidP="005E0AB2">
      <w:pPr>
        <w:pStyle w:val="ngmonospace"/>
      </w:pPr>
      <w:r w:rsidRPr="00A81F10">
        <w:t xml:space="preserve">   b) gleichrangig mit anderen Akteuren</w:t>
      </w:r>
    </w:p>
    <w:p w14:paraId="69628B2A" w14:textId="77777777" w:rsidR="00A81F10" w:rsidRPr="00A81F10" w:rsidRDefault="00A81F10" w:rsidP="005E0AB2">
      <w:pPr>
        <w:pStyle w:val="ngmonospace"/>
      </w:pPr>
      <w:r w:rsidRPr="00A81F10">
        <w:t xml:space="preserve">   c) randständig / beiläufig</w:t>
      </w:r>
    </w:p>
    <w:p w14:paraId="0481C931" w14:textId="77777777" w:rsidR="00A81F10" w:rsidRPr="00A81F10" w:rsidRDefault="00A81F10" w:rsidP="005E0AB2">
      <w:pPr>
        <w:pStyle w:val="ngmonospace"/>
      </w:pPr>
      <w:r w:rsidRPr="00A81F10">
        <w:t>3. Erfolgt die Nennung im Haupttext oder nur in Beispielen / Aufzählungen?</w:t>
      </w:r>
    </w:p>
    <w:p w14:paraId="021004BE" w14:textId="77777777" w:rsidR="00A81F10" w:rsidRPr="00A81F10" w:rsidRDefault="00A81F10" w:rsidP="005E0AB2">
      <w:pPr>
        <w:pStyle w:val="ngmonospace"/>
      </w:pPr>
    </w:p>
    <w:p w14:paraId="3B929962" w14:textId="77777777" w:rsidR="00A81F10" w:rsidRPr="00A81F10" w:rsidRDefault="00A81F10" w:rsidP="005E0AB2">
      <w:pPr>
        <w:pStyle w:val="ngmonospace"/>
      </w:pPr>
      <w:r w:rsidRPr="00A81F10">
        <w:t>Antworte im folgenden Format:</w:t>
      </w:r>
    </w:p>
    <w:p w14:paraId="02130C77" w14:textId="77777777" w:rsidR="00A81F10" w:rsidRPr="00A81F10" w:rsidRDefault="00A81F10" w:rsidP="005E0AB2">
      <w:pPr>
        <w:pStyle w:val="ngmonospace"/>
      </w:pPr>
      <w:r w:rsidRPr="00A81F10">
        <w:t>- Nennung: ja/nein</w:t>
      </w:r>
    </w:p>
    <w:p w14:paraId="2FD1DCC4" w14:textId="77777777" w:rsidR="00A81F10" w:rsidRPr="00A81F10" w:rsidRDefault="00A81F10" w:rsidP="005E0AB2">
      <w:pPr>
        <w:pStyle w:val="ngmonospace"/>
      </w:pPr>
      <w:r w:rsidRPr="00A81F10">
        <w:t>- Zentralität: [zentral | gleichrangig | randständig | nicht zutreffend]</w:t>
      </w:r>
    </w:p>
    <w:p w14:paraId="210F1324" w14:textId="77777777" w:rsidR="00A81F10" w:rsidRPr="00A81F10" w:rsidRDefault="00A81F10" w:rsidP="005E0AB2">
      <w:pPr>
        <w:pStyle w:val="ngmonospace"/>
      </w:pPr>
      <w:r w:rsidRPr="00A81F10">
        <w:t>- Platzierung: [Haupttext | Beispiel | Liste | nicht zutreffend]</w:t>
      </w:r>
    </w:p>
    <w:p w14:paraId="62FC5DF0" w14:textId="2334981C" w:rsidR="00A81F10" w:rsidRPr="00A81F10" w:rsidRDefault="00A81F10" w:rsidP="00A81F10">
      <w:pPr>
        <w:pStyle w:val="Heading2"/>
      </w:pPr>
      <w:bookmarkStart w:id="71" w:name="_Toc223122694"/>
      <w:r w:rsidRPr="00A81F10">
        <w:t>Kontext</w:t>
      </w:r>
      <w:bookmarkEnd w:id="71"/>
    </w:p>
    <w:p w14:paraId="06ACA8CB" w14:textId="77777777" w:rsidR="00A81F10" w:rsidRPr="00A81F10" w:rsidRDefault="00A81F10" w:rsidP="00B14DD0"/>
    <w:p w14:paraId="6B7923D4"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Kodieraufgabe: Kontextualisierung</w:t>
      </w:r>
    </w:p>
    <w:p w14:paraId="21606DAF" w14:textId="77777777" w:rsidR="00A81F10" w:rsidRPr="00A81F10" w:rsidRDefault="00A81F10" w:rsidP="00B14DD0">
      <w:pPr>
        <w:rPr>
          <w:rFonts w:ascii="Courier New" w:hAnsi="Courier New" w:cs="Courier New"/>
          <w:sz w:val="20"/>
          <w:szCs w:val="20"/>
        </w:rPr>
      </w:pPr>
    </w:p>
    <w:p w14:paraId="0B5C9B2F"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Analysiere, in welchem thematischen oder funktionalen Zusammenhang die Institution erscheint.</w:t>
      </w:r>
    </w:p>
    <w:p w14:paraId="7ABA0DEC" w14:textId="77777777" w:rsidR="00A81F10" w:rsidRPr="00A81F10" w:rsidRDefault="00A81F10" w:rsidP="00B14DD0">
      <w:pPr>
        <w:rPr>
          <w:rFonts w:ascii="Courier New" w:hAnsi="Courier New" w:cs="Courier New"/>
          <w:sz w:val="20"/>
          <w:szCs w:val="20"/>
        </w:rPr>
      </w:pPr>
    </w:p>
    <w:p w14:paraId="4EB50B3F"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Kategorien (Mehrfachnennung möglich):</w:t>
      </w:r>
    </w:p>
    <w:p w14:paraId="127D5B1D"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wissenschaftlich-fachlich</w:t>
      </w:r>
    </w:p>
    <w:p w14:paraId="6E1D183C"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politisch-administrativ</w:t>
      </w:r>
    </w:p>
    <w:p w14:paraId="6D37B88B"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gesellschaftlich-normativ</w:t>
      </w:r>
    </w:p>
    <w:p w14:paraId="0DAFAB5A"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ökonomisch/strategisch</w:t>
      </w:r>
    </w:p>
    <w:p w14:paraId="274D631B"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historisch</w:t>
      </w:r>
    </w:p>
    <w:p w14:paraId="5EDFBA41"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problembezogen (z.B. Krise, Skandal, Kontroverse)</w:t>
      </w:r>
    </w:p>
    <w:p w14:paraId="47F93956" w14:textId="77777777" w:rsidR="00A81F10" w:rsidRPr="00A81F10" w:rsidRDefault="00A81F10" w:rsidP="00B14DD0">
      <w:pPr>
        <w:rPr>
          <w:rFonts w:ascii="Courier New" w:hAnsi="Courier New" w:cs="Courier New"/>
          <w:sz w:val="20"/>
          <w:szCs w:val="20"/>
        </w:rPr>
      </w:pPr>
    </w:p>
    <w:p w14:paraId="3F197D65"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lastRenderedPageBreak/>
        <w:t>Antworte:</w:t>
      </w:r>
    </w:p>
    <w:p w14:paraId="4FEC6DC6"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Kontexte: [Liste]</w:t>
      </w:r>
    </w:p>
    <w:p w14:paraId="3C3C15DA"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Kurzbeschreibung (1 Satz): Wie wird die Institution eingeordnet?</w:t>
      </w:r>
    </w:p>
    <w:p w14:paraId="0EFFED90" w14:textId="578D0424" w:rsidR="00A81F10" w:rsidRPr="00A81F10" w:rsidRDefault="00A81F10" w:rsidP="00A81F10">
      <w:pPr>
        <w:pStyle w:val="Heading2"/>
      </w:pPr>
      <w:bookmarkStart w:id="72" w:name="_Toc223122695"/>
      <w:r w:rsidRPr="00A81F10">
        <w:t>Tonalität</w:t>
      </w:r>
      <w:bookmarkEnd w:id="72"/>
    </w:p>
    <w:p w14:paraId="0B497552" w14:textId="77777777" w:rsidR="00A81F10" w:rsidRPr="00A81F10" w:rsidRDefault="00A81F10" w:rsidP="00B14DD0"/>
    <w:p w14:paraId="0EFA0385"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Kodieraufgabe: Tonalität</w:t>
      </w:r>
    </w:p>
    <w:p w14:paraId="2865C71B" w14:textId="77777777" w:rsidR="00A81F10" w:rsidRPr="00A81F10" w:rsidRDefault="00A81F10" w:rsidP="00B14DD0">
      <w:pPr>
        <w:rPr>
          <w:rFonts w:ascii="Courier New" w:hAnsi="Courier New" w:cs="Courier New"/>
          <w:sz w:val="20"/>
          <w:szCs w:val="20"/>
        </w:rPr>
      </w:pPr>
    </w:p>
    <w:p w14:paraId="63941CB7"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Bewerte die Tonalität der Darstellung der Institution.</w:t>
      </w:r>
    </w:p>
    <w:p w14:paraId="441E8461" w14:textId="77777777" w:rsidR="00A81F10" w:rsidRPr="00A81F10" w:rsidRDefault="00A81F10" w:rsidP="00B14DD0">
      <w:pPr>
        <w:rPr>
          <w:rFonts w:ascii="Courier New" w:hAnsi="Courier New" w:cs="Courier New"/>
          <w:sz w:val="20"/>
          <w:szCs w:val="20"/>
        </w:rPr>
      </w:pPr>
    </w:p>
    <w:p w14:paraId="61C9464B"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Skala:</w:t>
      </w:r>
    </w:p>
    <w:p w14:paraId="019A88E9"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eindeutig positiv</w:t>
      </w:r>
    </w:p>
    <w:p w14:paraId="20830812"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überwiegend positiv</w:t>
      </w:r>
    </w:p>
    <w:p w14:paraId="5DD96192"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neutral-deskriptiv</w:t>
      </w:r>
    </w:p>
    <w:p w14:paraId="77810ADF"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überwiegend negativ</w:t>
      </w:r>
    </w:p>
    <w:p w14:paraId="2C8AF3AA"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eindeutig negativ</w:t>
      </w:r>
    </w:p>
    <w:p w14:paraId="69B294C0"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ambivalent / gemischt</w:t>
      </w:r>
    </w:p>
    <w:p w14:paraId="03017B58" w14:textId="77777777" w:rsidR="00A81F10" w:rsidRPr="00A81F10" w:rsidRDefault="00A81F10" w:rsidP="00B14DD0">
      <w:pPr>
        <w:rPr>
          <w:rFonts w:ascii="Courier New" w:hAnsi="Courier New" w:cs="Courier New"/>
          <w:sz w:val="20"/>
          <w:szCs w:val="20"/>
        </w:rPr>
      </w:pPr>
    </w:p>
    <w:p w14:paraId="6AE5A087"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Zusatz:</w:t>
      </w:r>
    </w:p>
    <w:p w14:paraId="064C58C7"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Wertung explizit oder implizit?</w:t>
      </w:r>
    </w:p>
    <w:p w14:paraId="39F68CC1" w14:textId="77777777" w:rsidR="00A81F10" w:rsidRPr="00A81F10" w:rsidRDefault="00A81F10" w:rsidP="00B14DD0">
      <w:pPr>
        <w:rPr>
          <w:rFonts w:ascii="Courier New" w:hAnsi="Courier New" w:cs="Courier New"/>
          <w:sz w:val="20"/>
          <w:szCs w:val="20"/>
        </w:rPr>
      </w:pPr>
    </w:p>
    <w:p w14:paraId="4282A660"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Antworte:</w:t>
      </w:r>
    </w:p>
    <w:p w14:paraId="293577AF"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Tonalität: [Kategorie]</w:t>
      </w:r>
    </w:p>
    <w:p w14:paraId="033D4101"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Wertung: [explizit | implizit | keine]</w:t>
      </w:r>
    </w:p>
    <w:p w14:paraId="5FF38154"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Begründung (max. 1 Satz)</w:t>
      </w:r>
    </w:p>
    <w:p w14:paraId="16A49662" w14:textId="1EFB01AE" w:rsidR="00A81F10" w:rsidRPr="00A81F10" w:rsidRDefault="00A81F10" w:rsidP="00A81F10">
      <w:pPr>
        <w:pStyle w:val="Heading2"/>
      </w:pPr>
      <w:bookmarkStart w:id="73" w:name="_Toc223122696"/>
      <w:r w:rsidRPr="00A81F10">
        <w:t>Rolle</w:t>
      </w:r>
      <w:bookmarkEnd w:id="73"/>
    </w:p>
    <w:p w14:paraId="4329DA7C" w14:textId="77777777" w:rsidR="00A81F10" w:rsidRPr="00A81F10" w:rsidRDefault="00A81F10" w:rsidP="00B14DD0"/>
    <w:p w14:paraId="6699A332"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Kodieraufgabe: Rollenzuschreibung</w:t>
      </w:r>
    </w:p>
    <w:p w14:paraId="2F16AF26" w14:textId="77777777" w:rsidR="00A81F10" w:rsidRPr="00A81F10" w:rsidRDefault="00A81F10" w:rsidP="00B14DD0">
      <w:pPr>
        <w:rPr>
          <w:rFonts w:ascii="Courier New" w:hAnsi="Courier New" w:cs="Courier New"/>
          <w:sz w:val="20"/>
          <w:szCs w:val="20"/>
        </w:rPr>
      </w:pPr>
    </w:p>
    <w:p w14:paraId="144A138F"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Welche Rolle wird der Institution zugeschrieben?</w:t>
      </w:r>
    </w:p>
    <w:p w14:paraId="78DD04C0" w14:textId="77777777" w:rsidR="00A81F10" w:rsidRPr="00A81F10" w:rsidRDefault="00A81F10" w:rsidP="00B14DD0">
      <w:pPr>
        <w:rPr>
          <w:rFonts w:ascii="Courier New" w:hAnsi="Courier New" w:cs="Courier New"/>
          <w:sz w:val="20"/>
          <w:szCs w:val="20"/>
        </w:rPr>
      </w:pPr>
    </w:p>
    <w:p w14:paraId="520C359B"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Typische Rollen (Mehrfachnennung möglich):</w:t>
      </w:r>
    </w:p>
    <w:p w14:paraId="39715EE4"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Wissensquelle / Experte</w:t>
      </w:r>
    </w:p>
    <w:p w14:paraId="4D5213AA"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Autorität / Entscheidungsträger</w:t>
      </w:r>
    </w:p>
    <w:p w14:paraId="60C93B7F"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Akteur unter vielen</w:t>
      </w:r>
    </w:p>
    <w:p w14:paraId="22FC4FB4"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Vorreiter / Best Practice</w:t>
      </w:r>
    </w:p>
    <w:p w14:paraId="448A7AB1"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lastRenderedPageBreak/>
        <w:t>- Problemauslöser</w:t>
      </w:r>
    </w:p>
    <w:p w14:paraId="0F91AB06"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Problemlöser</w:t>
      </w:r>
    </w:p>
    <w:p w14:paraId="625ACD09"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Gegenstand von Kritik</w:t>
      </w:r>
    </w:p>
    <w:p w14:paraId="5078B387"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neutraler Kontextgeber</w:t>
      </w:r>
    </w:p>
    <w:p w14:paraId="418C130A" w14:textId="77777777" w:rsidR="00A81F10" w:rsidRPr="00A81F10" w:rsidRDefault="00A81F10" w:rsidP="00B14DD0">
      <w:pPr>
        <w:rPr>
          <w:rFonts w:ascii="Courier New" w:hAnsi="Courier New" w:cs="Courier New"/>
          <w:sz w:val="20"/>
          <w:szCs w:val="20"/>
        </w:rPr>
      </w:pPr>
    </w:p>
    <w:p w14:paraId="35C34E09"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Antworte:</w:t>
      </w:r>
    </w:p>
    <w:p w14:paraId="20957C39"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Zugeschriebene Rollen: [Liste]</w:t>
      </w:r>
    </w:p>
    <w:p w14:paraId="120BBAAB" w14:textId="2C87F6E6" w:rsidR="00A81F10" w:rsidRPr="005E0AB2" w:rsidRDefault="00A81F10" w:rsidP="00B14DD0">
      <w:pPr>
        <w:rPr>
          <w:rFonts w:ascii="Courier New" w:hAnsi="Courier New" w:cs="Courier New"/>
          <w:sz w:val="20"/>
          <w:szCs w:val="20"/>
        </w:rPr>
      </w:pPr>
      <w:r w:rsidRPr="00A81F10">
        <w:rPr>
          <w:rFonts w:ascii="Courier New" w:hAnsi="Courier New" w:cs="Courier New"/>
          <w:sz w:val="20"/>
          <w:szCs w:val="20"/>
        </w:rPr>
        <w:t>- Dominante Rolle: [eine auswählen]</w:t>
      </w:r>
    </w:p>
    <w:p w14:paraId="6704E645" w14:textId="4EC1A74F" w:rsidR="00A81F10" w:rsidRPr="00A81F10" w:rsidRDefault="00A81F10" w:rsidP="00A81F10">
      <w:pPr>
        <w:pStyle w:val="Heading2"/>
      </w:pPr>
      <w:bookmarkStart w:id="74" w:name="_Toc223122697"/>
      <w:r w:rsidRPr="00A81F10">
        <w:t>Vergleich</w:t>
      </w:r>
      <w:bookmarkEnd w:id="74"/>
    </w:p>
    <w:p w14:paraId="4202CF17" w14:textId="77777777" w:rsidR="00A81F10" w:rsidRPr="00A81F10" w:rsidRDefault="00A81F10" w:rsidP="00B14DD0"/>
    <w:p w14:paraId="336F116A"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Kodieraufgabe: Vergleiche</w:t>
      </w:r>
    </w:p>
    <w:p w14:paraId="46FBE1EE" w14:textId="77777777" w:rsidR="00A81F10" w:rsidRPr="00A81F10" w:rsidRDefault="00A81F10" w:rsidP="00B14DD0">
      <w:pPr>
        <w:rPr>
          <w:rFonts w:ascii="Courier New" w:hAnsi="Courier New" w:cs="Courier New"/>
          <w:sz w:val="20"/>
          <w:szCs w:val="20"/>
        </w:rPr>
      </w:pPr>
    </w:p>
    <w:p w14:paraId="4817454F"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Untersuche, ob die Institution explizit oder implizit mit anderen Akteuren verglichen wird.</w:t>
      </w:r>
    </w:p>
    <w:p w14:paraId="3FCAC1C3" w14:textId="77777777" w:rsidR="00A81F10" w:rsidRPr="00A81F10" w:rsidRDefault="00A81F10" w:rsidP="00B14DD0">
      <w:pPr>
        <w:rPr>
          <w:rFonts w:ascii="Courier New" w:hAnsi="Courier New" w:cs="Courier New"/>
          <w:sz w:val="20"/>
          <w:szCs w:val="20"/>
        </w:rPr>
      </w:pPr>
    </w:p>
    <w:p w14:paraId="60783C6A"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Fragen:</w:t>
      </w:r>
    </w:p>
    <w:p w14:paraId="7FB2A1E5"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1. Gibt es einen Vergleich? (ja/nein)</w:t>
      </w:r>
    </w:p>
    <w:p w14:paraId="02F9C3E8"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2. Art des Vergleichs:</w:t>
      </w:r>
    </w:p>
    <w:p w14:paraId="42DD5C8B"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xml:space="preserve">   - leistungsbezogen</w:t>
      </w:r>
    </w:p>
    <w:p w14:paraId="4134225B"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xml:space="preserve">   - reputationsbezogen</w:t>
      </w:r>
    </w:p>
    <w:p w14:paraId="0816D015"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xml:space="preserve">   - normativ (besser/schlechter)</w:t>
      </w:r>
    </w:p>
    <w:p w14:paraId="6E3972FE"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xml:space="preserve">   - funktional (ähnliche Aufgaben)</w:t>
      </w:r>
    </w:p>
    <w:p w14:paraId="2CFD7169"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3. Vergleichsausgang:</w:t>
      </w:r>
    </w:p>
    <w:p w14:paraId="11F49BA5"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xml:space="preserve">   - besser positioniert</w:t>
      </w:r>
    </w:p>
    <w:p w14:paraId="7003BBE4"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xml:space="preserve">   - schlechter positioniert</w:t>
      </w:r>
    </w:p>
    <w:p w14:paraId="5A4C0772"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xml:space="preserve">   - gleichwertig</w:t>
      </w:r>
    </w:p>
    <w:p w14:paraId="31C696BA"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xml:space="preserve">   - unklar</w:t>
      </w:r>
    </w:p>
    <w:p w14:paraId="2A913025" w14:textId="77777777" w:rsidR="00A81F10" w:rsidRPr="00A81F10" w:rsidRDefault="00A81F10" w:rsidP="00B14DD0">
      <w:pPr>
        <w:rPr>
          <w:rFonts w:ascii="Courier New" w:hAnsi="Courier New" w:cs="Courier New"/>
          <w:sz w:val="20"/>
          <w:szCs w:val="20"/>
        </w:rPr>
      </w:pPr>
    </w:p>
    <w:p w14:paraId="1EF0B55D"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Antworte strukturiert.</w:t>
      </w:r>
    </w:p>
    <w:p w14:paraId="75EDF4FB" w14:textId="20DF522A" w:rsidR="00A81F10" w:rsidRPr="005E0AB2" w:rsidRDefault="00A81F10" w:rsidP="005E0AB2">
      <w:pPr>
        <w:pStyle w:val="Heading2"/>
      </w:pPr>
      <w:bookmarkStart w:id="75" w:name="_Toc223122698"/>
      <w:r w:rsidRPr="005E0AB2">
        <w:t>Themen</w:t>
      </w:r>
      <w:bookmarkEnd w:id="75"/>
    </w:p>
    <w:p w14:paraId="44DC2FA1" w14:textId="77777777" w:rsidR="00A81F10" w:rsidRPr="00A81F10" w:rsidRDefault="00A81F10" w:rsidP="00B14DD0"/>
    <w:p w14:paraId="23B6F285"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Kodieraufgabe: Themenassoziation</w:t>
      </w:r>
    </w:p>
    <w:p w14:paraId="3C829A7B" w14:textId="77777777" w:rsidR="00A81F10" w:rsidRPr="00A81F10" w:rsidRDefault="00A81F10" w:rsidP="00B14DD0">
      <w:pPr>
        <w:rPr>
          <w:rFonts w:ascii="Courier New" w:hAnsi="Courier New" w:cs="Courier New"/>
          <w:sz w:val="20"/>
          <w:szCs w:val="20"/>
        </w:rPr>
      </w:pPr>
    </w:p>
    <w:p w14:paraId="796D2311"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Identifiziere zentrale Themen, mit denen die Institution in der Antwort verbunden wird.</w:t>
      </w:r>
    </w:p>
    <w:p w14:paraId="6AE740D4" w14:textId="77777777" w:rsidR="00A81F10" w:rsidRPr="00A81F10" w:rsidRDefault="00A81F10" w:rsidP="00B14DD0">
      <w:pPr>
        <w:rPr>
          <w:rFonts w:ascii="Courier New" w:hAnsi="Courier New" w:cs="Courier New"/>
          <w:sz w:val="20"/>
          <w:szCs w:val="20"/>
        </w:rPr>
      </w:pPr>
    </w:p>
    <w:p w14:paraId="44AEF662"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Vorgehen:</w:t>
      </w:r>
    </w:p>
    <w:p w14:paraId="072EE0B3"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Liste bis zu 5 Themenbegriffe</w:t>
      </w:r>
    </w:p>
    <w:p w14:paraId="2C6EF75D"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Kennzeichne Haupt- vs. Nebenassoziationen</w:t>
      </w:r>
    </w:p>
    <w:p w14:paraId="38147770" w14:textId="77777777" w:rsidR="00A81F10" w:rsidRPr="00A81F10" w:rsidRDefault="00A81F10" w:rsidP="00B14DD0">
      <w:pPr>
        <w:rPr>
          <w:rFonts w:ascii="Courier New" w:hAnsi="Courier New" w:cs="Courier New"/>
          <w:sz w:val="20"/>
          <w:szCs w:val="20"/>
        </w:rPr>
      </w:pPr>
    </w:p>
    <w:p w14:paraId="0436D690"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lastRenderedPageBreak/>
        <w:t>Antworte:</w:t>
      </w:r>
    </w:p>
    <w:p w14:paraId="46D201BE"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Hauptthemen: [Liste]</w:t>
      </w:r>
    </w:p>
    <w:p w14:paraId="0199AF0B" w14:textId="77777777" w:rsidR="00A81F10" w:rsidRPr="00A81F10" w:rsidRDefault="00A81F10" w:rsidP="00B14DD0">
      <w:pPr>
        <w:rPr>
          <w:rFonts w:ascii="Courier New" w:hAnsi="Courier New" w:cs="Courier New"/>
          <w:sz w:val="20"/>
          <w:szCs w:val="20"/>
        </w:rPr>
      </w:pPr>
      <w:r w:rsidRPr="00A81F10">
        <w:rPr>
          <w:rFonts w:ascii="Courier New" w:hAnsi="Courier New" w:cs="Courier New"/>
          <w:sz w:val="20"/>
          <w:szCs w:val="20"/>
        </w:rPr>
        <w:t>- Nebenthemen: [Liste]</w:t>
      </w:r>
    </w:p>
    <w:p w14:paraId="4B33E158" w14:textId="7F6F2FFA" w:rsidR="005E0AB2" w:rsidRPr="005E0AB2" w:rsidRDefault="00A81F10" w:rsidP="00B14DD0">
      <w:pPr>
        <w:rPr>
          <w:rFonts w:ascii="Courier New" w:hAnsi="Courier New" w:cs="Courier New"/>
          <w:sz w:val="20"/>
          <w:szCs w:val="20"/>
        </w:rPr>
      </w:pPr>
      <w:r w:rsidRPr="00A81F10">
        <w:rPr>
          <w:rFonts w:ascii="Courier New" w:hAnsi="Courier New" w:cs="Courier New"/>
          <w:sz w:val="20"/>
          <w:szCs w:val="20"/>
        </w:rPr>
        <w:t>- Auffällige Wiederholungen oder Frames? (kurz)</w:t>
      </w:r>
    </w:p>
    <w:p w14:paraId="18BCA8D9" w14:textId="2F3A5B58" w:rsidR="002E7F50" w:rsidRPr="00CC2F8E" w:rsidRDefault="002E7F50" w:rsidP="002E7F50">
      <w:pPr>
        <w:pStyle w:val="Heading1Small"/>
      </w:pPr>
      <w:bookmarkStart w:id="76" w:name="_Toc223122699"/>
      <w:r>
        <w:t>Beispielhafte Datenerfassungsstruktur</w:t>
      </w:r>
      <w:bookmarkEnd w:id="76"/>
    </w:p>
    <w:p w14:paraId="3F3A425B" w14:textId="34B5AA37" w:rsidR="006A7DDD" w:rsidRDefault="002E7F50" w:rsidP="002E7F50">
      <w:pPr>
        <w:pStyle w:val="Heading2"/>
      </w:pPr>
      <w:bookmarkStart w:id="77" w:name="_Toc223122700"/>
      <w:r>
        <w:t xml:space="preserve">Beispielhaftes JSON-Schema </w:t>
      </w:r>
      <w:r w:rsidR="00A2371C">
        <w:t>(allgemein)</w:t>
      </w:r>
      <w:bookmarkEnd w:id="77"/>
    </w:p>
    <w:p w14:paraId="2319EF85" w14:textId="77777777" w:rsidR="002E7F50" w:rsidRPr="005E0AB2" w:rsidRDefault="002E7F50" w:rsidP="001463D5">
      <w:pPr>
        <w:pStyle w:val="ngmonospace"/>
      </w:pPr>
      <w:r w:rsidRPr="005E0AB2">
        <w:t>{</w:t>
      </w:r>
    </w:p>
    <w:p w14:paraId="35067458" w14:textId="77777777" w:rsidR="002E7F50" w:rsidRPr="005E0AB2" w:rsidRDefault="002E7F50" w:rsidP="001463D5">
      <w:pPr>
        <w:pStyle w:val="ngmonospace"/>
      </w:pPr>
      <w:r w:rsidRPr="005E0AB2">
        <w:t xml:space="preserve">  "metadata": {</w:t>
      </w:r>
    </w:p>
    <w:p w14:paraId="53AA2231" w14:textId="77777777" w:rsidR="002E7F50" w:rsidRPr="005E0AB2" w:rsidRDefault="002E7F50" w:rsidP="001463D5">
      <w:pPr>
        <w:pStyle w:val="ngmonospace"/>
      </w:pPr>
      <w:r w:rsidRPr="005E0AB2">
        <w:t xml:space="preserve">    "coding_id": "string",</w:t>
      </w:r>
    </w:p>
    <w:p w14:paraId="40EEA3EB" w14:textId="77777777" w:rsidR="002E7F50" w:rsidRPr="005E0AB2" w:rsidRDefault="002E7F50" w:rsidP="001463D5">
      <w:pPr>
        <w:pStyle w:val="ngmonospace"/>
      </w:pPr>
      <w:r w:rsidRPr="005E0AB2">
        <w:t xml:space="preserve">    "date": "YYYY-MM-DD",</w:t>
      </w:r>
    </w:p>
    <w:p w14:paraId="1E133A5A" w14:textId="77777777" w:rsidR="002E7F50" w:rsidRPr="0071465C" w:rsidRDefault="002E7F50" w:rsidP="001463D5">
      <w:pPr>
        <w:pStyle w:val="ngmonospace"/>
        <w:rPr>
          <w:lang w:val="en-GB"/>
        </w:rPr>
      </w:pPr>
      <w:r w:rsidRPr="0071465C">
        <w:rPr>
          <w:lang w:val="en-GB"/>
        </w:rPr>
        <w:t xml:space="preserve">    "coder_type": "LLM | human | hybrid",</w:t>
      </w:r>
    </w:p>
    <w:p w14:paraId="62B24936" w14:textId="77777777" w:rsidR="002E7F50" w:rsidRPr="0071465C" w:rsidRDefault="002E7F50" w:rsidP="001463D5">
      <w:pPr>
        <w:pStyle w:val="ngmonospace"/>
        <w:rPr>
          <w:lang w:val="en-GB"/>
        </w:rPr>
      </w:pPr>
      <w:r w:rsidRPr="0071465C">
        <w:rPr>
          <w:lang w:val="en-GB"/>
        </w:rPr>
        <w:t xml:space="preserve">    "coder_model": "string",</w:t>
      </w:r>
    </w:p>
    <w:p w14:paraId="6CAF977F" w14:textId="77777777" w:rsidR="002E7F50" w:rsidRPr="0071465C" w:rsidRDefault="002E7F50" w:rsidP="001463D5">
      <w:pPr>
        <w:pStyle w:val="ngmonospace"/>
        <w:rPr>
          <w:lang w:val="en-GB"/>
        </w:rPr>
      </w:pPr>
      <w:r w:rsidRPr="0071465C">
        <w:rPr>
          <w:lang w:val="en-GB"/>
        </w:rPr>
        <w:t xml:space="preserve">    "confidence": "high | medium | low"</w:t>
      </w:r>
    </w:p>
    <w:p w14:paraId="2753DF25" w14:textId="77777777" w:rsidR="002E7F50" w:rsidRPr="0071465C" w:rsidRDefault="002E7F50" w:rsidP="001463D5">
      <w:pPr>
        <w:pStyle w:val="ngmonospace"/>
        <w:rPr>
          <w:lang w:val="en-GB"/>
        </w:rPr>
      </w:pPr>
      <w:r w:rsidRPr="0071465C">
        <w:rPr>
          <w:lang w:val="en-GB"/>
        </w:rPr>
        <w:t xml:space="preserve">  },</w:t>
      </w:r>
    </w:p>
    <w:p w14:paraId="57A45998" w14:textId="77777777" w:rsidR="002E7F50" w:rsidRPr="0071465C" w:rsidRDefault="002E7F50" w:rsidP="001463D5">
      <w:pPr>
        <w:pStyle w:val="ngmonospace"/>
        <w:rPr>
          <w:lang w:val="en-GB"/>
        </w:rPr>
      </w:pPr>
    </w:p>
    <w:p w14:paraId="570DFD2D" w14:textId="77777777" w:rsidR="002E7F50" w:rsidRPr="0071465C" w:rsidRDefault="002E7F50" w:rsidP="001463D5">
      <w:pPr>
        <w:pStyle w:val="ngmonospace"/>
        <w:rPr>
          <w:lang w:val="en-GB"/>
        </w:rPr>
      </w:pPr>
      <w:r w:rsidRPr="0071465C">
        <w:rPr>
          <w:lang w:val="en-GB"/>
        </w:rPr>
        <w:t xml:space="preserve">  "input_context": {</w:t>
      </w:r>
    </w:p>
    <w:p w14:paraId="4EB682D6" w14:textId="77777777" w:rsidR="002E7F50" w:rsidRPr="0071465C" w:rsidRDefault="002E7F50" w:rsidP="001463D5">
      <w:pPr>
        <w:pStyle w:val="ngmonospace"/>
        <w:rPr>
          <w:lang w:val="en-GB"/>
        </w:rPr>
      </w:pPr>
      <w:r w:rsidRPr="0071465C">
        <w:rPr>
          <w:lang w:val="en-GB"/>
        </w:rPr>
        <w:t xml:space="preserve">    "institution": {</w:t>
      </w:r>
    </w:p>
    <w:p w14:paraId="4AC61D44" w14:textId="77777777" w:rsidR="002E7F50" w:rsidRPr="0071465C" w:rsidRDefault="002E7F50" w:rsidP="001463D5">
      <w:pPr>
        <w:pStyle w:val="ngmonospace"/>
        <w:rPr>
          <w:lang w:val="en-GB"/>
        </w:rPr>
      </w:pPr>
      <w:r w:rsidRPr="0071465C">
        <w:rPr>
          <w:lang w:val="en-GB"/>
        </w:rPr>
        <w:t xml:space="preserve">      "name": "string",</w:t>
      </w:r>
    </w:p>
    <w:p w14:paraId="2D5D8528" w14:textId="77777777" w:rsidR="002E7F50" w:rsidRPr="0071465C" w:rsidRDefault="002E7F50" w:rsidP="001463D5">
      <w:pPr>
        <w:pStyle w:val="ngmonospace"/>
        <w:rPr>
          <w:lang w:val="en-GB"/>
        </w:rPr>
      </w:pPr>
      <w:r w:rsidRPr="0071465C">
        <w:rPr>
          <w:lang w:val="en-GB"/>
        </w:rPr>
        <w:t xml:space="preserve">      "type": "university | foundation | ministry | ngo | company | other"</w:t>
      </w:r>
    </w:p>
    <w:p w14:paraId="77CA25FF" w14:textId="77777777" w:rsidR="002E7F50" w:rsidRPr="0071465C" w:rsidRDefault="002E7F50" w:rsidP="001463D5">
      <w:pPr>
        <w:pStyle w:val="ngmonospace"/>
        <w:rPr>
          <w:lang w:val="en-GB"/>
        </w:rPr>
      </w:pPr>
      <w:r w:rsidRPr="0071465C">
        <w:rPr>
          <w:lang w:val="en-GB"/>
        </w:rPr>
        <w:t xml:space="preserve">    },</w:t>
      </w:r>
    </w:p>
    <w:p w14:paraId="21209901" w14:textId="77777777" w:rsidR="002E7F50" w:rsidRPr="0071465C" w:rsidRDefault="002E7F50" w:rsidP="001463D5">
      <w:pPr>
        <w:pStyle w:val="ngmonospace"/>
        <w:rPr>
          <w:lang w:val="en-GB"/>
        </w:rPr>
      </w:pPr>
      <w:r w:rsidRPr="0071465C">
        <w:rPr>
          <w:lang w:val="en-GB"/>
        </w:rPr>
        <w:t xml:space="preserve">    "user_prompt": {</w:t>
      </w:r>
    </w:p>
    <w:p w14:paraId="7A9A8E75" w14:textId="77777777" w:rsidR="002E7F50" w:rsidRPr="0071465C" w:rsidRDefault="002E7F50" w:rsidP="001463D5">
      <w:pPr>
        <w:pStyle w:val="ngmonospace"/>
        <w:rPr>
          <w:lang w:val="en-GB"/>
        </w:rPr>
      </w:pPr>
      <w:r w:rsidRPr="0071465C">
        <w:rPr>
          <w:lang w:val="en-GB"/>
        </w:rPr>
        <w:t xml:space="preserve">      "text": "string",</w:t>
      </w:r>
    </w:p>
    <w:p w14:paraId="16580934" w14:textId="77777777" w:rsidR="002E7F50" w:rsidRPr="0071465C" w:rsidRDefault="002E7F50" w:rsidP="001463D5">
      <w:pPr>
        <w:pStyle w:val="ngmonospace"/>
        <w:rPr>
          <w:lang w:val="en-GB"/>
        </w:rPr>
      </w:pPr>
      <w:r w:rsidRPr="0071465C">
        <w:rPr>
          <w:lang w:val="en-GB"/>
        </w:rPr>
        <w:t xml:space="preserve">      "prompt_type": [</w:t>
      </w:r>
    </w:p>
    <w:p w14:paraId="4A65DC8B" w14:textId="77777777" w:rsidR="002E7F50" w:rsidRPr="005E0AB2" w:rsidRDefault="002E7F50" w:rsidP="001463D5">
      <w:pPr>
        <w:pStyle w:val="ngmonospace"/>
      </w:pPr>
      <w:r w:rsidRPr="0071465C">
        <w:rPr>
          <w:lang w:val="en-GB"/>
        </w:rPr>
        <w:t xml:space="preserve">        </w:t>
      </w:r>
      <w:r w:rsidRPr="005E0AB2">
        <w:t>"implizit",</w:t>
      </w:r>
    </w:p>
    <w:p w14:paraId="40CA935E" w14:textId="77777777" w:rsidR="002E7F50" w:rsidRPr="005E0AB2" w:rsidRDefault="002E7F50" w:rsidP="001463D5">
      <w:pPr>
        <w:pStyle w:val="ngmonospace"/>
      </w:pPr>
      <w:r w:rsidRPr="005E0AB2">
        <w:t xml:space="preserve">        "explizit",</w:t>
      </w:r>
    </w:p>
    <w:p w14:paraId="368452F1" w14:textId="77777777" w:rsidR="002E7F50" w:rsidRPr="005E0AB2" w:rsidRDefault="002E7F50" w:rsidP="001463D5">
      <w:pPr>
        <w:pStyle w:val="ngmonospace"/>
      </w:pPr>
      <w:r w:rsidRPr="005E0AB2">
        <w:t xml:space="preserve">        "vergleichend",</w:t>
      </w:r>
    </w:p>
    <w:p w14:paraId="0D6EC092" w14:textId="77777777" w:rsidR="002E7F50" w:rsidRPr="005E0AB2" w:rsidRDefault="002E7F50" w:rsidP="001463D5">
      <w:pPr>
        <w:pStyle w:val="ngmonospace"/>
      </w:pPr>
      <w:r w:rsidRPr="005E0AB2">
        <w:t xml:space="preserve">        "kontextualisierend",</w:t>
      </w:r>
    </w:p>
    <w:p w14:paraId="6CDE4C6C" w14:textId="77777777" w:rsidR="002E7F50" w:rsidRPr="005E0AB2" w:rsidRDefault="002E7F50" w:rsidP="001463D5">
      <w:pPr>
        <w:pStyle w:val="ngmonospace"/>
      </w:pPr>
      <w:r w:rsidRPr="005E0AB2">
        <w:t xml:space="preserve">        "reputationskritisch"</w:t>
      </w:r>
    </w:p>
    <w:p w14:paraId="2726AB98" w14:textId="77777777" w:rsidR="002E7F50" w:rsidRPr="005E0AB2" w:rsidRDefault="002E7F50" w:rsidP="001463D5">
      <w:pPr>
        <w:pStyle w:val="ngmonospace"/>
      </w:pPr>
      <w:r w:rsidRPr="005E0AB2">
        <w:t xml:space="preserve">      ],</w:t>
      </w:r>
    </w:p>
    <w:p w14:paraId="1191B053" w14:textId="77777777" w:rsidR="002E7F50" w:rsidRPr="005E0AB2" w:rsidRDefault="002E7F50" w:rsidP="001463D5">
      <w:pPr>
        <w:pStyle w:val="ngmonospace"/>
      </w:pPr>
      <w:r w:rsidRPr="005E0AB2">
        <w:t xml:space="preserve">      "user_intent": [</w:t>
      </w:r>
    </w:p>
    <w:p w14:paraId="1D262C48" w14:textId="77777777" w:rsidR="002E7F50" w:rsidRPr="005E0AB2" w:rsidRDefault="002E7F50" w:rsidP="001463D5">
      <w:pPr>
        <w:pStyle w:val="ngmonospace"/>
      </w:pPr>
      <w:r w:rsidRPr="005E0AB2">
        <w:t xml:space="preserve">        "navigierend",</w:t>
      </w:r>
    </w:p>
    <w:p w14:paraId="5C7D8E9C" w14:textId="77777777" w:rsidR="002E7F50" w:rsidRPr="005E0AB2" w:rsidRDefault="002E7F50" w:rsidP="001463D5">
      <w:pPr>
        <w:pStyle w:val="ngmonospace"/>
      </w:pPr>
      <w:r w:rsidRPr="005E0AB2">
        <w:t xml:space="preserve">        "informational",</w:t>
      </w:r>
    </w:p>
    <w:p w14:paraId="57D4E950" w14:textId="77777777" w:rsidR="002E7F50" w:rsidRPr="005E0AB2" w:rsidRDefault="002E7F50" w:rsidP="001463D5">
      <w:pPr>
        <w:pStyle w:val="ngmonospace"/>
      </w:pPr>
      <w:r w:rsidRPr="005E0AB2">
        <w:t xml:space="preserve">        "vergleichend",</w:t>
      </w:r>
    </w:p>
    <w:p w14:paraId="1E077875" w14:textId="77777777" w:rsidR="002E7F50" w:rsidRPr="0071465C" w:rsidRDefault="002E7F50" w:rsidP="001463D5">
      <w:pPr>
        <w:pStyle w:val="ngmonospace"/>
        <w:rPr>
          <w:lang w:val="en-GB"/>
        </w:rPr>
      </w:pPr>
      <w:r w:rsidRPr="005E0AB2">
        <w:t xml:space="preserve">        </w:t>
      </w:r>
      <w:r w:rsidRPr="0071465C">
        <w:rPr>
          <w:lang w:val="en-GB"/>
        </w:rPr>
        <w:t>"transaktional"</w:t>
      </w:r>
    </w:p>
    <w:p w14:paraId="1FA4E48B" w14:textId="77777777" w:rsidR="002E7F50" w:rsidRPr="0071465C" w:rsidRDefault="002E7F50" w:rsidP="001463D5">
      <w:pPr>
        <w:pStyle w:val="ngmonospace"/>
        <w:rPr>
          <w:lang w:val="en-GB"/>
        </w:rPr>
      </w:pPr>
      <w:r w:rsidRPr="0071465C">
        <w:rPr>
          <w:lang w:val="en-GB"/>
        </w:rPr>
        <w:t xml:space="preserve">      ]</w:t>
      </w:r>
    </w:p>
    <w:p w14:paraId="13E05947" w14:textId="77777777" w:rsidR="002E7F50" w:rsidRPr="0071465C" w:rsidRDefault="002E7F50" w:rsidP="001463D5">
      <w:pPr>
        <w:pStyle w:val="ngmonospace"/>
        <w:rPr>
          <w:lang w:val="en-GB"/>
        </w:rPr>
      </w:pPr>
      <w:r w:rsidRPr="0071465C">
        <w:rPr>
          <w:lang w:val="en-GB"/>
        </w:rPr>
        <w:lastRenderedPageBreak/>
        <w:t xml:space="preserve">    },</w:t>
      </w:r>
    </w:p>
    <w:p w14:paraId="20CDB5C9" w14:textId="77777777" w:rsidR="002E7F50" w:rsidRPr="0071465C" w:rsidRDefault="002E7F50" w:rsidP="001463D5">
      <w:pPr>
        <w:pStyle w:val="ngmonospace"/>
        <w:rPr>
          <w:lang w:val="en-GB"/>
        </w:rPr>
      </w:pPr>
      <w:r w:rsidRPr="0071465C">
        <w:rPr>
          <w:lang w:val="en-GB"/>
        </w:rPr>
        <w:t xml:space="preserve">    "llm_response": {</w:t>
      </w:r>
    </w:p>
    <w:p w14:paraId="0EC3B451" w14:textId="77777777" w:rsidR="002E7F50" w:rsidRPr="0071465C" w:rsidRDefault="002E7F50" w:rsidP="001463D5">
      <w:pPr>
        <w:pStyle w:val="ngmonospace"/>
        <w:rPr>
          <w:lang w:val="en-GB"/>
        </w:rPr>
      </w:pPr>
      <w:r w:rsidRPr="0071465C">
        <w:rPr>
          <w:lang w:val="en-GB"/>
        </w:rPr>
        <w:t xml:space="preserve">      "text": "string",</w:t>
      </w:r>
    </w:p>
    <w:p w14:paraId="04E9482B" w14:textId="77777777" w:rsidR="002E7F50" w:rsidRPr="0071465C" w:rsidRDefault="002E7F50" w:rsidP="001463D5">
      <w:pPr>
        <w:pStyle w:val="ngmonospace"/>
        <w:rPr>
          <w:lang w:val="en-GB"/>
        </w:rPr>
      </w:pPr>
      <w:r w:rsidRPr="0071465C">
        <w:rPr>
          <w:lang w:val="en-GB"/>
        </w:rPr>
        <w:t xml:space="preserve">      "model": "string"</w:t>
      </w:r>
    </w:p>
    <w:p w14:paraId="04824AB4" w14:textId="77777777" w:rsidR="002E7F50" w:rsidRPr="0071465C" w:rsidRDefault="002E7F50" w:rsidP="001463D5">
      <w:pPr>
        <w:pStyle w:val="ngmonospace"/>
        <w:rPr>
          <w:lang w:val="en-GB"/>
        </w:rPr>
      </w:pPr>
      <w:r w:rsidRPr="0071465C">
        <w:rPr>
          <w:lang w:val="en-GB"/>
        </w:rPr>
        <w:t xml:space="preserve">    }</w:t>
      </w:r>
    </w:p>
    <w:p w14:paraId="15788DE5" w14:textId="77777777" w:rsidR="002E7F50" w:rsidRPr="0071465C" w:rsidRDefault="002E7F50" w:rsidP="001463D5">
      <w:pPr>
        <w:pStyle w:val="ngmonospace"/>
        <w:rPr>
          <w:lang w:val="en-GB"/>
        </w:rPr>
      </w:pPr>
      <w:r w:rsidRPr="0071465C">
        <w:rPr>
          <w:lang w:val="en-GB"/>
        </w:rPr>
        <w:t xml:space="preserve">  },</w:t>
      </w:r>
    </w:p>
    <w:p w14:paraId="4CE84E00" w14:textId="77777777" w:rsidR="002E7F50" w:rsidRPr="0071465C" w:rsidRDefault="002E7F50" w:rsidP="001463D5">
      <w:pPr>
        <w:pStyle w:val="ngmonospace"/>
        <w:rPr>
          <w:lang w:val="en-GB"/>
        </w:rPr>
      </w:pPr>
    </w:p>
    <w:p w14:paraId="07053E9B" w14:textId="77777777" w:rsidR="002E7F50" w:rsidRPr="0071465C" w:rsidRDefault="002E7F50" w:rsidP="001463D5">
      <w:pPr>
        <w:pStyle w:val="ngmonospace"/>
        <w:rPr>
          <w:lang w:val="en-GB"/>
        </w:rPr>
      </w:pPr>
      <w:r w:rsidRPr="0071465C">
        <w:rPr>
          <w:lang w:val="en-GB"/>
        </w:rPr>
        <w:t xml:space="preserve">  "coding_results": {</w:t>
      </w:r>
    </w:p>
    <w:p w14:paraId="6F3F634C" w14:textId="77777777" w:rsidR="002E7F50" w:rsidRPr="0071465C" w:rsidRDefault="002E7F50" w:rsidP="001463D5">
      <w:pPr>
        <w:pStyle w:val="ngmonospace"/>
        <w:rPr>
          <w:lang w:val="en-GB"/>
        </w:rPr>
      </w:pPr>
    </w:p>
    <w:p w14:paraId="6DD15424" w14:textId="77777777" w:rsidR="002E7F50" w:rsidRPr="0071465C" w:rsidRDefault="002E7F50" w:rsidP="001463D5">
      <w:pPr>
        <w:pStyle w:val="ngmonospace"/>
        <w:rPr>
          <w:lang w:val="en-GB"/>
        </w:rPr>
      </w:pPr>
      <w:r w:rsidRPr="0071465C">
        <w:rPr>
          <w:lang w:val="en-GB"/>
        </w:rPr>
        <w:t xml:space="preserve">    "visibility": {</w:t>
      </w:r>
    </w:p>
    <w:p w14:paraId="1295DABF" w14:textId="77777777" w:rsidR="002E7F50" w:rsidRPr="005E0AB2" w:rsidRDefault="002E7F50" w:rsidP="001463D5">
      <w:pPr>
        <w:pStyle w:val="ngmonospace"/>
      </w:pPr>
      <w:r w:rsidRPr="0071465C">
        <w:rPr>
          <w:lang w:val="en-GB"/>
        </w:rPr>
        <w:t xml:space="preserve">      </w:t>
      </w:r>
      <w:r w:rsidRPr="005E0AB2">
        <w:t>"mentioned": true,</w:t>
      </w:r>
    </w:p>
    <w:p w14:paraId="19F599FF" w14:textId="77777777" w:rsidR="002E7F50" w:rsidRPr="005E0AB2" w:rsidRDefault="002E7F50" w:rsidP="001463D5">
      <w:pPr>
        <w:pStyle w:val="ngmonospace"/>
      </w:pPr>
      <w:r w:rsidRPr="005E0AB2">
        <w:t xml:space="preserve">      "centrality": "zentral | gleichrangig | randständig",</w:t>
      </w:r>
    </w:p>
    <w:p w14:paraId="7E217F7C" w14:textId="77777777" w:rsidR="002E7F50" w:rsidRPr="005E0AB2" w:rsidRDefault="002E7F50" w:rsidP="001463D5">
      <w:pPr>
        <w:pStyle w:val="ngmonospace"/>
      </w:pPr>
      <w:r w:rsidRPr="005E0AB2">
        <w:t xml:space="preserve">      "placement": "Haupttext | Beispiel | Liste"</w:t>
      </w:r>
    </w:p>
    <w:p w14:paraId="6624AC8F" w14:textId="77777777" w:rsidR="002E7F50" w:rsidRPr="005E0AB2" w:rsidRDefault="002E7F50" w:rsidP="001463D5">
      <w:pPr>
        <w:pStyle w:val="ngmonospace"/>
      </w:pPr>
      <w:r w:rsidRPr="005E0AB2">
        <w:t xml:space="preserve">    },</w:t>
      </w:r>
    </w:p>
    <w:p w14:paraId="27FCD52C" w14:textId="77777777" w:rsidR="002E7F50" w:rsidRPr="005E0AB2" w:rsidRDefault="002E7F50" w:rsidP="001463D5">
      <w:pPr>
        <w:pStyle w:val="ngmonospace"/>
      </w:pPr>
    </w:p>
    <w:p w14:paraId="298AD00E" w14:textId="77777777" w:rsidR="002E7F50" w:rsidRPr="005E0AB2" w:rsidRDefault="002E7F50" w:rsidP="001463D5">
      <w:pPr>
        <w:pStyle w:val="ngmonospace"/>
      </w:pPr>
      <w:r w:rsidRPr="005E0AB2">
        <w:t xml:space="preserve">    "contextualization": {</w:t>
      </w:r>
    </w:p>
    <w:p w14:paraId="4D5C5F1C" w14:textId="77777777" w:rsidR="002E7F50" w:rsidRPr="005E0AB2" w:rsidRDefault="002E7F50" w:rsidP="001463D5">
      <w:pPr>
        <w:pStyle w:val="ngmonospace"/>
      </w:pPr>
      <w:r w:rsidRPr="005E0AB2">
        <w:t xml:space="preserve">      "contexts": [</w:t>
      </w:r>
    </w:p>
    <w:p w14:paraId="6BB98D96" w14:textId="77777777" w:rsidR="002E7F50" w:rsidRPr="005E0AB2" w:rsidRDefault="002E7F50" w:rsidP="001463D5">
      <w:pPr>
        <w:pStyle w:val="ngmonospace"/>
      </w:pPr>
      <w:r w:rsidRPr="005E0AB2">
        <w:t xml:space="preserve">        "wissenschaftlich-fachlich",</w:t>
      </w:r>
    </w:p>
    <w:p w14:paraId="48799A38" w14:textId="77777777" w:rsidR="002E7F50" w:rsidRPr="005E0AB2" w:rsidRDefault="002E7F50" w:rsidP="001463D5">
      <w:pPr>
        <w:pStyle w:val="ngmonospace"/>
      </w:pPr>
      <w:r w:rsidRPr="005E0AB2">
        <w:t xml:space="preserve">        "politisch-administrativ",</w:t>
      </w:r>
    </w:p>
    <w:p w14:paraId="7C1E3161" w14:textId="77777777" w:rsidR="002E7F50" w:rsidRPr="005E0AB2" w:rsidRDefault="002E7F50" w:rsidP="001463D5">
      <w:pPr>
        <w:pStyle w:val="ngmonospace"/>
      </w:pPr>
      <w:r w:rsidRPr="005E0AB2">
        <w:t xml:space="preserve">        "gesellschaftlich-normativ",</w:t>
      </w:r>
    </w:p>
    <w:p w14:paraId="2D594AAE" w14:textId="77777777" w:rsidR="002E7F50" w:rsidRPr="005E0AB2" w:rsidRDefault="002E7F50" w:rsidP="001463D5">
      <w:pPr>
        <w:pStyle w:val="ngmonospace"/>
      </w:pPr>
      <w:r w:rsidRPr="005E0AB2">
        <w:t xml:space="preserve">        "ökonomisch/strategisch",</w:t>
      </w:r>
    </w:p>
    <w:p w14:paraId="5592B307" w14:textId="77777777" w:rsidR="002E7F50" w:rsidRPr="005E0AB2" w:rsidRDefault="002E7F50" w:rsidP="001463D5">
      <w:pPr>
        <w:pStyle w:val="ngmonospace"/>
      </w:pPr>
      <w:r w:rsidRPr="005E0AB2">
        <w:t xml:space="preserve">        "historisch",</w:t>
      </w:r>
    </w:p>
    <w:p w14:paraId="77EAE7C2" w14:textId="77777777" w:rsidR="002E7F50" w:rsidRPr="005E0AB2" w:rsidRDefault="002E7F50" w:rsidP="001463D5">
      <w:pPr>
        <w:pStyle w:val="ngmonospace"/>
      </w:pPr>
      <w:r w:rsidRPr="005E0AB2">
        <w:t xml:space="preserve">        "problembezogen"</w:t>
      </w:r>
    </w:p>
    <w:p w14:paraId="09CA03FA" w14:textId="77777777" w:rsidR="002E7F50" w:rsidRPr="005E0AB2" w:rsidRDefault="002E7F50" w:rsidP="001463D5">
      <w:pPr>
        <w:pStyle w:val="ngmonospace"/>
      </w:pPr>
      <w:r w:rsidRPr="005E0AB2">
        <w:t xml:space="preserve">      ],</w:t>
      </w:r>
    </w:p>
    <w:p w14:paraId="26074319" w14:textId="77777777" w:rsidR="002E7F50" w:rsidRPr="005E0AB2" w:rsidRDefault="002E7F50" w:rsidP="001463D5">
      <w:pPr>
        <w:pStyle w:val="ngmonospace"/>
      </w:pPr>
      <w:r w:rsidRPr="005E0AB2">
        <w:t xml:space="preserve">      "summary": "string"</w:t>
      </w:r>
    </w:p>
    <w:p w14:paraId="7FA5CF2D" w14:textId="77777777" w:rsidR="002E7F50" w:rsidRPr="005E0AB2" w:rsidRDefault="002E7F50" w:rsidP="001463D5">
      <w:pPr>
        <w:pStyle w:val="ngmonospace"/>
      </w:pPr>
      <w:r w:rsidRPr="005E0AB2">
        <w:t xml:space="preserve">    },</w:t>
      </w:r>
    </w:p>
    <w:p w14:paraId="1709DAED" w14:textId="77777777" w:rsidR="002E7F50" w:rsidRPr="005E0AB2" w:rsidRDefault="002E7F50" w:rsidP="001463D5">
      <w:pPr>
        <w:pStyle w:val="ngmonospace"/>
      </w:pPr>
    </w:p>
    <w:p w14:paraId="70206706" w14:textId="77777777" w:rsidR="002E7F50" w:rsidRPr="005E0AB2" w:rsidRDefault="002E7F50" w:rsidP="001463D5">
      <w:pPr>
        <w:pStyle w:val="ngmonospace"/>
      </w:pPr>
      <w:r w:rsidRPr="005E0AB2">
        <w:t xml:space="preserve">    "tonality": {</w:t>
      </w:r>
    </w:p>
    <w:p w14:paraId="261D4279" w14:textId="77777777" w:rsidR="002E7F50" w:rsidRPr="005E0AB2" w:rsidRDefault="002E7F50" w:rsidP="001463D5">
      <w:pPr>
        <w:pStyle w:val="ngmonospace"/>
      </w:pPr>
      <w:r w:rsidRPr="005E0AB2">
        <w:t xml:space="preserve">      "overall": "eindeutig positiv | überwiegend positiv | neutral-deskriptiv | überwiegend negativ | eindeutig negativ | ambivalent",</w:t>
      </w:r>
    </w:p>
    <w:p w14:paraId="4B8BE802" w14:textId="77777777" w:rsidR="002E7F50" w:rsidRPr="0071465C" w:rsidRDefault="002E7F50" w:rsidP="001463D5">
      <w:pPr>
        <w:pStyle w:val="ngmonospace"/>
        <w:rPr>
          <w:lang w:val="fr-FR"/>
        </w:rPr>
      </w:pPr>
      <w:r w:rsidRPr="005E0AB2">
        <w:t xml:space="preserve">      </w:t>
      </w:r>
      <w:r w:rsidRPr="0071465C">
        <w:rPr>
          <w:lang w:val="fr-FR"/>
        </w:rPr>
        <w:t>"valuation_type": "explizit | implizit | keine",</w:t>
      </w:r>
    </w:p>
    <w:p w14:paraId="51507C94" w14:textId="77777777" w:rsidR="002E7F50" w:rsidRPr="005E0AB2" w:rsidRDefault="002E7F50" w:rsidP="001463D5">
      <w:pPr>
        <w:pStyle w:val="ngmonospace"/>
      </w:pPr>
      <w:r w:rsidRPr="0071465C">
        <w:rPr>
          <w:lang w:val="fr-FR"/>
        </w:rPr>
        <w:t xml:space="preserve">      </w:t>
      </w:r>
      <w:r w:rsidRPr="005E0AB2">
        <w:t>"justification": "string"</w:t>
      </w:r>
    </w:p>
    <w:p w14:paraId="17C80A2B" w14:textId="77777777" w:rsidR="002E7F50" w:rsidRPr="005E0AB2" w:rsidRDefault="002E7F50" w:rsidP="001463D5">
      <w:pPr>
        <w:pStyle w:val="ngmonospace"/>
      </w:pPr>
      <w:r w:rsidRPr="005E0AB2">
        <w:t xml:space="preserve">    },</w:t>
      </w:r>
    </w:p>
    <w:p w14:paraId="703AC346" w14:textId="77777777" w:rsidR="002E7F50" w:rsidRPr="005E0AB2" w:rsidRDefault="002E7F50" w:rsidP="001463D5">
      <w:pPr>
        <w:pStyle w:val="ngmonospace"/>
      </w:pPr>
    </w:p>
    <w:p w14:paraId="1962425A" w14:textId="77777777" w:rsidR="002E7F50" w:rsidRPr="005E0AB2" w:rsidRDefault="002E7F50" w:rsidP="001463D5">
      <w:pPr>
        <w:pStyle w:val="ngmonospace"/>
      </w:pPr>
      <w:r w:rsidRPr="005E0AB2">
        <w:t xml:space="preserve">    "role_attribution": {</w:t>
      </w:r>
    </w:p>
    <w:p w14:paraId="69983C27" w14:textId="77777777" w:rsidR="002E7F50" w:rsidRPr="005E0AB2" w:rsidRDefault="002E7F50" w:rsidP="001463D5">
      <w:pPr>
        <w:pStyle w:val="ngmonospace"/>
      </w:pPr>
      <w:r w:rsidRPr="005E0AB2">
        <w:t xml:space="preserve">      "roles": [</w:t>
      </w:r>
    </w:p>
    <w:p w14:paraId="10488C9F" w14:textId="77777777" w:rsidR="002E7F50" w:rsidRPr="005E0AB2" w:rsidRDefault="002E7F50" w:rsidP="001463D5">
      <w:pPr>
        <w:pStyle w:val="ngmonospace"/>
      </w:pPr>
      <w:r w:rsidRPr="005E0AB2">
        <w:t xml:space="preserve">        "Wissensquelle",</w:t>
      </w:r>
    </w:p>
    <w:p w14:paraId="4A476B2E" w14:textId="77777777" w:rsidR="002E7F50" w:rsidRPr="005E0AB2" w:rsidRDefault="002E7F50" w:rsidP="001463D5">
      <w:pPr>
        <w:pStyle w:val="ngmonospace"/>
      </w:pPr>
      <w:r w:rsidRPr="005E0AB2">
        <w:t xml:space="preserve">        "Autorität",</w:t>
      </w:r>
    </w:p>
    <w:p w14:paraId="30E79F20" w14:textId="77777777" w:rsidR="002E7F50" w:rsidRPr="005E0AB2" w:rsidRDefault="002E7F50" w:rsidP="001463D5">
      <w:pPr>
        <w:pStyle w:val="ngmonospace"/>
      </w:pPr>
      <w:r w:rsidRPr="005E0AB2">
        <w:t xml:space="preserve">        "Akteur unter vielen",</w:t>
      </w:r>
    </w:p>
    <w:p w14:paraId="40D0592E" w14:textId="77777777" w:rsidR="002E7F50" w:rsidRPr="005E0AB2" w:rsidRDefault="002E7F50" w:rsidP="001463D5">
      <w:pPr>
        <w:pStyle w:val="ngmonospace"/>
      </w:pPr>
      <w:r w:rsidRPr="005E0AB2">
        <w:t xml:space="preserve">        "Vorreiter",</w:t>
      </w:r>
    </w:p>
    <w:p w14:paraId="13FA094A" w14:textId="77777777" w:rsidR="002E7F50" w:rsidRPr="005E0AB2" w:rsidRDefault="002E7F50" w:rsidP="001463D5">
      <w:pPr>
        <w:pStyle w:val="ngmonospace"/>
      </w:pPr>
      <w:r w:rsidRPr="005E0AB2">
        <w:t xml:space="preserve">        "Problemlöser",</w:t>
      </w:r>
    </w:p>
    <w:p w14:paraId="7A430B9C" w14:textId="77777777" w:rsidR="002E7F50" w:rsidRPr="005E0AB2" w:rsidRDefault="002E7F50" w:rsidP="001463D5">
      <w:pPr>
        <w:pStyle w:val="ngmonospace"/>
      </w:pPr>
      <w:r w:rsidRPr="005E0AB2">
        <w:t xml:space="preserve">        "Problemauslöser",</w:t>
      </w:r>
    </w:p>
    <w:p w14:paraId="7921548F" w14:textId="77777777" w:rsidR="002E7F50" w:rsidRPr="005E0AB2" w:rsidRDefault="002E7F50" w:rsidP="001463D5">
      <w:pPr>
        <w:pStyle w:val="ngmonospace"/>
      </w:pPr>
      <w:r w:rsidRPr="005E0AB2">
        <w:lastRenderedPageBreak/>
        <w:t xml:space="preserve">        "Gegenstand von Kritik",</w:t>
      </w:r>
    </w:p>
    <w:p w14:paraId="0EB5D994" w14:textId="77777777" w:rsidR="002E7F50" w:rsidRPr="005E0AB2" w:rsidRDefault="002E7F50" w:rsidP="001463D5">
      <w:pPr>
        <w:pStyle w:val="ngmonospace"/>
      </w:pPr>
      <w:r w:rsidRPr="005E0AB2">
        <w:t xml:space="preserve">        "neutraler Kontextgeber"</w:t>
      </w:r>
    </w:p>
    <w:p w14:paraId="7168BE55" w14:textId="77777777" w:rsidR="002E7F50" w:rsidRPr="005E0AB2" w:rsidRDefault="002E7F50" w:rsidP="001463D5">
      <w:pPr>
        <w:pStyle w:val="ngmonospace"/>
      </w:pPr>
      <w:r w:rsidRPr="005E0AB2">
        <w:t xml:space="preserve">      ],</w:t>
      </w:r>
    </w:p>
    <w:p w14:paraId="5A5AAC3A" w14:textId="77777777" w:rsidR="002E7F50" w:rsidRPr="005E0AB2" w:rsidRDefault="002E7F50" w:rsidP="001463D5">
      <w:pPr>
        <w:pStyle w:val="ngmonospace"/>
      </w:pPr>
      <w:r w:rsidRPr="005E0AB2">
        <w:t xml:space="preserve">      "dominant_role": "string"</w:t>
      </w:r>
    </w:p>
    <w:p w14:paraId="638E15BE" w14:textId="77777777" w:rsidR="002E7F50" w:rsidRPr="005E0AB2" w:rsidRDefault="002E7F50" w:rsidP="001463D5">
      <w:pPr>
        <w:pStyle w:val="ngmonospace"/>
      </w:pPr>
      <w:r w:rsidRPr="005E0AB2">
        <w:t xml:space="preserve">    },</w:t>
      </w:r>
    </w:p>
    <w:p w14:paraId="5CE510B5" w14:textId="77777777" w:rsidR="002E7F50" w:rsidRPr="005E0AB2" w:rsidRDefault="002E7F50" w:rsidP="001463D5">
      <w:pPr>
        <w:pStyle w:val="ngmonospace"/>
      </w:pPr>
    </w:p>
    <w:p w14:paraId="5ABEE52A" w14:textId="77777777" w:rsidR="002E7F50" w:rsidRPr="005E0AB2" w:rsidRDefault="002E7F50" w:rsidP="001463D5">
      <w:pPr>
        <w:pStyle w:val="ngmonospace"/>
      </w:pPr>
      <w:r w:rsidRPr="005E0AB2">
        <w:t xml:space="preserve">    "comparisons": {</w:t>
      </w:r>
    </w:p>
    <w:p w14:paraId="686A6E4C" w14:textId="77777777" w:rsidR="002E7F50" w:rsidRPr="005E0AB2" w:rsidRDefault="002E7F50" w:rsidP="001463D5">
      <w:pPr>
        <w:pStyle w:val="ngmonospace"/>
      </w:pPr>
      <w:r w:rsidRPr="005E0AB2">
        <w:t xml:space="preserve">      "present": true,</w:t>
      </w:r>
    </w:p>
    <w:p w14:paraId="561644FB" w14:textId="77777777" w:rsidR="002E7F50" w:rsidRPr="005E0AB2" w:rsidRDefault="002E7F50" w:rsidP="001463D5">
      <w:pPr>
        <w:pStyle w:val="ngmonospace"/>
      </w:pPr>
      <w:r w:rsidRPr="005E0AB2">
        <w:t xml:space="preserve">      "comparison_type": [</w:t>
      </w:r>
    </w:p>
    <w:p w14:paraId="2F613630" w14:textId="77777777" w:rsidR="002E7F50" w:rsidRPr="005E0AB2" w:rsidRDefault="002E7F50" w:rsidP="001463D5">
      <w:pPr>
        <w:pStyle w:val="ngmonospace"/>
      </w:pPr>
      <w:r w:rsidRPr="005E0AB2">
        <w:t xml:space="preserve">        "leistungsbezogen",</w:t>
      </w:r>
    </w:p>
    <w:p w14:paraId="3F68A395" w14:textId="77777777" w:rsidR="002E7F50" w:rsidRPr="005E0AB2" w:rsidRDefault="002E7F50" w:rsidP="001463D5">
      <w:pPr>
        <w:pStyle w:val="ngmonospace"/>
      </w:pPr>
      <w:r w:rsidRPr="005E0AB2">
        <w:t xml:space="preserve">        "reputationsbezogen",</w:t>
      </w:r>
    </w:p>
    <w:p w14:paraId="2C58644C" w14:textId="77777777" w:rsidR="002E7F50" w:rsidRPr="005E0AB2" w:rsidRDefault="002E7F50" w:rsidP="001463D5">
      <w:pPr>
        <w:pStyle w:val="ngmonospace"/>
      </w:pPr>
      <w:r w:rsidRPr="005E0AB2">
        <w:t xml:space="preserve">        "normativ",</w:t>
      </w:r>
    </w:p>
    <w:p w14:paraId="560C70EE" w14:textId="77777777" w:rsidR="002E7F50" w:rsidRPr="005E0AB2" w:rsidRDefault="002E7F50" w:rsidP="001463D5">
      <w:pPr>
        <w:pStyle w:val="ngmonospace"/>
      </w:pPr>
      <w:r w:rsidRPr="005E0AB2">
        <w:t xml:space="preserve">        "funktional"</w:t>
      </w:r>
    </w:p>
    <w:p w14:paraId="36553294" w14:textId="77777777" w:rsidR="002E7F50" w:rsidRPr="005E0AB2" w:rsidRDefault="002E7F50" w:rsidP="001463D5">
      <w:pPr>
        <w:pStyle w:val="ngmonospace"/>
      </w:pPr>
      <w:r w:rsidRPr="005E0AB2">
        <w:t xml:space="preserve">      ],</w:t>
      </w:r>
    </w:p>
    <w:p w14:paraId="7D82229E" w14:textId="77777777" w:rsidR="002E7F50" w:rsidRPr="005E0AB2" w:rsidRDefault="002E7F50" w:rsidP="001463D5">
      <w:pPr>
        <w:pStyle w:val="ngmonospace"/>
      </w:pPr>
      <w:r w:rsidRPr="005E0AB2">
        <w:t xml:space="preserve">      "relative_position": "besser | schlechter | gleichwertig | unklar",</w:t>
      </w:r>
    </w:p>
    <w:p w14:paraId="0476F2D9" w14:textId="77777777" w:rsidR="002E7F50" w:rsidRPr="0071465C" w:rsidRDefault="002E7F50" w:rsidP="001463D5">
      <w:pPr>
        <w:pStyle w:val="ngmonospace"/>
        <w:rPr>
          <w:lang w:val="en-GB"/>
        </w:rPr>
      </w:pPr>
      <w:r w:rsidRPr="005E0AB2">
        <w:t xml:space="preserve">      </w:t>
      </w:r>
      <w:r w:rsidRPr="0071465C">
        <w:rPr>
          <w:lang w:val="en-GB"/>
        </w:rPr>
        <w:t>"reference_actors": ["string"]</w:t>
      </w:r>
    </w:p>
    <w:p w14:paraId="624F3470" w14:textId="77777777" w:rsidR="002E7F50" w:rsidRPr="0071465C" w:rsidRDefault="002E7F50" w:rsidP="001463D5">
      <w:pPr>
        <w:pStyle w:val="ngmonospace"/>
        <w:rPr>
          <w:lang w:val="en-GB"/>
        </w:rPr>
      </w:pPr>
      <w:r w:rsidRPr="0071465C">
        <w:rPr>
          <w:lang w:val="en-GB"/>
        </w:rPr>
        <w:t xml:space="preserve">    },</w:t>
      </w:r>
    </w:p>
    <w:p w14:paraId="139BA314" w14:textId="77777777" w:rsidR="002E7F50" w:rsidRPr="0071465C" w:rsidRDefault="002E7F50" w:rsidP="001463D5">
      <w:pPr>
        <w:pStyle w:val="ngmonospace"/>
        <w:rPr>
          <w:lang w:val="en-GB"/>
        </w:rPr>
      </w:pPr>
    </w:p>
    <w:p w14:paraId="54CBE971" w14:textId="77777777" w:rsidR="002E7F50" w:rsidRPr="0071465C" w:rsidRDefault="002E7F50" w:rsidP="001463D5">
      <w:pPr>
        <w:pStyle w:val="ngmonospace"/>
        <w:rPr>
          <w:lang w:val="en-GB"/>
        </w:rPr>
      </w:pPr>
      <w:r w:rsidRPr="0071465C">
        <w:rPr>
          <w:lang w:val="en-GB"/>
        </w:rPr>
        <w:t xml:space="preserve">    "topic_associations": {</w:t>
      </w:r>
    </w:p>
    <w:p w14:paraId="2DC77037" w14:textId="77777777" w:rsidR="002E7F50" w:rsidRPr="0071465C" w:rsidRDefault="002E7F50" w:rsidP="001463D5">
      <w:pPr>
        <w:pStyle w:val="ngmonospace"/>
        <w:rPr>
          <w:lang w:val="en-GB"/>
        </w:rPr>
      </w:pPr>
      <w:r w:rsidRPr="0071465C">
        <w:rPr>
          <w:lang w:val="en-GB"/>
        </w:rPr>
        <w:t xml:space="preserve">      "main_topics": ["string"],</w:t>
      </w:r>
    </w:p>
    <w:p w14:paraId="5728B17D" w14:textId="77777777" w:rsidR="002E7F50" w:rsidRPr="0071465C" w:rsidRDefault="002E7F50" w:rsidP="001463D5">
      <w:pPr>
        <w:pStyle w:val="ngmonospace"/>
        <w:rPr>
          <w:lang w:val="en-GB"/>
        </w:rPr>
      </w:pPr>
      <w:r w:rsidRPr="0071465C">
        <w:rPr>
          <w:lang w:val="en-GB"/>
        </w:rPr>
        <w:t xml:space="preserve">      "secondary_topics": ["string"],</w:t>
      </w:r>
    </w:p>
    <w:p w14:paraId="4F2DFB80" w14:textId="77777777" w:rsidR="002E7F50" w:rsidRPr="005E0AB2" w:rsidRDefault="002E7F50" w:rsidP="001463D5">
      <w:pPr>
        <w:pStyle w:val="ngmonospace"/>
      </w:pPr>
      <w:r w:rsidRPr="0071465C">
        <w:rPr>
          <w:lang w:val="en-GB"/>
        </w:rPr>
        <w:t xml:space="preserve">      </w:t>
      </w:r>
      <w:r w:rsidRPr="005E0AB2">
        <w:t>"framing_notes": "string"</w:t>
      </w:r>
    </w:p>
    <w:p w14:paraId="32163757" w14:textId="77777777" w:rsidR="002E7F50" w:rsidRPr="005E0AB2" w:rsidRDefault="002E7F50" w:rsidP="001463D5">
      <w:pPr>
        <w:pStyle w:val="ngmonospace"/>
      </w:pPr>
      <w:r w:rsidRPr="005E0AB2">
        <w:t xml:space="preserve">    }</w:t>
      </w:r>
    </w:p>
    <w:p w14:paraId="1955D648" w14:textId="77777777" w:rsidR="002E7F50" w:rsidRPr="005E0AB2" w:rsidRDefault="002E7F50" w:rsidP="001463D5">
      <w:pPr>
        <w:pStyle w:val="ngmonospace"/>
      </w:pPr>
      <w:r w:rsidRPr="005E0AB2">
        <w:t xml:space="preserve">  }</w:t>
      </w:r>
    </w:p>
    <w:p w14:paraId="0F351C72" w14:textId="0D0A3B30" w:rsidR="002E7F50" w:rsidRPr="005E0AB2" w:rsidRDefault="002E7F50" w:rsidP="001463D5">
      <w:pPr>
        <w:pStyle w:val="ngmonospace"/>
      </w:pPr>
      <w:r w:rsidRPr="005E0AB2">
        <w:t>}</w:t>
      </w:r>
    </w:p>
    <w:p w14:paraId="0BAF5CDD" w14:textId="1009686D" w:rsidR="00A2371C" w:rsidRDefault="00A2371C" w:rsidP="00A2371C">
      <w:pPr>
        <w:pStyle w:val="Heading2"/>
      </w:pPr>
      <w:bookmarkStart w:id="78" w:name="_Toc223122701"/>
      <w:r>
        <w:t>Beispielhaftes JSON-Schema (konkret)</w:t>
      </w:r>
      <w:bookmarkEnd w:id="78"/>
    </w:p>
    <w:p w14:paraId="17C863E3" w14:textId="77777777" w:rsidR="00A2371C" w:rsidRPr="005E0AB2" w:rsidRDefault="00A2371C" w:rsidP="005E0AB2">
      <w:pPr>
        <w:pStyle w:val="ngmonospace"/>
      </w:pPr>
      <w:r w:rsidRPr="005E0AB2">
        <w:t>{</w:t>
      </w:r>
    </w:p>
    <w:p w14:paraId="7DACABA4" w14:textId="77777777" w:rsidR="00A2371C" w:rsidRPr="005E0AB2" w:rsidRDefault="00A2371C" w:rsidP="005E0AB2">
      <w:pPr>
        <w:pStyle w:val="ngmonospace"/>
      </w:pPr>
      <w:r w:rsidRPr="005E0AB2">
        <w:t xml:space="preserve">  "prompt_id": "2026-02-02-001",</w:t>
      </w:r>
    </w:p>
    <w:p w14:paraId="6441AAE9" w14:textId="77777777" w:rsidR="00A2371C" w:rsidRPr="005E0AB2" w:rsidRDefault="00A2371C" w:rsidP="005E0AB2">
      <w:pPr>
        <w:pStyle w:val="ngmonospace"/>
      </w:pPr>
      <w:r w:rsidRPr="005E0AB2">
        <w:t xml:space="preserve">  "prompt_text": "Welche Institutionen prägen die Forschung zu erneuerbaren Energien in Deutschland?",</w:t>
      </w:r>
    </w:p>
    <w:p w14:paraId="4646A1E8" w14:textId="77777777" w:rsidR="00A2371C" w:rsidRPr="005E0AB2" w:rsidRDefault="00A2371C" w:rsidP="005E0AB2">
      <w:pPr>
        <w:pStyle w:val="ngmonospace"/>
      </w:pPr>
      <w:r w:rsidRPr="005E0AB2">
        <w:t xml:space="preserve">  "llm_response": "Die Futura Stiftung spielt eine zentrale Rolle in der Förderung von Forschungsprojekten zu erneuerbaren Energien. Sie unterstützt wissenschaftliche Netzwerke und berät politische Entscheidungsträger. Im Vergleich zu anderen Stiftungen wie der Nova Stiftung wird Futura häufig als führend im Bereich Innovation wahrgenommen. In gesellschaftlicher Hinsicht engagiert sich Futura auch für Bildung und Klima-Initiativen.",</w:t>
      </w:r>
    </w:p>
    <w:p w14:paraId="1EBE2563" w14:textId="77777777" w:rsidR="00A2371C" w:rsidRPr="005E0AB2" w:rsidRDefault="00A2371C" w:rsidP="005E0AB2">
      <w:pPr>
        <w:pStyle w:val="ngmonospace"/>
      </w:pPr>
      <w:r w:rsidRPr="005E0AB2">
        <w:t xml:space="preserve">  "kodierungen": {</w:t>
      </w:r>
    </w:p>
    <w:p w14:paraId="7FAD1436" w14:textId="77777777" w:rsidR="00A2371C" w:rsidRPr="005E0AB2" w:rsidRDefault="00A2371C" w:rsidP="005E0AB2">
      <w:pPr>
        <w:pStyle w:val="ngmonospace"/>
      </w:pPr>
      <w:r w:rsidRPr="005E0AB2">
        <w:t xml:space="preserve">    "sichtbarkeit": {</w:t>
      </w:r>
    </w:p>
    <w:p w14:paraId="2DED663C" w14:textId="77777777" w:rsidR="00A2371C" w:rsidRPr="005E0AB2" w:rsidRDefault="00A2371C" w:rsidP="005E0AB2">
      <w:pPr>
        <w:pStyle w:val="ngmonospace"/>
      </w:pPr>
      <w:r w:rsidRPr="005E0AB2">
        <w:lastRenderedPageBreak/>
        <w:t xml:space="preserve">      "kategorie": "dominant",</w:t>
      </w:r>
    </w:p>
    <w:p w14:paraId="0777E6FD" w14:textId="77777777" w:rsidR="00A2371C" w:rsidRPr="005E0AB2" w:rsidRDefault="00A2371C" w:rsidP="005E0AB2">
      <w:pPr>
        <w:pStyle w:val="ngmonospace"/>
      </w:pPr>
      <w:r w:rsidRPr="005E0AB2">
        <w:t xml:space="preserve">      "score": 3,</w:t>
      </w:r>
    </w:p>
    <w:p w14:paraId="1DE52D90" w14:textId="77777777" w:rsidR="00A2371C" w:rsidRPr="005E0AB2" w:rsidRDefault="00A2371C" w:rsidP="005E0AB2">
      <w:pPr>
        <w:pStyle w:val="ngmonospace"/>
      </w:pPr>
      <w:r w:rsidRPr="005E0AB2">
        <w:t xml:space="preserve">      "kommentar": "Futura Stiftung wird zentral im Text genannt, mehrfach referenziert"</w:t>
      </w:r>
    </w:p>
    <w:p w14:paraId="7C11A2E2" w14:textId="77777777" w:rsidR="00A2371C" w:rsidRPr="005E0AB2" w:rsidRDefault="00A2371C" w:rsidP="005E0AB2">
      <w:pPr>
        <w:pStyle w:val="ngmonospace"/>
      </w:pPr>
      <w:r w:rsidRPr="005E0AB2">
        <w:t xml:space="preserve">    },</w:t>
      </w:r>
    </w:p>
    <w:p w14:paraId="4BA2B36F" w14:textId="77777777" w:rsidR="00A2371C" w:rsidRPr="005E0AB2" w:rsidRDefault="00A2371C" w:rsidP="005E0AB2">
      <w:pPr>
        <w:pStyle w:val="ngmonospace"/>
      </w:pPr>
      <w:r w:rsidRPr="005E0AB2">
        <w:t xml:space="preserve">    "kontextualisierung": {</w:t>
      </w:r>
    </w:p>
    <w:p w14:paraId="3BCA826A" w14:textId="77777777" w:rsidR="00A2371C" w:rsidRPr="005E0AB2" w:rsidRDefault="00A2371C" w:rsidP="005E0AB2">
      <w:pPr>
        <w:pStyle w:val="ngmonospace"/>
      </w:pPr>
      <w:r w:rsidRPr="005E0AB2">
        <w:t xml:space="preserve">      "kategorie": ["wissenschaftlich-fachlich", "politisch", "gesellschaftlich"],</w:t>
      </w:r>
    </w:p>
    <w:p w14:paraId="62F9F539" w14:textId="77777777" w:rsidR="00A2371C" w:rsidRPr="005E0AB2" w:rsidRDefault="00A2371C" w:rsidP="005E0AB2">
      <w:pPr>
        <w:pStyle w:val="ngmonospace"/>
      </w:pPr>
      <w:r w:rsidRPr="005E0AB2">
        <w:t xml:space="preserve">      "score": 3,</w:t>
      </w:r>
    </w:p>
    <w:p w14:paraId="2A4167F2" w14:textId="77777777" w:rsidR="00A2371C" w:rsidRPr="005E0AB2" w:rsidRDefault="00A2371C" w:rsidP="005E0AB2">
      <w:pPr>
        <w:pStyle w:val="ngmonospace"/>
      </w:pPr>
      <w:r w:rsidRPr="005E0AB2">
        <w:t xml:space="preserve">      "kommentar": "Die Stiftung erscheint in allen relevanten Kontexten: Forschung, Politikberatung, Gesellschaft"</w:t>
      </w:r>
    </w:p>
    <w:p w14:paraId="2A3D7965" w14:textId="77777777" w:rsidR="00A2371C" w:rsidRPr="005E0AB2" w:rsidRDefault="00A2371C" w:rsidP="005E0AB2">
      <w:pPr>
        <w:pStyle w:val="ngmonospace"/>
      </w:pPr>
      <w:r w:rsidRPr="005E0AB2">
        <w:t xml:space="preserve">    },</w:t>
      </w:r>
    </w:p>
    <w:p w14:paraId="1366E04D" w14:textId="77777777" w:rsidR="00A2371C" w:rsidRPr="005E0AB2" w:rsidRDefault="00A2371C" w:rsidP="005E0AB2">
      <w:pPr>
        <w:pStyle w:val="ngmonospace"/>
      </w:pPr>
      <w:r w:rsidRPr="005E0AB2">
        <w:t xml:space="preserve">    "tonalitaet": {</w:t>
      </w:r>
    </w:p>
    <w:p w14:paraId="6CB79DD2" w14:textId="77777777" w:rsidR="00A2371C" w:rsidRPr="005E0AB2" w:rsidRDefault="00A2371C" w:rsidP="005E0AB2">
      <w:pPr>
        <w:pStyle w:val="ngmonospace"/>
      </w:pPr>
      <w:r w:rsidRPr="005E0AB2">
        <w:t xml:space="preserve">      "kategorie": "neutral-positiv",</w:t>
      </w:r>
    </w:p>
    <w:p w14:paraId="5B2E75CD" w14:textId="77777777" w:rsidR="00A2371C" w:rsidRPr="005E0AB2" w:rsidRDefault="00A2371C" w:rsidP="005E0AB2">
      <w:pPr>
        <w:pStyle w:val="ngmonospace"/>
      </w:pPr>
      <w:r w:rsidRPr="005E0AB2">
        <w:t xml:space="preserve">      "score": 2,</w:t>
      </w:r>
    </w:p>
    <w:p w14:paraId="206A24B3" w14:textId="77777777" w:rsidR="00A2371C" w:rsidRPr="005E0AB2" w:rsidRDefault="00A2371C" w:rsidP="005E0AB2">
      <w:pPr>
        <w:pStyle w:val="ngmonospace"/>
      </w:pPr>
      <w:r w:rsidRPr="005E0AB2">
        <w:t xml:space="preserve">      "kommentar": "Antwort beschreibt die Stiftung sachlich und positiv, keine Kritik"</w:t>
      </w:r>
    </w:p>
    <w:p w14:paraId="230E97BC" w14:textId="77777777" w:rsidR="00A2371C" w:rsidRPr="005E0AB2" w:rsidRDefault="00A2371C" w:rsidP="005E0AB2">
      <w:pPr>
        <w:pStyle w:val="ngmonospace"/>
      </w:pPr>
      <w:r w:rsidRPr="005E0AB2">
        <w:t xml:space="preserve">    },</w:t>
      </w:r>
    </w:p>
    <w:p w14:paraId="01DFBD53" w14:textId="77777777" w:rsidR="00A2371C" w:rsidRPr="005E0AB2" w:rsidRDefault="00A2371C" w:rsidP="005E0AB2">
      <w:pPr>
        <w:pStyle w:val="ngmonospace"/>
      </w:pPr>
      <w:r w:rsidRPr="005E0AB2">
        <w:t xml:space="preserve">    "rollenzuschreibung": {</w:t>
      </w:r>
    </w:p>
    <w:p w14:paraId="7F6ECB33" w14:textId="77777777" w:rsidR="00A2371C" w:rsidRPr="005E0AB2" w:rsidRDefault="00A2371C" w:rsidP="005E0AB2">
      <w:pPr>
        <w:pStyle w:val="ngmonospace"/>
      </w:pPr>
      <w:r w:rsidRPr="005E0AB2">
        <w:t xml:space="preserve">      "kategorie": ["fördernd", "beratend"],</w:t>
      </w:r>
    </w:p>
    <w:p w14:paraId="5876709E" w14:textId="77777777" w:rsidR="00A2371C" w:rsidRPr="005E0AB2" w:rsidRDefault="00A2371C" w:rsidP="005E0AB2">
      <w:pPr>
        <w:pStyle w:val="ngmonospace"/>
      </w:pPr>
      <w:r w:rsidRPr="005E0AB2">
        <w:t xml:space="preserve">      "score": 3,</w:t>
      </w:r>
    </w:p>
    <w:p w14:paraId="52CB4F5D" w14:textId="77777777" w:rsidR="00A2371C" w:rsidRPr="005E0AB2" w:rsidRDefault="00A2371C" w:rsidP="005E0AB2">
      <w:pPr>
        <w:pStyle w:val="ngmonospace"/>
      </w:pPr>
      <w:r w:rsidRPr="005E0AB2">
        <w:t xml:space="preserve">      "kommentar": "Die Stiftung tritt aktiv auf, sowohl als Förderin als auch als beratende Institution"</w:t>
      </w:r>
    </w:p>
    <w:p w14:paraId="5CB08730" w14:textId="77777777" w:rsidR="00A2371C" w:rsidRPr="005E0AB2" w:rsidRDefault="00A2371C" w:rsidP="005E0AB2">
      <w:pPr>
        <w:pStyle w:val="ngmonospace"/>
      </w:pPr>
      <w:r w:rsidRPr="005E0AB2">
        <w:t xml:space="preserve">    },</w:t>
      </w:r>
    </w:p>
    <w:p w14:paraId="7B3F258F" w14:textId="77777777" w:rsidR="00A2371C" w:rsidRPr="005E0AB2" w:rsidRDefault="00A2371C" w:rsidP="005E0AB2">
      <w:pPr>
        <w:pStyle w:val="ngmonospace"/>
      </w:pPr>
      <w:r w:rsidRPr="005E0AB2">
        <w:t xml:space="preserve">    "vergleich": {</w:t>
      </w:r>
    </w:p>
    <w:p w14:paraId="4090D915" w14:textId="77777777" w:rsidR="00A2371C" w:rsidRPr="005E0AB2" w:rsidRDefault="00A2371C" w:rsidP="005E0AB2">
      <w:pPr>
        <w:pStyle w:val="ngmonospace"/>
      </w:pPr>
      <w:r w:rsidRPr="005E0AB2">
        <w:t xml:space="preserve">      "kategorie": "führend implizit",</w:t>
      </w:r>
    </w:p>
    <w:p w14:paraId="0FE4D752" w14:textId="77777777" w:rsidR="00A2371C" w:rsidRPr="005E0AB2" w:rsidRDefault="00A2371C" w:rsidP="005E0AB2">
      <w:pPr>
        <w:pStyle w:val="ngmonospace"/>
      </w:pPr>
      <w:r w:rsidRPr="005E0AB2">
        <w:t xml:space="preserve">      "score": 2,</w:t>
      </w:r>
    </w:p>
    <w:p w14:paraId="59250C5A" w14:textId="77777777" w:rsidR="00A2371C" w:rsidRPr="005E0AB2" w:rsidRDefault="00A2371C" w:rsidP="005E0AB2">
      <w:pPr>
        <w:pStyle w:val="ngmonospace"/>
      </w:pPr>
      <w:r w:rsidRPr="005E0AB2">
        <w:t xml:space="preserve">      "kommentar": "Vergleich zu Nova Stiftung impliziert Führungsrolle"</w:t>
      </w:r>
    </w:p>
    <w:p w14:paraId="7D57AEEF" w14:textId="77777777" w:rsidR="00A2371C" w:rsidRPr="005E0AB2" w:rsidRDefault="00A2371C" w:rsidP="005E0AB2">
      <w:pPr>
        <w:pStyle w:val="ngmonospace"/>
      </w:pPr>
      <w:r w:rsidRPr="005E0AB2">
        <w:t xml:space="preserve">    },</w:t>
      </w:r>
    </w:p>
    <w:p w14:paraId="27DF09A7" w14:textId="77777777" w:rsidR="00A2371C" w:rsidRPr="005E0AB2" w:rsidRDefault="00A2371C" w:rsidP="005E0AB2">
      <w:pPr>
        <w:pStyle w:val="ngmonospace"/>
      </w:pPr>
      <w:r w:rsidRPr="005E0AB2">
        <w:t xml:space="preserve">    "themenassoziation": {</w:t>
      </w:r>
    </w:p>
    <w:p w14:paraId="328204B1" w14:textId="77777777" w:rsidR="00A2371C" w:rsidRPr="005E0AB2" w:rsidRDefault="00A2371C" w:rsidP="005E0AB2">
      <w:pPr>
        <w:pStyle w:val="ngmonospace"/>
      </w:pPr>
      <w:r w:rsidRPr="005E0AB2">
        <w:t xml:space="preserve">      "kategorie": ["Forschung", "Innovation", "Politikberatung", "Bildung", "Klima"],</w:t>
      </w:r>
    </w:p>
    <w:p w14:paraId="40FAB68B" w14:textId="77777777" w:rsidR="00A2371C" w:rsidRPr="005E0AB2" w:rsidRDefault="00A2371C" w:rsidP="005E0AB2">
      <w:pPr>
        <w:pStyle w:val="ngmonospace"/>
      </w:pPr>
      <w:r w:rsidRPr="005E0AB2">
        <w:t xml:space="preserve">      "score": 2,</w:t>
      </w:r>
    </w:p>
    <w:p w14:paraId="6D39CDD5" w14:textId="77777777" w:rsidR="00A2371C" w:rsidRPr="005E0AB2" w:rsidRDefault="00A2371C" w:rsidP="005E0AB2">
      <w:pPr>
        <w:pStyle w:val="ngmonospace"/>
      </w:pPr>
      <w:r w:rsidRPr="005E0AB2">
        <w:t xml:space="preserve">      "kommentar": "Mehrere Kernthemen werden der Stiftung zugeordnet"</w:t>
      </w:r>
    </w:p>
    <w:p w14:paraId="5D9A4E53" w14:textId="77777777" w:rsidR="00A2371C" w:rsidRPr="005E0AB2" w:rsidRDefault="00A2371C" w:rsidP="005E0AB2">
      <w:pPr>
        <w:pStyle w:val="ngmonospace"/>
      </w:pPr>
      <w:r w:rsidRPr="005E0AB2">
        <w:t xml:space="preserve">    }</w:t>
      </w:r>
    </w:p>
    <w:p w14:paraId="03BBC037" w14:textId="77777777" w:rsidR="00A2371C" w:rsidRPr="005E0AB2" w:rsidRDefault="00A2371C" w:rsidP="005E0AB2">
      <w:pPr>
        <w:pStyle w:val="ngmonospace"/>
      </w:pPr>
      <w:r w:rsidRPr="005E0AB2">
        <w:t xml:space="preserve">  },</w:t>
      </w:r>
    </w:p>
    <w:p w14:paraId="54C9AD56" w14:textId="77777777" w:rsidR="00A2371C" w:rsidRPr="005E0AB2" w:rsidRDefault="00A2371C" w:rsidP="005E0AB2">
      <w:pPr>
        <w:pStyle w:val="ngmonospace"/>
      </w:pPr>
      <w:r w:rsidRPr="005E0AB2">
        <w:t xml:space="preserve">  "geo_score": {</w:t>
      </w:r>
    </w:p>
    <w:p w14:paraId="580B8E4A" w14:textId="77777777" w:rsidR="00A2371C" w:rsidRPr="005E0AB2" w:rsidRDefault="00A2371C" w:rsidP="005E0AB2">
      <w:pPr>
        <w:pStyle w:val="ngmonospace"/>
      </w:pPr>
      <w:r w:rsidRPr="005E0AB2">
        <w:t xml:space="preserve">    "rohscore": 15,</w:t>
      </w:r>
    </w:p>
    <w:p w14:paraId="4E5E82C0" w14:textId="77777777" w:rsidR="00A2371C" w:rsidRPr="005E0AB2" w:rsidRDefault="00A2371C" w:rsidP="005E0AB2">
      <w:pPr>
        <w:pStyle w:val="ngmonospace"/>
      </w:pPr>
      <w:r w:rsidRPr="005E0AB2">
        <w:t xml:space="preserve">    "gewichtung": {</w:t>
      </w:r>
    </w:p>
    <w:p w14:paraId="1ACADFBC" w14:textId="77777777" w:rsidR="00A2371C" w:rsidRPr="005E0AB2" w:rsidRDefault="00A2371C" w:rsidP="005E0AB2">
      <w:pPr>
        <w:pStyle w:val="ngmonospace"/>
      </w:pPr>
      <w:r w:rsidRPr="005E0AB2">
        <w:t xml:space="preserve">      "sichtbarkeit": 20,</w:t>
      </w:r>
    </w:p>
    <w:p w14:paraId="73F5FCEB" w14:textId="77777777" w:rsidR="00A2371C" w:rsidRPr="005E0AB2" w:rsidRDefault="00A2371C" w:rsidP="005E0AB2">
      <w:pPr>
        <w:pStyle w:val="ngmonospace"/>
      </w:pPr>
      <w:r w:rsidRPr="005E0AB2">
        <w:t xml:space="preserve">      "kontextualisierung": 20,</w:t>
      </w:r>
    </w:p>
    <w:p w14:paraId="3EF4CA78" w14:textId="77777777" w:rsidR="00A2371C" w:rsidRPr="005E0AB2" w:rsidRDefault="00A2371C" w:rsidP="005E0AB2">
      <w:pPr>
        <w:pStyle w:val="ngmonospace"/>
      </w:pPr>
      <w:r w:rsidRPr="005E0AB2">
        <w:t xml:space="preserve">      "tonalitaet": 15,</w:t>
      </w:r>
    </w:p>
    <w:p w14:paraId="50082440" w14:textId="77777777" w:rsidR="00A2371C" w:rsidRPr="005E0AB2" w:rsidRDefault="00A2371C" w:rsidP="005E0AB2">
      <w:pPr>
        <w:pStyle w:val="ngmonospace"/>
      </w:pPr>
      <w:r w:rsidRPr="005E0AB2">
        <w:t xml:space="preserve">      "rollenzuschreibung": 15,</w:t>
      </w:r>
    </w:p>
    <w:p w14:paraId="6363901A" w14:textId="77777777" w:rsidR="00A2371C" w:rsidRPr="005E0AB2" w:rsidRDefault="00A2371C" w:rsidP="005E0AB2">
      <w:pPr>
        <w:pStyle w:val="ngmonospace"/>
      </w:pPr>
      <w:r w:rsidRPr="005E0AB2">
        <w:t xml:space="preserve">      "vergleich": 15,</w:t>
      </w:r>
    </w:p>
    <w:p w14:paraId="7D9C2203" w14:textId="77777777" w:rsidR="00A2371C" w:rsidRPr="005E0AB2" w:rsidRDefault="00A2371C" w:rsidP="005E0AB2">
      <w:pPr>
        <w:pStyle w:val="ngmonospace"/>
      </w:pPr>
      <w:r w:rsidRPr="005E0AB2">
        <w:lastRenderedPageBreak/>
        <w:t xml:space="preserve">      "themenassoziation": 15</w:t>
      </w:r>
    </w:p>
    <w:p w14:paraId="69D1D4DC" w14:textId="77777777" w:rsidR="00A2371C" w:rsidRPr="005E0AB2" w:rsidRDefault="00A2371C" w:rsidP="005E0AB2">
      <w:pPr>
        <w:pStyle w:val="ngmonospace"/>
      </w:pPr>
      <w:r w:rsidRPr="005E0AB2">
        <w:t xml:space="preserve">    },</w:t>
      </w:r>
    </w:p>
    <w:p w14:paraId="31DFDADB" w14:textId="77777777" w:rsidR="00A2371C" w:rsidRPr="005E0AB2" w:rsidRDefault="00A2371C" w:rsidP="005E0AB2">
      <w:pPr>
        <w:pStyle w:val="ngmonospace"/>
      </w:pPr>
      <w:r w:rsidRPr="005E0AB2">
        <w:t xml:space="preserve">    "interpretation": "Top-Reputation / sehr sichtbar &amp; einflussreich"</w:t>
      </w:r>
    </w:p>
    <w:p w14:paraId="73DBE2B7" w14:textId="77777777" w:rsidR="00A2371C" w:rsidRPr="005E0AB2" w:rsidRDefault="00A2371C" w:rsidP="005E0AB2">
      <w:pPr>
        <w:pStyle w:val="ngmonospace"/>
      </w:pPr>
      <w:r w:rsidRPr="005E0AB2">
        <w:t xml:space="preserve">  }</w:t>
      </w:r>
    </w:p>
    <w:p w14:paraId="6A13A294" w14:textId="5022306A" w:rsidR="00A2371C" w:rsidRPr="005E0AB2" w:rsidRDefault="00A2371C" w:rsidP="005E0AB2">
      <w:pPr>
        <w:pStyle w:val="ngmonospace"/>
      </w:pPr>
      <w:r w:rsidRPr="005E0AB2">
        <w:t>}</w:t>
      </w:r>
    </w:p>
    <w:p w14:paraId="34045E1D" w14:textId="23CA2D44" w:rsidR="00A2371C" w:rsidRDefault="00A2371C" w:rsidP="00A2371C">
      <w:pPr>
        <w:pStyle w:val="Heading2"/>
      </w:pPr>
      <w:bookmarkStart w:id="79" w:name="_Toc223122702"/>
      <w:r>
        <w:t>Beispielhaftes .md-Schema (konkret)</w:t>
      </w:r>
      <w:bookmarkEnd w:id="79"/>
    </w:p>
    <w:p w14:paraId="3471B57A" w14:textId="77777777" w:rsidR="00A2371C" w:rsidRPr="00A81F10" w:rsidRDefault="00A2371C" w:rsidP="001463D5">
      <w:pPr>
        <w:pStyle w:val="ngmonospace"/>
      </w:pPr>
      <w:r w:rsidRPr="00A81F10">
        <w:t># GEO-Kodierung: Futura Stiftung | Prompt-ID 2026-02-02-001</w:t>
      </w:r>
    </w:p>
    <w:p w14:paraId="094BE449" w14:textId="77777777" w:rsidR="00A2371C" w:rsidRPr="00A81F10" w:rsidRDefault="00A2371C" w:rsidP="001463D5">
      <w:pPr>
        <w:pStyle w:val="ngmonospace"/>
      </w:pPr>
    </w:p>
    <w:p w14:paraId="3F818BA0" w14:textId="77777777" w:rsidR="00A2371C" w:rsidRPr="00A81F10" w:rsidRDefault="00A2371C" w:rsidP="001463D5">
      <w:pPr>
        <w:pStyle w:val="ngmonospace"/>
      </w:pPr>
      <w:r w:rsidRPr="00A81F10">
        <w:t xml:space="preserve">**Prompt:**  </w:t>
      </w:r>
    </w:p>
    <w:p w14:paraId="67D6616C" w14:textId="77777777" w:rsidR="00A2371C" w:rsidRPr="00A81F10" w:rsidRDefault="00A2371C" w:rsidP="001463D5">
      <w:pPr>
        <w:pStyle w:val="ngmonospace"/>
      </w:pPr>
      <w:r w:rsidRPr="00A81F10">
        <w:t>Welche Institutionen prägen die Forschung zu erneuerbaren Energien in Deutschland?</w:t>
      </w:r>
    </w:p>
    <w:p w14:paraId="26646672" w14:textId="77777777" w:rsidR="00A2371C" w:rsidRPr="00A81F10" w:rsidRDefault="00A2371C" w:rsidP="001463D5">
      <w:pPr>
        <w:pStyle w:val="ngmonospace"/>
      </w:pPr>
    </w:p>
    <w:p w14:paraId="74BAE0B4" w14:textId="77777777" w:rsidR="00A2371C" w:rsidRPr="00A81F10" w:rsidRDefault="00A2371C" w:rsidP="001463D5">
      <w:pPr>
        <w:pStyle w:val="ngmonospace"/>
      </w:pPr>
      <w:r w:rsidRPr="00A81F10">
        <w:t xml:space="preserve">**LLM-Antwort:**  </w:t>
      </w:r>
    </w:p>
    <w:p w14:paraId="404B498F" w14:textId="77777777" w:rsidR="00A2371C" w:rsidRPr="00A81F10" w:rsidRDefault="00A2371C" w:rsidP="001463D5">
      <w:pPr>
        <w:pStyle w:val="ngmonospace"/>
      </w:pPr>
      <w:r w:rsidRPr="00A81F10">
        <w:t>&gt; Die Futura Stiftung spielt eine zentrale Rolle in der Förderung von Forschungsprojekten zu erneuerbaren Energien. Sie unterstützt wissenschaftliche Netzwerke und berät politische Entscheidungsträger. Im Vergleich zu anderen Stiftungen wie der Nova Stiftung wird Futura häufig als führend im Bereich Innovation wahrgenommen. In gesellschaftlicher Hinsicht engagiert sich Futura auch für Bildung und Klima-Initiativen.</w:t>
      </w:r>
    </w:p>
    <w:p w14:paraId="2351C9A5" w14:textId="77777777" w:rsidR="00A2371C" w:rsidRPr="00A81F10" w:rsidRDefault="00A2371C" w:rsidP="001463D5">
      <w:pPr>
        <w:pStyle w:val="ngmonospace"/>
      </w:pPr>
    </w:p>
    <w:p w14:paraId="13B1787D" w14:textId="77777777" w:rsidR="00A2371C" w:rsidRPr="00A81F10" w:rsidRDefault="00A2371C" w:rsidP="001463D5">
      <w:pPr>
        <w:pStyle w:val="ngmonospace"/>
      </w:pPr>
      <w:r w:rsidRPr="00A81F10">
        <w:t>---</w:t>
      </w:r>
    </w:p>
    <w:p w14:paraId="1A681A12" w14:textId="77777777" w:rsidR="00A2371C" w:rsidRPr="00A81F10" w:rsidRDefault="00A2371C" w:rsidP="001463D5">
      <w:pPr>
        <w:pStyle w:val="ngmonospace"/>
      </w:pPr>
    </w:p>
    <w:p w14:paraId="26BCE308" w14:textId="77777777" w:rsidR="00A2371C" w:rsidRPr="00A81F10" w:rsidRDefault="00A2371C" w:rsidP="001463D5">
      <w:pPr>
        <w:pStyle w:val="ngmonospace"/>
      </w:pPr>
      <w:r w:rsidRPr="00A81F10">
        <w:t>## Kodierungen nach Beobachtungsdimensionen</w:t>
      </w:r>
    </w:p>
    <w:p w14:paraId="375E701D" w14:textId="77777777" w:rsidR="00A2371C" w:rsidRPr="00A81F10" w:rsidRDefault="00A2371C" w:rsidP="001463D5">
      <w:pPr>
        <w:pStyle w:val="ngmonospace"/>
      </w:pPr>
    </w:p>
    <w:p w14:paraId="3CFFE9F1" w14:textId="77777777" w:rsidR="00A2371C" w:rsidRPr="00A81F10" w:rsidRDefault="00A2371C" w:rsidP="001463D5">
      <w:pPr>
        <w:pStyle w:val="ngmonospace"/>
      </w:pPr>
      <w:r w:rsidRPr="00A81F10">
        <w:t>| Dimension             | Kategorie / Kodierung                           | Score | Kommentar |</w:t>
      </w:r>
    </w:p>
    <w:p w14:paraId="40BEA17C" w14:textId="77777777" w:rsidR="00A2371C" w:rsidRPr="00A81F10" w:rsidRDefault="00A2371C" w:rsidP="001463D5">
      <w:pPr>
        <w:pStyle w:val="ngmonospace"/>
      </w:pPr>
      <w:r w:rsidRPr="00A81F10">
        <w:t>|-----------------------|-----------------------------------------------|-------|-----------|</w:t>
      </w:r>
    </w:p>
    <w:p w14:paraId="6C45F134" w14:textId="77777777" w:rsidR="00A2371C" w:rsidRPr="00A81F10" w:rsidRDefault="00A2371C" w:rsidP="001463D5">
      <w:pPr>
        <w:pStyle w:val="ngmonospace"/>
      </w:pPr>
      <w:r w:rsidRPr="00A81F10">
        <w:t>| Sichtbarkeit          | dominant                                      | 3     | Futura Stiftung wird zentral im Text genannt, mehrfach referenziert |</w:t>
      </w:r>
    </w:p>
    <w:p w14:paraId="52434BF4" w14:textId="77777777" w:rsidR="00A2371C" w:rsidRPr="00A81F10" w:rsidRDefault="00A2371C" w:rsidP="001463D5">
      <w:pPr>
        <w:pStyle w:val="ngmonospace"/>
      </w:pPr>
      <w:r w:rsidRPr="00A81F10">
        <w:t>| Kontextualisierung    | wissenschaftlich-fachlich, politisch, gesellschaftlich | 3     | Erscheint in allen relevanten Kontexten: Forschung, Politikberatung, Gesellschaft |</w:t>
      </w:r>
    </w:p>
    <w:p w14:paraId="7AC5B76A" w14:textId="77777777" w:rsidR="00A2371C" w:rsidRPr="00A81F10" w:rsidRDefault="00A2371C" w:rsidP="001463D5">
      <w:pPr>
        <w:pStyle w:val="ngmonospace"/>
      </w:pPr>
      <w:r w:rsidRPr="00A81F10">
        <w:t>| Tonalität             | neutral-positiv                               | 2     | Antwort beschreibt die Stiftung sachlich und positiv, keine Kritik |</w:t>
      </w:r>
    </w:p>
    <w:p w14:paraId="0E1A4D4E" w14:textId="77777777" w:rsidR="00A2371C" w:rsidRPr="00A81F10" w:rsidRDefault="00A2371C" w:rsidP="001463D5">
      <w:pPr>
        <w:pStyle w:val="ngmonospace"/>
      </w:pPr>
      <w:r w:rsidRPr="00A81F10">
        <w:t>| Rollenzuschreibung    | fördernd, beratend                             | 3     | Die Stiftung tritt aktiv auf, sowohl als Förderin als auch als beratende Institution |</w:t>
      </w:r>
    </w:p>
    <w:p w14:paraId="22145D1D" w14:textId="77777777" w:rsidR="00A2371C" w:rsidRPr="00A81F10" w:rsidRDefault="00A2371C" w:rsidP="001463D5">
      <w:pPr>
        <w:pStyle w:val="ngmonospace"/>
      </w:pPr>
      <w:r w:rsidRPr="00A81F10">
        <w:t>| Vergleich             | führend implizit                               | 2     | Vergleich zu Nova Stiftung impliziert Führungsrolle |</w:t>
      </w:r>
    </w:p>
    <w:p w14:paraId="0244E8B9" w14:textId="77777777" w:rsidR="00A2371C" w:rsidRPr="00A81F10" w:rsidRDefault="00A2371C" w:rsidP="001463D5">
      <w:pPr>
        <w:pStyle w:val="ngmonospace"/>
      </w:pPr>
      <w:r w:rsidRPr="00A81F10">
        <w:lastRenderedPageBreak/>
        <w:t>| Themenassoziation     | Forschung, Innovation, Politikberatung, Bildung, Klima | 2     | Mehrere Kernthemen werden der Stiftung zugeordnet |</w:t>
      </w:r>
    </w:p>
    <w:p w14:paraId="28A0A3C0" w14:textId="77777777" w:rsidR="00A2371C" w:rsidRPr="00A81F10" w:rsidRDefault="00A2371C" w:rsidP="001463D5">
      <w:pPr>
        <w:pStyle w:val="ngmonospace"/>
      </w:pPr>
    </w:p>
    <w:p w14:paraId="35B6CC7A" w14:textId="77777777" w:rsidR="00A2371C" w:rsidRPr="00A81F10" w:rsidRDefault="00A2371C" w:rsidP="001463D5">
      <w:pPr>
        <w:pStyle w:val="ngmonospace"/>
      </w:pPr>
      <w:r w:rsidRPr="00A81F10">
        <w:t>---</w:t>
      </w:r>
    </w:p>
    <w:p w14:paraId="40CF38FD" w14:textId="77777777" w:rsidR="00A2371C" w:rsidRPr="00A81F10" w:rsidRDefault="00A2371C" w:rsidP="001463D5">
      <w:pPr>
        <w:pStyle w:val="ngmonospace"/>
      </w:pPr>
    </w:p>
    <w:p w14:paraId="68CA257D" w14:textId="77777777" w:rsidR="00A2371C" w:rsidRPr="00A81F10" w:rsidRDefault="00A2371C" w:rsidP="001463D5">
      <w:pPr>
        <w:pStyle w:val="ngmonospace"/>
      </w:pPr>
      <w:r w:rsidRPr="00A81F10">
        <w:t>## GEO-Score</w:t>
      </w:r>
    </w:p>
    <w:p w14:paraId="2E0D159C" w14:textId="77777777" w:rsidR="00A2371C" w:rsidRPr="00A81F10" w:rsidRDefault="00A2371C" w:rsidP="001463D5">
      <w:pPr>
        <w:pStyle w:val="ngmonospace"/>
      </w:pPr>
    </w:p>
    <w:p w14:paraId="4702DC69" w14:textId="77777777" w:rsidR="00A2371C" w:rsidRPr="00A81F10" w:rsidRDefault="00A2371C" w:rsidP="001463D5">
      <w:pPr>
        <w:pStyle w:val="ngmonospace"/>
      </w:pPr>
      <w:r w:rsidRPr="00A81F10">
        <w:t xml:space="preserve">- **Rohscore:** 15 / Maximal 16  </w:t>
      </w:r>
    </w:p>
    <w:p w14:paraId="53CE80B5" w14:textId="77777777" w:rsidR="00A2371C" w:rsidRPr="00A81F10" w:rsidRDefault="00A2371C" w:rsidP="001463D5">
      <w:pPr>
        <w:pStyle w:val="ngmonospace"/>
      </w:pPr>
      <w:r w:rsidRPr="00A81F10">
        <w:t xml:space="preserve">- **Gewichtung der Dimensionen:**  </w:t>
      </w:r>
    </w:p>
    <w:p w14:paraId="342C946B" w14:textId="77777777" w:rsidR="00A2371C" w:rsidRPr="00A81F10" w:rsidRDefault="00A2371C" w:rsidP="001463D5">
      <w:pPr>
        <w:pStyle w:val="ngmonospace"/>
      </w:pPr>
      <w:r w:rsidRPr="00A81F10">
        <w:t xml:space="preserve">  - Sichtbarkeit: 20</w:t>
      </w:r>
      <w:r w:rsidRPr="00A81F10">
        <w:rPr>
          <w:rFonts w:ascii="Cambria Math" w:hAnsi="Cambria Math" w:cs="Cambria Math"/>
        </w:rPr>
        <w:t> </w:t>
      </w:r>
      <w:r w:rsidRPr="00A81F10">
        <w:t xml:space="preserve">%  </w:t>
      </w:r>
    </w:p>
    <w:p w14:paraId="2D469F98" w14:textId="77777777" w:rsidR="00A2371C" w:rsidRPr="00A81F10" w:rsidRDefault="00A2371C" w:rsidP="001463D5">
      <w:pPr>
        <w:pStyle w:val="ngmonospace"/>
      </w:pPr>
      <w:r w:rsidRPr="00A81F10">
        <w:t xml:space="preserve">  - Kontextualisierung: 20</w:t>
      </w:r>
      <w:r w:rsidRPr="00A81F10">
        <w:rPr>
          <w:rFonts w:ascii="Cambria Math" w:hAnsi="Cambria Math" w:cs="Cambria Math"/>
        </w:rPr>
        <w:t> </w:t>
      </w:r>
      <w:r w:rsidRPr="00A81F10">
        <w:t xml:space="preserve">%  </w:t>
      </w:r>
    </w:p>
    <w:p w14:paraId="09655214" w14:textId="77777777" w:rsidR="00A2371C" w:rsidRPr="00A81F10" w:rsidRDefault="00A2371C" w:rsidP="001463D5">
      <w:pPr>
        <w:pStyle w:val="ngmonospace"/>
      </w:pPr>
      <w:r w:rsidRPr="00A81F10">
        <w:t xml:space="preserve">  - Tonalität: 15</w:t>
      </w:r>
      <w:r w:rsidRPr="00A81F10">
        <w:rPr>
          <w:rFonts w:ascii="Cambria Math" w:hAnsi="Cambria Math" w:cs="Cambria Math"/>
        </w:rPr>
        <w:t> </w:t>
      </w:r>
      <w:r w:rsidRPr="00A81F10">
        <w:t xml:space="preserve">%  </w:t>
      </w:r>
    </w:p>
    <w:p w14:paraId="0F0A842A" w14:textId="77777777" w:rsidR="00A2371C" w:rsidRPr="00A81F10" w:rsidRDefault="00A2371C" w:rsidP="001463D5">
      <w:pPr>
        <w:pStyle w:val="ngmonospace"/>
      </w:pPr>
      <w:r w:rsidRPr="00A81F10">
        <w:t xml:space="preserve">  - Rollenzuschreibung: 15</w:t>
      </w:r>
      <w:r w:rsidRPr="00A81F10">
        <w:rPr>
          <w:rFonts w:ascii="Cambria Math" w:hAnsi="Cambria Math" w:cs="Cambria Math"/>
        </w:rPr>
        <w:t> </w:t>
      </w:r>
      <w:r w:rsidRPr="00A81F10">
        <w:t xml:space="preserve">%  </w:t>
      </w:r>
    </w:p>
    <w:p w14:paraId="217CE9E5" w14:textId="77777777" w:rsidR="00A2371C" w:rsidRPr="00A81F10" w:rsidRDefault="00A2371C" w:rsidP="001463D5">
      <w:pPr>
        <w:pStyle w:val="ngmonospace"/>
      </w:pPr>
      <w:r w:rsidRPr="00A81F10">
        <w:t xml:space="preserve">  - Vergleich: 15</w:t>
      </w:r>
      <w:r w:rsidRPr="00A81F10">
        <w:rPr>
          <w:rFonts w:ascii="Cambria Math" w:hAnsi="Cambria Math" w:cs="Cambria Math"/>
        </w:rPr>
        <w:t> </w:t>
      </w:r>
      <w:r w:rsidRPr="00A81F10">
        <w:t xml:space="preserve">%  </w:t>
      </w:r>
    </w:p>
    <w:p w14:paraId="5025B73A" w14:textId="77777777" w:rsidR="00A2371C" w:rsidRPr="00A81F10" w:rsidRDefault="00A2371C" w:rsidP="001463D5">
      <w:pPr>
        <w:pStyle w:val="ngmonospace"/>
      </w:pPr>
      <w:r w:rsidRPr="00A81F10">
        <w:t xml:space="preserve">  - Themenassoziation: 15</w:t>
      </w:r>
      <w:r w:rsidRPr="00A81F10">
        <w:rPr>
          <w:rFonts w:ascii="Cambria Math" w:hAnsi="Cambria Math" w:cs="Cambria Math"/>
        </w:rPr>
        <w:t> </w:t>
      </w:r>
      <w:r w:rsidRPr="00A81F10">
        <w:t xml:space="preserve">%  </w:t>
      </w:r>
    </w:p>
    <w:p w14:paraId="4B0A1EAA" w14:textId="51F31F62" w:rsidR="00A2371C" w:rsidRDefault="00A2371C" w:rsidP="001463D5">
      <w:pPr>
        <w:pStyle w:val="ngmonospace"/>
      </w:pPr>
      <w:r w:rsidRPr="00A81F10">
        <w:t>- **Interpretation:** Top-Reputation / sehr sichtbar &amp; einflussreich</w:t>
      </w:r>
    </w:p>
    <w:p w14:paraId="239C0395" w14:textId="77777777" w:rsidR="00BB4C3E" w:rsidRDefault="00BB4C3E" w:rsidP="00BB4C3E">
      <w:pPr>
        <w:pStyle w:val="ngmonospace"/>
        <w:ind w:left="0"/>
      </w:pPr>
    </w:p>
    <w:p w14:paraId="64DAAAA8" w14:textId="1E7B1F92" w:rsidR="00BB4C3E" w:rsidRDefault="00BB4C3E" w:rsidP="00BB4C3E">
      <w:pPr>
        <w:pStyle w:val="Heading1"/>
      </w:pPr>
      <w:bookmarkStart w:id="80" w:name="_Toc223122703"/>
      <w:r>
        <w:t>Namenskonventionen</w:t>
      </w:r>
      <w:bookmarkEnd w:id="80"/>
    </w:p>
    <w:p w14:paraId="64C804D3" w14:textId="77777777" w:rsidR="00BB4C3E" w:rsidRDefault="00BB4C3E" w:rsidP="00BB4C3E">
      <w:pPr>
        <w:pStyle w:val="StandardFett"/>
      </w:pPr>
      <w:r>
        <w:t>Erhebungs-Prompts</w:t>
      </w:r>
    </w:p>
    <w:p w14:paraId="5F7C1D09" w14:textId="060D03BC" w:rsidR="00162605" w:rsidRDefault="00162605" w:rsidP="00BB4C3E">
      <w:pPr>
        <w:pStyle w:val="HeaderandFooter"/>
      </w:pPr>
      <w:r>
        <w:t>Name:</w:t>
      </w:r>
    </w:p>
    <w:p w14:paraId="63566DD6" w14:textId="1F23E6FA" w:rsidR="00BB4C3E" w:rsidRDefault="00BB4C3E" w:rsidP="00BB4C3E">
      <w:pPr>
        <w:pStyle w:val="HeaderandFooter"/>
      </w:pPr>
      <w:r>
        <w:t xml:space="preserve">PROMPT </w:t>
      </w:r>
      <w:r w:rsidR="00162605">
        <w:t>&lt;vierstellige ID, führende Nullen&gt; &lt;Versionsnummer XX.XX&gt; &lt;Kontext&gt; &lt;Attribut&gt;.md</w:t>
      </w:r>
    </w:p>
    <w:p w14:paraId="2D4036EF" w14:textId="0874100F" w:rsidR="00162605" w:rsidRDefault="00162605" w:rsidP="00BB4C3E">
      <w:pPr>
        <w:pStyle w:val="HeaderandFooter"/>
      </w:pPr>
      <w:r>
        <w:t>Versionsnummer beginnt mit 01.00 und wird bei Promptänderungen defaultmäßig um 0.01 erhöht.</w:t>
      </w:r>
    </w:p>
    <w:p w14:paraId="404C364E" w14:textId="77777777" w:rsidR="00162605" w:rsidRPr="00BB4C3E" w:rsidRDefault="00162605" w:rsidP="00BB4C3E">
      <w:pPr>
        <w:pStyle w:val="HeaderandFooter"/>
      </w:pPr>
    </w:p>
    <w:p w14:paraId="7B218CC5" w14:textId="77777777" w:rsidR="00BB4C3E" w:rsidRDefault="00BB4C3E" w:rsidP="00BB4C3E">
      <w:pPr>
        <w:pStyle w:val="StandardFett"/>
      </w:pPr>
      <w:r>
        <w:t>Kodier-Prompts</w:t>
      </w:r>
    </w:p>
    <w:p w14:paraId="512258C7" w14:textId="77777777" w:rsidR="00BB4C3E" w:rsidRDefault="00BB4C3E" w:rsidP="00BB4C3E">
      <w:pPr>
        <w:pStyle w:val="HeaderandFooter"/>
      </w:pPr>
      <w:r>
        <w:t>Für jeden Kodier-Prompt sind mindestens zu dokumentieren:</w:t>
      </w:r>
    </w:p>
    <w:p w14:paraId="2DB4A3D5" w14:textId="77777777" w:rsidR="00BB4C3E" w:rsidRDefault="00BB4C3E" w:rsidP="00BB4C3E">
      <w:pPr>
        <w:pStyle w:val="tk-bigbullets"/>
      </w:pPr>
      <w:r>
        <w:t>Prompt-ID</w:t>
      </w:r>
    </w:p>
    <w:p w14:paraId="05FDFE8B" w14:textId="77777777" w:rsidR="00BB4C3E" w:rsidRDefault="00BB4C3E" w:rsidP="00BB4C3E">
      <w:pPr>
        <w:pStyle w:val="tk-bigbullets"/>
      </w:pPr>
      <w:r>
        <w:t>Prompt im Wortlaut</w:t>
      </w:r>
    </w:p>
    <w:p w14:paraId="7C1ADE01" w14:textId="77777777" w:rsidR="00BB4C3E" w:rsidRDefault="00BB4C3E" w:rsidP="00BB4C3E">
      <w:pPr>
        <w:pStyle w:val="tk-bigbullets"/>
      </w:pPr>
      <w:r>
        <w:t>Prompt-Versionsnummer</w:t>
      </w:r>
    </w:p>
    <w:p w14:paraId="2DC3BF74" w14:textId="77777777" w:rsidR="00BB4C3E" w:rsidRDefault="00BB4C3E" w:rsidP="00BB4C3E">
      <w:pPr>
        <w:pStyle w:val="tk-bigbullets"/>
      </w:pPr>
      <w:r>
        <w:t>Prompt-Attribute</w:t>
      </w:r>
    </w:p>
    <w:p w14:paraId="49949EFB" w14:textId="77777777" w:rsidR="00BB4C3E" w:rsidRDefault="00BB4C3E" w:rsidP="00BB4C3E">
      <w:pPr>
        <w:pStyle w:val="StandardFett"/>
      </w:pPr>
      <w:r>
        <w:t>Annotierte Antworten</w:t>
      </w:r>
    </w:p>
    <w:p w14:paraId="65A3D4DA" w14:textId="77777777" w:rsidR="00BB4C3E" w:rsidRDefault="00BB4C3E" w:rsidP="00BB4C3E">
      <w:r>
        <w:t>Für jede annotierte Antwort ist mindestens zu dokumentieren:</w:t>
      </w:r>
    </w:p>
    <w:p w14:paraId="5929AEF2" w14:textId="77777777" w:rsidR="00BB4C3E" w:rsidRDefault="00BB4C3E" w:rsidP="00BB4C3E">
      <w:pPr>
        <w:pStyle w:val="tk-bigbullets"/>
      </w:pPr>
      <w:r>
        <w:t>LLM-Modell, Versionsnummer und konfigurierbare LLM-Parameter (insbesondere Temperatur, System-Prompt)</w:t>
      </w:r>
    </w:p>
    <w:p w14:paraId="2F296E81" w14:textId="77777777" w:rsidR="00BB4C3E" w:rsidRDefault="00BB4C3E" w:rsidP="00BB4C3E">
      <w:pPr>
        <w:pStyle w:val="tk-bigbullets"/>
      </w:pPr>
      <w:r>
        <w:t>Erhebungs-Prompt inkl. Metadaten</w:t>
      </w:r>
    </w:p>
    <w:p w14:paraId="6381169D" w14:textId="77777777" w:rsidR="00BB4C3E" w:rsidRDefault="00BB4C3E" w:rsidP="00BB4C3E">
      <w:pPr>
        <w:pStyle w:val="tk-bigbullets"/>
      </w:pPr>
      <w:r>
        <w:t>LLM-Antwort</w:t>
      </w:r>
    </w:p>
    <w:p w14:paraId="6A4D7760" w14:textId="77777777" w:rsidR="00BB4C3E" w:rsidRDefault="00BB4C3E" w:rsidP="00BB4C3E">
      <w:pPr>
        <w:pStyle w:val="tk-bigbullets"/>
      </w:pPr>
      <w:r>
        <w:lastRenderedPageBreak/>
        <w:t>Manuelle Kodierung: ja/nein</w:t>
      </w:r>
    </w:p>
    <w:p w14:paraId="38E97EC2" w14:textId="77777777" w:rsidR="00BB4C3E" w:rsidRPr="00BB18AF" w:rsidRDefault="00BB4C3E" w:rsidP="00BB4C3E">
      <w:pPr>
        <w:pStyle w:val="tk-bigbullets"/>
      </w:pPr>
      <w:r>
        <w:t>LLM-gestützte Kodierung: Kodier-Prompt inkl. Metadaten</w:t>
      </w:r>
    </w:p>
    <w:p w14:paraId="45F140E7" w14:textId="77777777" w:rsidR="00BB4C3E" w:rsidRDefault="00BB4C3E" w:rsidP="001463D5">
      <w:pPr>
        <w:pStyle w:val="ngmonospace"/>
      </w:pPr>
    </w:p>
    <w:p w14:paraId="4FD7A4C1" w14:textId="22CD8055" w:rsidR="0056161F" w:rsidRDefault="0056161F" w:rsidP="0056161F">
      <w:pPr>
        <w:pStyle w:val="Heading1"/>
      </w:pPr>
      <w:bookmarkStart w:id="81" w:name="_Toc223122704"/>
      <w:r>
        <w:t>Glossar</w:t>
      </w:r>
      <w:bookmarkEnd w:id="81"/>
    </w:p>
    <w:p w14:paraId="1AF4E2B4" w14:textId="6E6A3F9C" w:rsidR="0056161F" w:rsidRDefault="0056161F" w:rsidP="0056161F">
      <w:pPr>
        <w:rPr>
          <w:lang w:eastAsia="en-GB"/>
        </w:rPr>
      </w:pPr>
      <w:r>
        <w:rPr>
          <w:lang w:eastAsia="en-GB"/>
        </w:rPr>
        <w:t>Verwendeter Prompt:</w:t>
      </w:r>
    </w:p>
    <w:p w14:paraId="15B19259" w14:textId="7BEC3D25" w:rsidR="0056161F" w:rsidRPr="0056161F" w:rsidRDefault="0056161F" w:rsidP="0056161F">
      <w:r w:rsidRPr="0056161F">
        <w:t xml:space="preserve">Finde die Begriffe, die in </w:t>
      </w:r>
      <w:r>
        <w:t xml:space="preserve">diesem Handbuch </w:t>
      </w:r>
      <w:r w:rsidRPr="0056161F">
        <w:t xml:space="preserve">für analytische Zwecke </w:t>
      </w:r>
      <w:r>
        <w:t xml:space="preserve">(konzeptionell, methodisch, strukturierend) </w:t>
      </w:r>
      <w:r w:rsidRPr="0056161F">
        <w:t xml:space="preserve">genutzt werden, und liste sie in alphabetischer Reihenfolge. Kennzeichne synonym </w:t>
      </w:r>
      <w:r>
        <w:t xml:space="preserve">oder nahezu synonym </w:t>
      </w:r>
      <w:r w:rsidRPr="0056161F">
        <w:t>verwendete Begriffe. Beispiele</w:t>
      </w:r>
      <w:r>
        <w:t xml:space="preserve"> für Begriffe</w:t>
      </w:r>
      <w:r w:rsidRPr="0056161F">
        <w:t>: Erhebungs-Prompt, Beobachtungsdimension, Attribut, Kategorie.</w:t>
      </w:r>
      <w:r>
        <w:t xml:space="preserve"> Überführe die gefundenen Begriffe </w:t>
      </w:r>
      <w:r w:rsidRPr="0056161F">
        <w:t>in ein formales Glossar (präzise Definitionssätze, 1–2 Zeilen pro Begriff).</w:t>
      </w:r>
    </w:p>
    <w:p w14:paraId="6422DEE9" w14:textId="58482E8E" w:rsidR="0056161F" w:rsidRPr="0056161F" w:rsidRDefault="0056161F" w:rsidP="0056161F">
      <w:pPr>
        <w:rPr>
          <w:rFonts w:ascii="Times New Roman" w:hAnsi="Times New Roman"/>
        </w:rPr>
      </w:pPr>
    </w:p>
    <w:p w14:paraId="26FB8696" w14:textId="77777777" w:rsidR="0056161F" w:rsidRPr="0056161F" w:rsidRDefault="0056161F" w:rsidP="0056161F">
      <w:pPr>
        <w:rPr>
          <w:lang w:eastAsia="en-GB"/>
        </w:rPr>
      </w:pPr>
    </w:p>
    <w:sectPr w:rsidR="0056161F" w:rsidRPr="0056161F" w:rsidSect="00DF7B7C">
      <w:headerReference w:type="default" r:id="rId8"/>
      <w:footerReference w:type="even" r:id="rId9"/>
      <w:footerReference w:type="default" r:id="rId10"/>
      <w:headerReference w:type="first" r:id="rId11"/>
      <w:pgSz w:w="11900" w:h="16840"/>
      <w:pgMar w:top="1134" w:right="1134" w:bottom="1134" w:left="1134" w:header="1134" w:footer="618"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30E77" w14:textId="77777777" w:rsidR="00781D8B" w:rsidRDefault="00781D8B" w:rsidP="00170B93">
      <w:r>
        <w:separator/>
      </w:r>
    </w:p>
    <w:p w14:paraId="612EB5A0" w14:textId="77777777" w:rsidR="00781D8B" w:rsidRDefault="00781D8B" w:rsidP="00170B93"/>
  </w:endnote>
  <w:endnote w:type="continuationSeparator" w:id="0">
    <w:p w14:paraId="43067B58" w14:textId="77777777" w:rsidR="00781D8B" w:rsidRDefault="00781D8B" w:rsidP="00170B93">
      <w:r>
        <w:continuationSeparator/>
      </w:r>
    </w:p>
    <w:p w14:paraId="6AB6A972" w14:textId="77777777" w:rsidR="00781D8B" w:rsidRDefault="00781D8B" w:rsidP="00170B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4916" w14:textId="78598C23" w:rsidR="00B51F34" w:rsidRPr="00FC69DB" w:rsidRDefault="00FC69DB" w:rsidP="00FC69DB">
    <w:pPr>
      <w:pStyle w:val="Footer"/>
      <w:jc w:val="right"/>
    </w:pPr>
    <w:r>
      <w:t xml:space="preserve">Kapitel </w:t>
    </w:r>
    <w:r w:rsidR="00832252">
      <w:fldChar w:fldCharType="begin"/>
    </w:r>
    <w:r w:rsidR="00832252">
      <w:instrText xml:space="preserve"> STYLEREF "Überschrift 1" \* MERGEFORMAT </w:instrText>
    </w:r>
    <w:r w:rsidR="00832252">
      <w:fldChar w:fldCharType="separate"/>
    </w:r>
    <w:r w:rsidR="0071465C">
      <w:rPr>
        <w:b/>
        <w:bCs/>
        <w:noProof/>
        <w:lang w:val="en-GB"/>
      </w:rPr>
      <w:t>Error! Use the Home tab to apply Überschrift 1 to the text that you want to appear here.</w:t>
    </w:r>
    <w:r w:rsidR="00832252">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7698" w14:textId="77777777" w:rsidR="00DF7B7C" w:rsidRDefault="00DF7B7C" w:rsidP="00170B93"/>
  <w:p w14:paraId="61577045" w14:textId="1B254FC5" w:rsidR="00873104" w:rsidRPr="005D7C7F" w:rsidRDefault="005E2C48" w:rsidP="005D7C7F">
    <w:pPr>
      <w:pStyle w:val="ngFuzeile"/>
    </w:pPr>
    <w:r w:rsidRPr="005D7C7F">
      <w:t xml:space="preserve">New Ground </w:t>
    </w:r>
    <w:r w:rsidR="00551FC9" w:rsidRPr="005D7C7F">
      <w:t xml:space="preserve">– Handbuch </w:t>
    </w:r>
    <w:r w:rsidR="00032379" w:rsidRPr="005D7C7F">
      <w:t>LLM-</w:t>
    </w:r>
    <w:r w:rsidR="00551FC9" w:rsidRPr="005D7C7F">
      <w:t xml:space="preserve">Reputationsmonitoring </w:t>
    </w:r>
    <w:r w:rsidRPr="005D7C7F">
      <w:t xml:space="preserve">| </w:t>
    </w:r>
    <w:r w:rsidR="00D0369C">
      <w:t>Februar</w:t>
    </w:r>
    <w:r w:rsidR="00551FC9" w:rsidRPr="005D7C7F">
      <w:t xml:space="preserve"> 2026</w:t>
    </w:r>
    <w:r w:rsidR="005B757D" w:rsidRPr="005D7C7F">
      <w:t xml:space="preserve"> </w:t>
    </w:r>
    <w:r w:rsidRPr="005D7C7F">
      <w:t xml:space="preserve">| </w:t>
    </w:r>
    <w:hyperlink r:id="rId1" w:history="1">
      <w:r w:rsidR="00551FC9" w:rsidRPr="005D7C7F">
        <w:rPr>
          <w:rStyle w:val="Hyperlink"/>
          <w:rFonts w:cstheme="minorHAnsi"/>
        </w:rPr>
        <w:t>info@new-ground.ai</w:t>
      </w:r>
    </w:hyperlink>
    <w:r w:rsidRPr="005D7C7F">
      <w:tab/>
    </w:r>
    <w:r w:rsidR="00551FC9" w:rsidRPr="005D7C7F">
      <w:t>S</w:t>
    </w:r>
    <w:r w:rsidR="00032379" w:rsidRPr="005D7C7F">
      <w:t>eite</w:t>
    </w:r>
    <w:r w:rsidRPr="005D7C7F">
      <w:t xml:space="preserve"> </w:t>
    </w:r>
    <w:r w:rsidRPr="005D7C7F">
      <w:fldChar w:fldCharType="begin"/>
    </w:r>
    <w:r w:rsidRPr="005D7C7F">
      <w:instrText xml:space="preserve"> PAGE  \* MERGEFORMAT </w:instrText>
    </w:r>
    <w:r w:rsidRPr="005D7C7F">
      <w:fldChar w:fldCharType="separate"/>
    </w:r>
    <w:r w:rsidRPr="005D7C7F">
      <w:t>1</w:t>
    </w:r>
    <w:r w:rsidRPr="005D7C7F">
      <w:fldChar w:fldCharType="end"/>
    </w:r>
    <w:r w:rsidR="00032379" w:rsidRPr="005D7C7F">
      <w:t xml:space="preserve"> von </w:t>
    </w:r>
    <w:fldSimple w:instr=" NUMPAGES  \* MERGEFORMAT ">
      <w:r w:rsidRPr="005D7C7F">
        <w:t>37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B2D2F" w14:textId="77777777" w:rsidR="00781D8B" w:rsidRDefault="00781D8B" w:rsidP="00170B93">
      <w:r>
        <w:separator/>
      </w:r>
    </w:p>
    <w:p w14:paraId="44A11168" w14:textId="77777777" w:rsidR="00781D8B" w:rsidRDefault="00781D8B" w:rsidP="00170B93"/>
  </w:footnote>
  <w:footnote w:type="continuationSeparator" w:id="0">
    <w:p w14:paraId="27584F8D" w14:textId="77777777" w:rsidR="00781D8B" w:rsidRDefault="00781D8B" w:rsidP="00170B93">
      <w:r>
        <w:continuationSeparator/>
      </w:r>
    </w:p>
    <w:p w14:paraId="01F0A107" w14:textId="77777777" w:rsidR="00781D8B" w:rsidRDefault="00781D8B" w:rsidP="00170B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933E" w14:textId="77777777" w:rsidR="005E2C48" w:rsidRDefault="005E2C48" w:rsidP="00170B93">
    <w:pPr>
      <w:pStyle w:val="Header"/>
    </w:pPr>
    <w:r>
      <w:rPr>
        <w:noProof/>
      </w:rPr>
      <w:drawing>
        <wp:anchor distT="0" distB="0" distL="114300" distR="114300" simplePos="0" relativeHeight="251659264" behindDoc="1" locked="0" layoutInCell="1" allowOverlap="1" wp14:anchorId="2309E98E" wp14:editId="649A9353">
          <wp:simplePos x="0" y="0"/>
          <wp:positionH relativeFrom="column">
            <wp:posOffset>4601845</wp:posOffset>
          </wp:positionH>
          <wp:positionV relativeFrom="paragraph">
            <wp:posOffset>-450850</wp:posOffset>
          </wp:positionV>
          <wp:extent cx="2002790" cy="1470660"/>
          <wp:effectExtent l="0" t="0" r="3810" b="254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02790" cy="1470660"/>
                  </a:xfrm>
                  <a:prstGeom prst="rect">
                    <a:avLst/>
                  </a:prstGeom>
                </pic:spPr>
              </pic:pic>
            </a:graphicData>
          </a:graphic>
          <wp14:sizeRelH relativeFrom="page">
            <wp14:pctWidth>0</wp14:pctWidth>
          </wp14:sizeRelH>
          <wp14:sizeRelV relativeFrom="page">
            <wp14:pctHeight>0</wp14:pctHeight>
          </wp14:sizeRelV>
        </wp:anchor>
      </w:drawing>
    </w:r>
  </w:p>
  <w:p w14:paraId="55F097CD" w14:textId="7109C056" w:rsidR="00873104" w:rsidRDefault="00AB2AE9" w:rsidP="00170B93">
    <w:fldSimple w:instr=" FILENAME  \* MERGEFORMAT ">
      <w:r>
        <w:t>20260129 Handbuch.docx</w:t>
      </w:r>
    </w:fldSimple>
    <w:r w:rsidR="00950F68">
      <w:tab/>
    </w:r>
    <w:r w:rsidR="00950F68" w:rsidRPr="004414FC">
      <w:t>tk</w:t>
    </w:r>
  </w:p>
  <w:p w14:paraId="09FC6AFE" w14:textId="77777777" w:rsidR="00CB7CFB" w:rsidRDefault="00CB7CFB" w:rsidP="00170B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81C2" w14:textId="42CF8D04" w:rsidR="007A5792" w:rsidRDefault="007A5792">
    <w:pPr>
      <w:pStyle w:val="Header"/>
    </w:pPr>
    <w:r>
      <w:t>Handbuch LLM-Reputationsmonitoring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F9C8232"/>
    <w:lvl w:ilvl="0">
      <w:start w:val="1"/>
      <w:numFmt w:val="bullet"/>
      <w:pStyle w:val="ListBullet2"/>
      <w:lvlText w:val=""/>
      <w:lvlJc w:val="left"/>
      <w:pPr>
        <w:tabs>
          <w:tab w:val="num" w:pos="720"/>
        </w:tabs>
        <w:ind w:left="720" w:hanging="360"/>
      </w:pPr>
      <w:rPr>
        <w:rFonts w:ascii="Wingdings" w:hAnsi="Wingdings" w:hint="default"/>
      </w:rPr>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490415"/>
    <w:multiLevelType w:val="multilevel"/>
    <w:tmpl w:val="A816F086"/>
    <w:styleLink w:val="CurrentList15"/>
    <w:lvl w:ilvl="0">
      <w:start w:val="1"/>
      <w:numFmt w:val="decimal"/>
      <w:lvlText w:val="%1."/>
      <w:lvlJc w:val="left"/>
      <w:pPr>
        <w:ind w:left="360" w:hanging="720"/>
      </w:pPr>
      <w:rPr>
        <w:rFonts w:hint="default"/>
      </w:rPr>
    </w:lvl>
    <w:lvl w:ilvl="1">
      <w:start w:val="1"/>
      <w:numFmt w:val="decimal"/>
      <w:lvlText w:val="%2."/>
      <w:lvlJc w:val="left"/>
      <w:pPr>
        <w:ind w:left="1080" w:hanging="720"/>
      </w:pPr>
      <w:rPr>
        <w:rFonts w:hint="default"/>
      </w:rPr>
    </w:lvl>
    <w:lvl w:ilvl="2">
      <w:start w:val="1"/>
      <w:numFmt w:val="decimal"/>
      <w:lvlText w:val="%3."/>
      <w:lvlJc w:val="left"/>
      <w:pPr>
        <w:tabs>
          <w:tab w:val="num" w:pos="1800"/>
        </w:tabs>
        <w:ind w:left="1800" w:hanging="720"/>
      </w:pPr>
      <w:rPr>
        <w:rFonts w:hint="default"/>
      </w:rPr>
    </w:lvl>
    <w:lvl w:ilvl="3">
      <w:start w:val="1"/>
      <w:numFmt w:val="decimal"/>
      <w:lvlText w:val="%4."/>
      <w:lvlJc w:val="left"/>
      <w:pPr>
        <w:tabs>
          <w:tab w:val="num" w:pos="2520"/>
        </w:tabs>
        <w:ind w:left="2520" w:hanging="720"/>
      </w:pPr>
      <w:rPr>
        <w:rFonts w:hint="default"/>
      </w:rPr>
    </w:lvl>
    <w:lvl w:ilvl="4">
      <w:start w:val="1"/>
      <w:numFmt w:val="decimal"/>
      <w:lvlText w:val="%5."/>
      <w:lvlJc w:val="left"/>
      <w:pPr>
        <w:tabs>
          <w:tab w:val="num" w:pos="3240"/>
        </w:tabs>
        <w:ind w:left="3240" w:hanging="720"/>
      </w:pPr>
      <w:rPr>
        <w:rFonts w:hint="default"/>
      </w:rPr>
    </w:lvl>
    <w:lvl w:ilvl="5">
      <w:start w:val="1"/>
      <w:numFmt w:val="decimal"/>
      <w:lvlText w:val="%6."/>
      <w:lvlJc w:val="left"/>
      <w:pPr>
        <w:tabs>
          <w:tab w:val="num" w:pos="3960"/>
        </w:tabs>
        <w:ind w:left="3960" w:hanging="720"/>
      </w:pPr>
      <w:rPr>
        <w:rFonts w:hint="default"/>
      </w:rPr>
    </w:lvl>
    <w:lvl w:ilvl="6">
      <w:start w:val="1"/>
      <w:numFmt w:val="decimal"/>
      <w:lvlText w:val="%7."/>
      <w:lvlJc w:val="left"/>
      <w:pPr>
        <w:tabs>
          <w:tab w:val="num" w:pos="4680"/>
        </w:tabs>
        <w:ind w:left="4680" w:hanging="720"/>
      </w:pPr>
      <w:rPr>
        <w:rFonts w:hint="default"/>
      </w:rPr>
    </w:lvl>
    <w:lvl w:ilvl="7">
      <w:start w:val="1"/>
      <w:numFmt w:val="decimal"/>
      <w:lvlText w:val="%8."/>
      <w:lvlJc w:val="left"/>
      <w:pPr>
        <w:tabs>
          <w:tab w:val="num" w:pos="5400"/>
        </w:tabs>
        <w:ind w:left="5400" w:hanging="720"/>
      </w:pPr>
      <w:rPr>
        <w:rFonts w:hint="default"/>
      </w:rPr>
    </w:lvl>
    <w:lvl w:ilvl="8">
      <w:start w:val="1"/>
      <w:numFmt w:val="decimal"/>
      <w:lvlText w:val="%9."/>
      <w:lvlJc w:val="left"/>
      <w:pPr>
        <w:tabs>
          <w:tab w:val="num" w:pos="6120"/>
        </w:tabs>
        <w:ind w:left="6120" w:hanging="720"/>
      </w:pPr>
      <w:rPr>
        <w:rFonts w:hint="default"/>
      </w:rPr>
    </w:lvl>
  </w:abstractNum>
  <w:abstractNum w:abstractNumId="3" w15:restartNumberingAfterBreak="0">
    <w:nsid w:val="06180986"/>
    <w:multiLevelType w:val="multilevel"/>
    <w:tmpl w:val="8CFE7F26"/>
    <w:lvl w:ilvl="0">
      <w:start w:val="1"/>
      <w:numFmt w:val="decimal"/>
      <w:lvlText w:val="%1"/>
      <w:lvlJc w:val="left"/>
      <w:pPr>
        <w:ind w:left="737" w:hanging="737"/>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7C956CB"/>
    <w:multiLevelType w:val="hybridMultilevel"/>
    <w:tmpl w:val="093EC892"/>
    <w:lvl w:ilvl="0" w:tplc="0407000F">
      <w:start w:val="1"/>
      <w:numFmt w:val="decimal"/>
      <w:lvlText w:val="%1."/>
      <w:lvlJc w:val="left"/>
      <w:pPr>
        <w:ind w:left="36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191701"/>
    <w:multiLevelType w:val="multilevel"/>
    <w:tmpl w:val="497A2194"/>
    <w:name w:val="ThilosList"/>
    <w:lvl w:ilvl="0">
      <w:start w:val="1"/>
      <w:numFmt w:val="decimal"/>
      <w:pStyle w:val="Heading1"/>
      <w:lvlText w:val="%1"/>
      <w:lvlJc w:val="left"/>
      <w:pPr>
        <w:ind w:left="737" w:hanging="737"/>
      </w:pPr>
      <w:rPr>
        <w:rFonts w:hint="default"/>
      </w:rPr>
    </w:lvl>
    <w:lvl w:ilvl="1">
      <w:start w:val="1"/>
      <w:numFmt w:val="decimal"/>
      <w:pStyle w:val="Heading2"/>
      <w:lvlText w:val="%1.%2"/>
      <w:lvlJc w:val="left"/>
      <w:pPr>
        <w:ind w:left="737" w:hanging="737"/>
      </w:pPr>
      <w:rPr>
        <w:rFonts w:ascii="Calibri" w:hAnsi="Calibri" w:hint="default"/>
        <w:b w:val="0"/>
        <w:i w:val="0"/>
        <w:caps w:val="0"/>
        <w:strike w:val="0"/>
        <w:dstrike w:val="0"/>
        <w:vanish w:val="0"/>
        <w:sz w:val="28"/>
        <w:u w:val="none"/>
        <w:vertAlign w:val="baseline"/>
      </w:rPr>
    </w:lvl>
    <w:lvl w:ilvl="2">
      <w:start w:val="1"/>
      <w:numFmt w:val="decimal"/>
      <w:pStyle w:val="Heading3"/>
      <w:lvlText w:val="%1.%2.%3"/>
      <w:lvlJc w:val="left"/>
      <w:pPr>
        <w:tabs>
          <w:tab w:val="num" w:pos="737"/>
        </w:tabs>
        <w:ind w:left="737" w:hanging="737"/>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A447B4D"/>
    <w:multiLevelType w:val="multilevel"/>
    <w:tmpl w:val="C6786AC0"/>
    <w:styleLink w:val="CurrentList1"/>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C887168"/>
    <w:multiLevelType w:val="multilevel"/>
    <w:tmpl w:val="42DA31F2"/>
    <w:styleLink w:val="CurrentList1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2.%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2B3DD3"/>
    <w:multiLevelType w:val="hybridMultilevel"/>
    <w:tmpl w:val="2EF6F7E6"/>
    <w:lvl w:ilvl="0" w:tplc="CE7CFFA6">
      <w:start w:val="1"/>
      <w:numFmt w:val="bullet"/>
      <w:pStyle w:val="ng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DF289C"/>
    <w:multiLevelType w:val="multilevel"/>
    <w:tmpl w:val="F0661DA8"/>
    <w:styleLink w:val="CurrentList3"/>
    <w:lvl w:ilvl="0">
      <w:start w:val="1"/>
      <w:numFmt w:val="decimal"/>
      <w:lvlText w:val="%1."/>
      <w:lvlJc w:val="left"/>
      <w:pPr>
        <w:tabs>
          <w:tab w:val="num" w:pos="0"/>
        </w:tabs>
        <w:ind w:left="0" w:hanging="720"/>
      </w:pPr>
      <w:rPr>
        <w:rFonts w:hint="default"/>
      </w:rPr>
    </w:lvl>
    <w:lvl w:ilvl="1">
      <w:start w:val="1"/>
      <w:numFmt w:val="decimal"/>
      <w:lvlText w:val="%2.%1"/>
      <w:lvlJc w:val="left"/>
      <w:pPr>
        <w:tabs>
          <w:tab w:val="num" w:pos="720"/>
        </w:tabs>
        <w:ind w:left="720" w:hanging="720"/>
      </w:pPr>
      <w:rPr>
        <w:rFonts w:hint="default"/>
      </w:rPr>
    </w:lvl>
    <w:lvl w:ilvl="2">
      <w:start w:val="1"/>
      <w:numFmt w:val="decimal"/>
      <w:lvlText w:val="%2.%3."/>
      <w:lvlJc w:val="left"/>
      <w:pPr>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9."/>
      <w:lvlJc w:val="left"/>
      <w:pPr>
        <w:tabs>
          <w:tab w:val="num" w:pos="5760"/>
        </w:tabs>
        <w:ind w:left="5760" w:hanging="720"/>
      </w:pPr>
      <w:rPr>
        <w:rFonts w:hint="default"/>
      </w:rPr>
    </w:lvl>
  </w:abstractNum>
  <w:abstractNum w:abstractNumId="10" w15:restartNumberingAfterBreak="0">
    <w:nsid w:val="173F7B11"/>
    <w:multiLevelType w:val="multilevel"/>
    <w:tmpl w:val="F9BE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41C76"/>
    <w:multiLevelType w:val="hybridMultilevel"/>
    <w:tmpl w:val="11A8CB42"/>
    <w:lvl w:ilvl="0" w:tplc="57AAA594">
      <w:start w:val="1"/>
      <w:numFmt w:val="bullet"/>
      <w:lvlText w:val=""/>
      <w:lvlJc w:val="left"/>
      <w:pPr>
        <w:ind w:left="927" w:hanging="360"/>
      </w:pPr>
      <w:rPr>
        <w:rFonts w:ascii="Symbol" w:hAnsi="Symbol" w:hint="default"/>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2" w15:restartNumberingAfterBreak="0">
    <w:nsid w:val="18647829"/>
    <w:multiLevelType w:val="hybridMultilevel"/>
    <w:tmpl w:val="C520E182"/>
    <w:lvl w:ilvl="0" w:tplc="F9E2EBE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9947123"/>
    <w:multiLevelType w:val="multilevel"/>
    <w:tmpl w:val="264E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F3DDE"/>
    <w:multiLevelType w:val="multilevel"/>
    <w:tmpl w:val="FEE07B5E"/>
    <w:styleLink w:val="CurrentList1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F483E22"/>
    <w:multiLevelType w:val="multilevel"/>
    <w:tmpl w:val="F0661DA8"/>
    <w:styleLink w:val="CurrentList4"/>
    <w:lvl w:ilvl="0">
      <w:start w:val="1"/>
      <w:numFmt w:val="decimal"/>
      <w:lvlText w:val="%1."/>
      <w:lvlJc w:val="left"/>
      <w:pPr>
        <w:tabs>
          <w:tab w:val="num" w:pos="0"/>
        </w:tabs>
        <w:ind w:left="0" w:hanging="720"/>
      </w:pPr>
      <w:rPr>
        <w:rFonts w:hint="default"/>
      </w:rPr>
    </w:lvl>
    <w:lvl w:ilvl="1">
      <w:start w:val="1"/>
      <w:numFmt w:val="decimal"/>
      <w:lvlText w:val="%2.%1"/>
      <w:lvlJc w:val="left"/>
      <w:pPr>
        <w:tabs>
          <w:tab w:val="num" w:pos="720"/>
        </w:tabs>
        <w:ind w:left="720" w:hanging="720"/>
      </w:pPr>
      <w:rPr>
        <w:rFonts w:hint="default"/>
      </w:rPr>
    </w:lvl>
    <w:lvl w:ilvl="2">
      <w:start w:val="1"/>
      <w:numFmt w:val="decimal"/>
      <w:lvlText w:val="%2.%3."/>
      <w:lvlJc w:val="left"/>
      <w:pPr>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9."/>
      <w:lvlJc w:val="left"/>
      <w:pPr>
        <w:tabs>
          <w:tab w:val="num" w:pos="5760"/>
        </w:tabs>
        <w:ind w:left="5760" w:hanging="720"/>
      </w:pPr>
      <w:rPr>
        <w:rFonts w:hint="default"/>
      </w:rPr>
    </w:lvl>
  </w:abstractNum>
  <w:abstractNum w:abstractNumId="16" w15:restartNumberingAfterBreak="0">
    <w:nsid w:val="1F6D4C05"/>
    <w:multiLevelType w:val="multilevel"/>
    <w:tmpl w:val="3B74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0010B"/>
    <w:multiLevelType w:val="multilevel"/>
    <w:tmpl w:val="C48A6D66"/>
    <w:styleLink w:val="CurrentList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4F74B76"/>
    <w:multiLevelType w:val="multilevel"/>
    <w:tmpl w:val="2CE82634"/>
    <w:styleLink w:val="CurrentList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5D234C0"/>
    <w:multiLevelType w:val="multilevel"/>
    <w:tmpl w:val="E83600BE"/>
    <w:styleLink w:val="CurrentList8"/>
    <w:lvl w:ilvl="0">
      <w:start w:val="1"/>
      <w:numFmt w:val="decimal"/>
      <w:lvlText w:val="%1."/>
      <w:lvlJc w:val="left"/>
      <w:pPr>
        <w:tabs>
          <w:tab w:val="num" w:pos="360"/>
        </w:tabs>
        <w:ind w:left="360" w:hanging="720"/>
      </w:pPr>
      <w:rPr>
        <w:rFonts w:hint="default"/>
      </w:rPr>
    </w:lvl>
    <w:lvl w:ilvl="1">
      <w:start w:val="1"/>
      <w:numFmt w:val="decimal"/>
      <w:lvlText w:val="%2."/>
      <w:lvlJc w:val="left"/>
      <w:pPr>
        <w:ind w:left="1080" w:hanging="720"/>
      </w:pPr>
      <w:rPr>
        <w:rFonts w:hint="default"/>
      </w:rPr>
    </w:lvl>
    <w:lvl w:ilvl="2">
      <w:start w:val="1"/>
      <w:numFmt w:val="decimal"/>
      <w:lvlText w:val="%2%3."/>
      <w:lvlJc w:val="left"/>
      <w:pPr>
        <w:tabs>
          <w:tab w:val="num" w:pos="1800"/>
        </w:tabs>
        <w:ind w:left="1800" w:hanging="720"/>
      </w:pPr>
      <w:rPr>
        <w:rFonts w:hint="default"/>
      </w:rPr>
    </w:lvl>
    <w:lvl w:ilvl="3">
      <w:start w:val="1"/>
      <w:numFmt w:val="decimal"/>
      <w:lvlText w:val="%4."/>
      <w:lvlJc w:val="left"/>
      <w:pPr>
        <w:tabs>
          <w:tab w:val="num" w:pos="2520"/>
        </w:tabs>
        <w:ind w:left="2520" w:hanging="720"/>
      </w:pPr>
      <w:rPr>
        <w:rFonts w:hint="default"/>
      </w:rPr>
    </w:lvl>
    <w:lvl w:ilvl="4">
      <w:start w:val="1"/>
      <w:numFmt w:val="decimal"/>
      <w:lvlText w:val="%5."/>
      <w:lvlJc w:val="left"/>
      <w:pPr>
        <w:tabs>
          <w:tab w:val="num" w:pos="3240"/>
        </w:tabs>
        <w:ind w:left="3240" w:hanging="720"/>
      </w:pPr>
      <w:rPr>
        <w:rFonts w:hint="default"/>
      </w:rPr>
    </w:lvl>
    <w:lvl w:ilvl="5">
      <w:start w:val="1"/>
      <w:numFmt w:val="decimal"/>
      <w:lvlText w:val="%6."/>
      <w:lvlJc w:val="left"/>
      <w:pPr>
        <w:tabs>
          <w:tab w:val="num" w:pos="3960"/>
        </w:tabs>
        <w:ind w:left="3960" w:hanging="720"/>
      </w:pPr>
      <w:rPr>
        <w:rFonts w:hint="default"/>
      </w:rPr>
    </w:lvl>
    <w:lvl w:ilvl="6">
      <w:start w:val="1"/>
      <w:numFmt w:val="decimal"/>
      <w:lvlText w:val="%7."/>
      <w:lvlJc w:val="left"/>
      <w:pPr>
        <w:tabs>
          <w:tab w:val="num" w:pos="4680"/>
        </w:tabs>
        <w:ind w:left="4680" w:hanging="720"/>
      </w:pPr>
      <w:rPr>
        <w:rFonts w:hint="default"/>
      </w:rPr>
    </w:lvl>
    <w:lvl w:ilvl="7">
      <w:start w:val="1"/>
      <w:numFmt w:val="decimal"/>
      <w:lvlText w:val="%8."/>
      <w:lvlJc w:val="left"/>
      <w:pPr>
        <w:tabs>
          <w:tab w:val="num" w:pos="5400"/>
        </w:tabs>
        <w:ind w:left="5400" w:hanging="720"/>
      </w:pPr>
      <w:rPr>
        <w:rFonts w:hint="default"/>
      </w:rPr>
    </w:lvl>
    <w:lvl w:ilvl="8">
      <w:start w:val="1"/>
      <w:numFmt w:val="decimal"/>
      <w:lvlText w:val="%9."/>
      <w:lvlJc w:val="left"/>
      <w:pPr>
        <w:tabs>
          <w:tab w:val="num" w:pos="6120"/>
        </w:tabs>
        <w:ind w:left="6120" w:hanging="720"/>
      </w:pPr>
      <w:rPr>
        <w:rFonts w:hint="default"/>
      </w:rPr>
    </w:lvl>
  </w:abstractNum>
  <w:abstractNum w:abstractNumId="20" w15:restartNumberingAfterBreak="0">
    <w:nsid w:val="26D73644"/>
    <w:multiLevelType w:val="hybridMultilevel"/>
    <w:tmpl w:val="1AD00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DB0008"/>
    <w:multiLevelType w:val="multilevel"/>
    <w:tmpl w:val="CDF60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8023D2"/>
    <w:multiLevelType w:val="hybridMultilevel"/>
    <w:tmpl w:val="3E06F5E6"/>
    <w:lvl w:ilvl="0" w:tplc="869A60BA">
      <w:start w:val="1"/>
      <w:numFmt w:val="bullet"/>
      <w:pStyle w:val="tk-bigbullets"/>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C97F2C"/>
    <w:multiLevelType w:val="multilevel"/>
    <w:tmpl w:val="2C82F24C"/>
    <w:styleLink w:val="CurrentList7"/>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0F017F6"/>
    <w:multiLevelType w:val="multilevel"/>
    <w:tmpl w:val="63D2F00A"/>
    <w:styleLink w:val="CurrentList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1217C87"/>
    <w:multiLevelType w:val="multilevel"/>
    <w:tmpl w:val="9780A174"/>
    <w:styleLink w:val="CurrentList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2651A3B"/>
    <w:multiLevelType w:val="multilevel"/>
    <w:tmpl w:val="56D0DFC4"/>
    <w:styleLink w:val="CurrentList18"/>
    <w:lvl w:ilvl="0">
      <w:start w:val="1"/>
      <w:numFmt w:val="decimal"/>
      <w:lvlText w:val="%1"/>
      <w:lvlJc w:val="left"/>
      <w:pPr>
        <w:ind w:left="737" w:hanging="737"/>
      </w:pPr>
      <w:rPr>
        <w:rFonts w:ascii="Calibri" w:hAnsi="Calibri" w:hint="default"/>
        <w:b w:val="0"/>
        <w:i w:val="0"/>
        <w:caps w:val="0"/>
        <w:strike w:val="0"/>
        <w:dstrike w:val="0"/>
        <w:vanish w:val="0"/>
        <w:sz w:val="36"/>
        <w:u w:val="none"/>
        <w:vertAlign w:val="baseline"/>
      </w:rPr>
    </w:lvl>
    <w:lvl w:ilvl="1">
      <w:start w:val="1"/>
      <w:numFmt w:val="decimal"/>
      <w:lvlText w:val="%1.%2"/>
      <w:lvlJc w:val="left"/>
      <w:pPr>
        <w:ind w:left="737" w:hanging="737"/>
      </w:pPr>
      <w:rPr>
        <w:rFonts w:ascii="Calibri" w:hAnsi="Calibri" w:hint="default"/>
        <w:b w:val="0"/>
        <w:i w:val="0"/>
        <w:caps w:val="0"/>
        <w:strike w:val="0"/>
        <w:dstrike w:val="0"/>
        <w:vanish w:val="0"/>
        <w:sz w:val="28"/>
        <w:u w:val="none"/>
        <w:vertAlign w:val="baseline"/>
      </w:rPr>
    </w:lvl>
    <w:lvl w:ilvl="2">
      <w:start w:val="1"/>
      <w:numFmt w:val="decimal"/>
      <w:lvlText w:val="%1.%2.%3"/>
      <w:lvlJc w:val="left"/>
      <w:pPr>
        <w:ind w:left="720" w:hanging="720"/>
      </w:pPr>
      <w:rPr>
        <w:rFonts w:hint="default"/>
        <w:b w:val="0"/>
        <w:i w:val="0"/>
        <w:caps w:val="0"/>
        <w:strike w:val="0"/>
        <w:dstrike w:val="0"/>
        <w:vanish w:val="0"/>
        <w:sz w:val="24"/>
        <w:u w:val="none"/>
        <w:vertAlign w:val="base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36715D1A"/>
    <w:multiLevelType w:val="hybridMultilevel"/>
    <w:tmpl w:val="F33CEF6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7C95413"/>
    <w:multiLevelType w:val="multilevel"/>
    <w:tmpl w:val="0409001D"/>
    <w:styleLink w:val="CurrentList2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82D5073"/>
    <w:multiLevelType w:val="multilevel"/>
    <w:tmpl w:val="4E4622E0"/>
    <w:styleLink w:val="CurrentList6"/>
    <w:lvl w:ilvl="0">
      <w:start w:val="1"/>
      <w:numFmt w:val="decimal"/>
      <w:lvlText w:val="%1."/>
      <w:lvlJc w:val="left"/>
      <w:pPr>
        <w:tabs>
          <w:tab w:val="num" w:pos="0"/>
        </w:tabs>
        <w:ind w:left="0" w:hanging="720"/>
      </w:pPr>
      <w:rPr>
        <w:rFonts w:hint="default"/>
      </w:rPr>
    </w:lvl>
    <w:lvl w:ilvl="1">
      <w:start w:val="1"/>
      <w:numFmt w:val="decimal"/>
      <w:lvlText w:val="%2."/>
      <w:lvlJc w:val="left"/>
      <w:pPr>
        <w:ind w:left="720" w:hanging="720"/>
      </w:pPr>
      <w:rPr>
        <w:rFonts w:hint="default"/>
      </w:rPr>
    </w:lvl>
    <w:lvl w:ilvl="2">
      <w:start w:val="1"/>
      <w:numFmt w:val="decimal"/>
      <w:lvlText w:val="%2."/>
      <w:lvlJc w:val="left"/>
      <w:pPr>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9."/>
      <w:lvlJc w:val="left"/>
      <w:pPr>
        <w:tabs>
          <w:tab w:val="num" w:pos="5760"/>
        </w:tabs>
        <w:ind w:left="5760" w:hanging="720"/>
      </w:pPr>
      <w:rPr>
        <w:rFonts w:hint="default"/>
      </w:rPr>
    </w:lvl>
  </w:abstractNum>
  <w:abstractNum w:abstractNumId="30" w15:restartNumberingAfterBreak="0">
    <w:nsid w:val="3B2D5B24"/>
    <w:multiLevelType w:val="multilevel"/>
    <w:tmpl w:val="BB901308"/>
    <w:styleLink w:val="CurrentList20"/>
    <w:lvl w:ilvl="0">
      <w:start w:val="1"/>
      <w:numFmt w:val="decimal"/>
      <w:lvlText w:val="%1"/>
      <w:lvlJc w:val="left"/>
      <w:pPr>
        <w:ind w:left="737" w:hanging="737"/>
      </w:pPr>
      <w:rPr>
        <w:rFonts w:hint="default"/>
        <w:b w:val="0"/>
        <w:i w:val="0"/>
        <w:caps w:val="0"/>
        <w:strike w:val="0"/>
        <w:dstrike w:val="0"/>
        <w:vanish w:val="0"/>
        <w:color w:val="auto"/>
        <w:sz w:val="10"/>
        <w:u w:val="none"/>
        <w:vertAlign w:val="baseline"/>
      </w:rPr>
    </w:lvl>
    <w:lvl w:ilvl="1">
      <w:start w:val="1"/>
      <w:numFmt w:val="decimal"/>
      <w:lvlText w:val="%1.%2"/>
      <w:lvlJc w:val="left"/>
      <w:pPr>
        <w:ind w:left="737" w:hanging="73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3D3900E1"/>
    <w:multiLevelType w:val="hybridMultilevel"/>
    <w:tmpl w:val="28581864"/>
    <w:lvl w:ilvl="0" w:tplc="2672421E">
      <w:start w:val="1"/>
      <w:numFmt w:val="bullet"/>
      <w:pStyle w:val="tk-bullets"/>
      <w:lvlText w:val=""/>
      <w:lvlJc w:val="left"/>
      <w:pPr>
        <w:ind w:left="284" w:hanging="284"/>
      </w:pPr>
      <w:rPr>
        <w:rFonts w:ascii="Symbol" w:hAnsi="Symbol" w:hint="default"/>
        <w:b w:val="0"/>
        <w:i w:val="0"/>
        <w:caps w:val="0"/>
        <w:strike w:val="0"/>
        <w:dstrike w:val="0"/>
        <w:vanish w:val="0"/>
        <w:color w:val="auto"/>
        <w:sz w:val="16"/>
        <w:u w:val="none"/>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8600A0"/>
    <w:multiLevelType w:val="multilevel"/>
    <w:tmpl w:val="99420E96"/>
    <w:styleLink w:val="CurrentList2"/>
    <w:lvl w:ilvl="0">
      <w:start w:val="1"/>
      <w:numFmt w:val="decimal"/>
      <w:lvlText w:val="%1."/>
      <w:lvlJc w:val="left"/>
      <w:pPr>
        <w:tabs>
          <w:tab w:val="num" w:pos="0"/>
        </w:tabs>
        <w:ind w:left="0" w:hanging="720"/>
      </w:pPr>
      <w:rPr>
        <w:rFonts w:hint="default"/>
      </w:rPr>
    </w:lvl>
    <w:lvl w:ilvl="1">
      <w:start w:val="1"/>
      <w:numFmt w:val="decimal"/>
      <w:lvlText w:val="%2.%1"/>
      <w:lvlJc w:val="left"/>
      <w:pPr>
        <w:tabs>
          <w:tab w:val="num" w:pos="720"/>
        </w:tabs>
        <w:ind w:left="720" w:hanging="720"/>
      </w:pPr>
      <w:rPr>
        <w:rFonts w:hint="default"/>
      </w:rPr>
    </w:lvl>
    <w:lvl w:ilvl="2">
      <w:start w:val="1"/>
      <w:numFmt w:val="decimal"/>
      <w:lvlText w:val="%2.%3."/>
      <w:lvlJc w:val="left"/>
      <w:pPr>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9."/>
      <w:lvlJc w:val="left"/>
      <w:pPr>
        <w:tabs>
          <w:tab w:val="num" w:pos="5760"/>
        </w:tabs>
        <w:ind w:left="5760" w:hanging="720"/>
      </w:pPr>
      <w:rPr>
        <w:rFonts w:hint="default"/>
      </w:rPr>
    </w:lvl>
  </w:abstractNum>
  <w:abstractNum w:abstractNumId="33" w15:restartNumberingAfterBreak="0">
    <w:nsid w:val="468778B5"/>
    <w:multiLevelType w:val="hybridMultilevel"/>
    <w:tmpl w:val="CB3EAE7A"/>
    <w:lvl w:ilvl="0" w:tplc="C65C3142">
      <w:start w:val="1"/>
      <w:numFmt w:val="bullet"/>
      <w:pStyle w:val="Tablebullets"/>
      <w:lvlText w:val="•"/>
      <w:lvlJc w:val="left"/>
      <w:pPr>
        <w:ind w:left="227" w:hanging="227"/>
      </w:pPr>
      <w:rPr>
        <w:rFonts w:ascii="Calibri" w:hAnsi="Calibri" w:hint="default"/>
        <w:b w:val="0"/>
        <w:i w:val="0"/>
        <w:caps w:val="0"/>
        <w:strike w:val="0"/>
        <w:dstrike w:val="0"/>
        <w:vanish w:val="0"/>
        <w:color w:val="auto"/>
        <w:sz w:val="16"/>
        <w:u w:val="none"/>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72A5879"/>
    <w:multiLevelType w:val="multilevel"/>
    <w:tmpl w:val="0409001D"/>
    <w:styleLink w:val="CurrentList2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499C1AD0"/>
    <w:multiLevelType w:val="multilevel"/>
    <w:tmpl w:val="2E48035E"/>
    <w:lvl w:ilvl="0">
      <w:start w:val="1"/>
      <w:numFmt w:val="bullet"/>
      <w:pStyle w:val="Style3"/>
      <w:lvlText w:val=""/>
      <w:lvlJc w:val="left"/>
      <w:pPr>
        <w:ind w:left="0" w:hanging="360"/>
      </w:pPr>
      <w:rPr>
        <w:rFonts w:ascii="Symbol" w:hAnsi="Symbol" w:hint="default"/>
        <w:color w:val="auto"/>
      </w:rPr>
    </w:lvl>
    <w:lvl w:ilvl="1">
      <w:start w:val="1"/>
      <w:numFmt w:val="bullet"/>
      <w:lvlText w:val=""/>
      <w:lvlJc w:val="left"/>
      <w:pPr>
        <w:ind w:left="360" w:hanging="360"/>
      </w:pPr>
      <w:rPr>
        <w:rFonts w:ascii="Symbol" w:hAnsi="Symbol" w:hint="default"/>
        <w:color w:val="auto"/>
      </w:rPr>
    </w:lvl>
    <w:lvl w:ilvl="2">
      <w:start w:val="1"/>
      <w:numFmt w:val="bullet"/>
      <w:lvlText w:val=""/>
      <w:lvlJc w:val="left"/>
      <w:pPr>
        <w:ind w:left="720" w:hanging="360"/>
      </w:pPr>
      <w:rPr>
        <w:rFonts w:ascii="Wingdings" w:hAnsi="Wingdings" w:hint="default"/>
      </w:rPr>
    </w:lvl>
    <w:lvl w:ilvl="3">
      <w:start w:val="1"/>
      <w:numFmt w:val="bullet"/>
      <w:lvlText w:val=""/>
      <w:lvlJc w:val="left"/>
      <w:pPr>
        <w:ind w:left="1080" w:hanging="360"/>
      </w:pPr>
      <w:rPr>
        <w:rFonts w:ascii="Symbol" w:hAnsi="Symbol" w:hint="default"/>
      </w:rPr>
    </w:lvl>
    <w:lvl w:ilvl="4">
      <w:start w:val="1"/>
      <w:numFmt w:val="bullet"/>
      <w:lvlText w:val=""/>
      <w:lvlJc w:val="left"/>
      <w:pPr>
        <w:ind w:left="1440" w:hanging="360"/>
      </w:pPr>
      <w:rPr>
        <w:rFonts w:ascii="Symbol" w:hAnsi="Symbol" w:hint="default"/>
      </w:rPr>
    </w:lvl>
    <w:lvl w:ilvl="5">
      <w:start w:val="1"/>
      <w:numFmt w:val="bullet"/>
      <w:lvlText w:val=""/>
      <w:lvlJc w:val="left"/>
      <w:pPr>
        <w:ind w:left="1800" w:hanging="360"/>
      </w:pPr>
      <w:rPr>
        <w:rFonts w:ascii="Wingdings" w:hAnsi="Wingdings" w:hint="default"/>
      </w:rPr>
    </w:lvl>
    <w:lvl w:ilvl="6">
      <w:start w:val="1"/>
      <w:numFmt w:val="bullet"/>
      <w:lvlText w:val=""/>
      <w:lvlJc w:val="left"/>
      <w:pPr>
        <w:ind w:left="2160" w:hanging="360"/>
      </w:pPr>
      <w:rPr>
        <w:rFonts w:ascii="Wingdings" w:hAnsi="Wingdings" w:hint="default"/>
      </w:rPr>
    </w:lvl>
    <w:lvl w:ilvl="7">
      <w:start w:val="1"/>
      <w:numFmt w:val="bullet"/>
      <w:lvlText w:val=""/>
      <w:lvlJc w:val="left"/>
      <w:pPr>
        <w:ind w:left="2520" w:hanging="360"/>
      </w:pPr>
      <w:rPr>
        <w:rFonts w:ascii="Symbol" w:hAnsi="Symbol" w:hint="default"/>
      </w:rPr>
    </w:lvl>
    <w:lvl w:ilvl="8">
      <w:start w:val="1"/>
      <w:numFmt w:val="bullet"/>
      <w:lvlText w:val=""/>
      <w:lvlJc w:val="left"/>
      <w:pPr>
        <w:ind w:left="2880" w:hanging="360"/>
      </w:pPr>
      <w:rPr>
        <w:rFonts w:ascii="Symbol" w:hAnsi="Symbol" w:hint="default"/>
      </w:rPr>
    </w:lvl>
  </w:abstractNum>
  <w:abstractNum w:abstractNumId="36" w15:restartNumberingAfterBreak="0">
    <w:nsid w:val="4B677D8C"/>
    <w:multiLevelType w:val="hybridMultilevel"/>
    <w:tmpl w:val="5EC2A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0E5BBF"/>
    <w:multiLevelType w:val="multilevel"/>
    <w:tmpl w:val="E12E655C"/>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2..%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5163097B"/>
    <w:multiLevelType w:val="multilevel"/>
    <w:tmpl w:val="90BCFA0E"/>
    <w:styleLink w:val="CurrentList13"/>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39" w15:restartNumberingAfterBreak="0">
    <w:nsid w:val="52D31F5A"/>
    <w:multiLevelType w:val="multilevel"/>
    <w:tmpl w:val="0A62B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DD0494"/>
    <w:multiLevelType w:val="multilevel"/>
    <w:tmpl w:val="AFE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327B46"/>
    <w:multiLevelType w:val="multilevel"/>
    <w:tmpl w:val="662C43E2"/>
    <w:styleLink w:val="CurrentList21"/>
    <w:lvl w:ilvl="0">
      <w:start w:val="1"/>
      <w:numFmt w:val="bullet"/>
      <w:lvlText w:val=""/>
      <w:lvlJc w:val="left"/>
      <w:pPr>
        <w:ind w:left="720" w:hanging="360"/>
      </w:pPr>
      <w:rPr>
        <w:rFonts w:ascii="Symbol" w:hAnsi="Symbol" w:hint="default"/>
        <w:b w:val="0"/>
        <w:i w:val="0"/>
        <w:caps w:val="0"/>
        <w:strike w:val="0"/>
        <w:dstrike w:val="0"/>
        <w:vanish w:val="0"/>
        <w:color w:val="auto"/>
        <w:sz w:val="16"/>
        <w:u w:val="none"/>
        <w:vertAlign w:val="superscrip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5A54209E"/>
    <w:multiLevelType w:val="multilevel"/>
    <w:tmpl w:val="42286646"/>
    <w:styleLink w:val="CurrentList17"/>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3.%1.%2.%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B2146E3"/>
    <w:multiLevelType w:val="multilevel"/>
    <w:tmpl w:val="90BCFA0E"/>
    <w:styleLink w:val="CurrentList14"/>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44" w15:restartNumberingAfterBreak="0">
    <w:nsid w:val="5C434BCF"/>
    <w:multiLevelType w:val="multilevel"/>
    <w:tmpl w:val="0D7C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8E0AB8"/>
    <w:multiLevelType w:val="multilevel"/>
    <w:tmpl w:val="13921B50"/>
    <w:styleLink w:val="CurrentList22"/>
    <w:lvl w:ilvl="0">
      <w:start w:val="1"/>
      <w:numFmt w:val="bullet"/>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6D6C11B7"/>
    <w:multiLevelType w:val="multilevel"/>
    <w:tmpl w:val="0409001D"/>
    <w:name w:val="ThilosList2"/>
    <w:styleLink w:val="CurrentList2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2131188"/>
    <w:multiLevelType w:val="multilevel"/>
    <w:tmpl w:val="866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0C36B5"/>
    <w:multiLevelType w:val="hybridMultilevel"/>
    <w:tmpl w:val="1BECB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6D5019"/>
    <w:multiLevelType w:val="multilevel"/>
    <w:tmpl w:val="AB5C9E62"/>
    <w:styleLink w:val="CurrentList5"/>
    <w:lvl w:ilvl="0">
      <w:start w:val="1"/>
      <w:numFmt w:val="decimal"/>
      <w:lvlText w:val="%1."/>
      <w:lvlJc w:val="left"/>
      <w:pPr>
        <w:tabs>
          <w:tab w:val="num" w:pos="0"/>
        </w:tabs>
        <w:ind w:left="0" w:hanging="720"/>
      </w:pPr>
      <w:rPr>
        <w:rFonts w:hint="default"/>
      </w:rPr>
    </w:lvl>
    <w:lvl w:ilvl="1">
      <w:start w:val="1"/>
      <w:numFmt w:val="decimal"/>
      <w:lvlText w:val="%2.%1"/>
      <w:lvlJc w:val="left"/>
      <w:pPr>
        <w:ind w:left="720" w:hanging="720"/>
      </w:pPr>
      <w:rPr>
        <w:rFonts w:hint="default"/>
      </w:rPr>
    </w:lvl>
    <w:lvl w:ilvl="2">
      <w:start w:val="1"/>
      <w:numFmt w:val="decimal"/>
      <w:lvlText w:val="%2.%3."/>
      <w:lvlJc w:val="left"/>
      <w:pPr>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9."/>
      <w:lvlJc w:val="left"/>
      <w:pPr>
        <w:tabs>
          <w:tab w:val="num" w:pos="5760"/>
        </w:tabs>
        <w:ind w:left="5760" w:hanging="720"/>
      </w:pPr>
      <w:rPr>
        <w:rFonts w:hint="default"/>
      </w:rPr>
    </w:lvl>
  </w:abstractNum>
  <w:abstractNum w:abstractNumId="50" w15:restartNumberingAfterBreak="0">
    <w:nsid w:val="77722B0B"/>
    <w:multiLevelType w:val="multilevel"/>
    <w:tmpl w:val="1CEA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8715402"/>
    <w:multiLevelType w:val="multilevel"/>
    <w:tmpl w:val="1764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BE6973"/>
    <w:multiLevelType w:val="multilevel"/>
    <w:tmpl w:val="717053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3" w15:restartNumberingAfterBreak="0">
    <w:nsid w:val="7E0D052B"/>
    <w:multiLevelType w:val="hybridMultilevel"/>
    <w:tmpl w:val="F5EE4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F8723E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7450726">
    <w:abstractNumId w:val="6"/>
  </w:num>
  <w:num w:numId="2" w16cid:durableId="554389632">
    <w:abstractNumId w:val="32"/>
  </w:num>
  <w:num w:numId="3" w16cid:durableId="528227429">
    <w:abstractNumId w:val="9"/>
  </w:num>
  <w:num w:numId="4" w16cid:durableId="1740244949">
    <w:abstractNumId w:val="15"/>
  </w:num>
  <w:num w:numId="5" w16cid:durableId="395471983">
    <w:abstractNumId w:val="49"/>
  </w:num>
  <w:num w:numId="6" w16cid:durableId="253319963">
    <w:abstractNumId w:val="29"/>
  </w:num>
  <w:num w:numId="7" w16cid:durableId="94055027">
    <w:abstractNumId w:val="23"/>
  </w:num>
  <w:num w:numId="8" w16cid:durableId="2043091637">
    <w:abstractNumId w:val="19"/>
  </w:num>
  <w:num w:numId="9" w16cid:durableId="720062115">
    <w:abstractNumId w:val="17"/>
  </w:num>
  <w:num w:numId="10" w16cid:durableId="1886328056">
    <w:abstractNumId w:val="37"/>
  </w:num>
  <w:num w:numId="11" w16cid:durableId="2025815742">
    <w:abstractNumId w:val="7"/>
  </w:num>
  <w:num w:numId="12" w16cid:durableId="1593926735">
    <w:abstractNumId w:val="24"/>
  </w:num>
  <w:num w:numId="13" w16cid:durableId="1429503354">
    <w:abstractNumId w:val="38"/>
  </w:num>
  <w:num w:numId="14" w16cid:durableId="711534437">
    <w:abstractNumId w:val="43"/>
  </w:num>
  <w:num w:numId="15" w16cid:durableId="1032805874">
    <w:abstractNumId w:val="2"/>
  </w:num>
  <w:num w:numId="16" w16cid:durableId="670376805">
    <w:abstractNumId w:val="14"/>
  </w:num>
  <w:num w:numId="17" w16cid:durableId="139880967">
    <w:abstractNumId w:val="42"/>
  </w:num>
  <w:num w:numId="18" w16cid:durableId="1165393859">
    <w:abstractNumId w:val="31"/>
  </w:num>
  <w:num w:numId="19" w16cid:durableId="2107384520">
    <w:abstractNumId w:val="26"/>
  </w:num>
  <w:num w:numId="20" w16cid:durableId="593131899">
    <w:abstractNumId w:val="25"/>
  </w:num>
  <w:num w:numId="21" w16cid:durableId="1058940986">
    <w:abstractNumId w:val="30"/>
  </w:num>
  <w:num w:numId="22" w16cid:durableId="23332378">
    <w:abstractNumId w:val="41"/>
  </w:num>
  <w:num w:numId="23" w16cid:durableId="1520006797">
    <w:abstractNumId w:val="45"/>
  </w:num>
  <w:num w:numId="24" w16cid:durableId="535508630">
    <w:abstractNumId w:val="18"/>
  </w:num>
  <w:num w:numId="25" w16cid:durableId="315768234">
    <w:abstractNumId w:val="22"/>
  </w:num>
  <w:num w:numId="26" w16cid:durableId="1230195510">
    <w:abstractNumId w:val="3"/>
  </w:num>
  <w:num w:numId="27" w16cid:durableId="2026400256">
    <w:abstractNumId w:val="34"/>
  </w:num>
  <w:num w:numId="28" w16cid:durableId="15542609">
    <w:abstractNumId w:val="28"/>
  </w:num>
  <w:num w:numId="29" w16cid:durableId="1626539631">
    <w:abstractNumId w:val="46"/>
  </w:num>
  <w:num w:numId="30" w16cid:durableId="991252494">
    <w:abstractNumId w:val="33"/>
  </w:num>
  <w:num w:numId="31" w16cid:durableId="928582086">
    <w:abstractNumId w:val="35"/>
  </w:num>
  <w:num w:numId="32" w16cid:durableId="1262184904">
    <w:abstractNumId w:val="0"/>
  </w:num>
  <w:num w:numId="33" w16cid:durableId="411243078">
    <w:abstractNumId w:val="5"/>
  </w:num>
  <w:num w:numId="34" w16cid:durableId="959608947">
    <w:abstractNumId w:val="8"/>
  </w:num>
  <w:num w:numId="35" w16cid:durableId="1596473714">
    <w:abstractNumId w:val="4"/>
  </w:num>
  <w:num w:numId="36" w16cid:durableId="243997064">
    <w:abstractNumId w:val="27"/>
  </w:num>
  <w:num w:numId="37" w16cid:durableId="937444483">
    <w:abstractNumId w:val="12"/>
  </w:num>
  <w:num w:numId="38" w16cid:durableId="394208538">
    <w:abstractNumId w:val="54"/>
  </w:num>
  <w:num w:numId="39" w16cid:durableId="1712075868">
    <w:abstractNumId w:val="53"/>
  </w:num>
  <w:num w:numId="40" w16cid:durableId="1813517383">
    <w:abstractNumId w:val="1"/>
  </w:num>
  <w:num w:numId="41" w16cid:durableId="1341204173">
    <w:abstractNumId w:val="51"/>
  </w:num>
  <w:num w:numId="42" w16cid:durableId="1271862023">
    <w:abstractNumId w:val="39"/>
  </w:num>
  <w:num w:numId="43" w16cid:durableId="585460476">
    <w:abstractNumId w:val="16"/>
  </w:num>
  <w:num w:numId="44" w16cid:durableId="1833137876">
    <w:abstractNumId w:val="48"/>
  </w:num>
  <w:num w:numId="45" w16cid:durableId="203323868">
    <w:abstractNumId w:val="36"/>
  </w:num>
  <w:num w:numId="46" w16cid:durableId="110169544">
    <w:abstractNumId w:val="10"/>
  </w:num>
  <w:num w:numId="47" w16cid:durableId="1901402388">
    <w:abstractNumId w:val="47"/>
  </w:num>
  <w:num w:numId="48" w16cid:durableId="1274094551">
    <w:abstractNumId w:val="20"/>
  </w:num>
  <w:num w:numId="49" w16cid:durableId="1977252297">
    <w:abstractNumId w:val="52"/>
  </w:num>
  <w:num w:numId="50" w16cid:durableId="522287236">
    <w:abstractNumId w:val="50"/>
  </w:num>
  <w:num w:numId="51" w16cid:durableId="154303303">
    <w:abstractNumId w:val="21"/>
  </w:num>
  <w:num w:numId="52" w16cid:durableId="166289163">
    <w:abstractNumId w:val="44"/>
  </w:num>
  <w:num w:numId="53" w16cid:durableId="588389159">
    <w:abstractNumId w:val="11"/>
  </w:num>
  <w:num w:numId="54" w16cid:durableId="493227460">
    <w:abstractNumId w:val="40"/>
  </w:num>
  <w:num w:numId="55" w16cid:durableId="1075010706">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activeWritingStyle w:appName="MSWord" w:lang="de-DE" w:vendorID="64" w:dllVersion="0" w:nlCheck="1" w:checkStyle="0"/>
  <w:activeWritingStyle w:appName="MSWord" w:lang="en-US" w:vendorID="64" w:dllVersion="0" w:nlCheck="1" w:checkStyle="0"/>
  <w:attachedTemplate r:id="rId1"/>
  <w:linkStyles/>
  <w:defaultTabStop w:val="709"/>
  <w:autoHyphenation/>
  <w:hyphenationZone w:val="425"/>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2C6"/>
    <w:rsid w:val="00011A33"/>
    <w:rsid w:val="00015049"/>
    <w:rsid w:val="000169D8"/>
    <w:rsid w:val="000224D7"/>
    <w:rsid w:val="00032379"/>
    <w:rsid w:val="00035166"/>
    <w:rsid w:val="00040311"/>
    <w:rsid w:val="0005522D"/>
    <w:rsid w:val="00060812"/>
    <w:rsid w:val="00064446"/>
    <w:rsid w:val="000668DA"/>
    <w:rsid w:val="00067E00"/>
    <w:rsid w:val="00073F25"/>
    <w:rsid w:val="00077267"/>
    <w:rsid w:val="00082B2D"/>
    <w:rsid w:val="00086380"/>
    <w:rsid w:val="00087785"/>
    <w:rsid w:val="00091479"/>
    <w:rsid w:val="0009637D"/>
    <w:rsid w:val="000A0EE8"/>
    <w:rsid w:val="000A109A"/>
    <w:rsid w:val="000A37FC"/>
    <w:rsid w:val="000A602A"/>
    <w:rsid w:val="000B57F9"/>
    <w:rsid w:val="000B5876"/>
    <w:rsid w:val="000C177E"/>
    <w:rsid w:val="000C1799"/>
    <w:rsid w:val="000C3E52"/>
    <w:rsid w:val="000C3EE3"/>
    <w:rsid w:val="000C4152"/>
    <w:rsid w:val="000C5EB2"/>
    <w:rsid w:val="000D0457"/>
    <w:rsid w:val="000D1572"/>
    <w:rsid w:val="000D3348"/>
    <w:rsid w:val="000D3C8F"/>
    <w:rsid w:val="000F07F7"/>
    <w:rsid w:val="000F3567"/>
    <w:rsid w:val="00105435"/>
    <w:rsid w:val="00112DBA"/>
    <w:rsid w:val="001311CB"/>
    <w:rsid w:val="001311FB"/>
    <w:rsid w:val="0014180E"/>
    <w:rsid w:val="001422E5"/>
    <w:rsid w:val="001427C2"/>
    <w:rsid w:val="001460EE"/>
    <w:rsid w:val="001463D5"/>
    <w:rsid w:val="001469D3"/>
    <w:rsid w:val="001472CB"/>
    <w:rsid w:val="00150251"/>
    <w:rsid w:val="00155294"/>
    <w:rsid w:val="00157251"/>
    <w:rsid w:val="001578E7"/>
    <w:rsid w:val="00157D04"/>
    <w:rsid w:val="00160149"/>
    <w:rsid w:val="00162605"/>
    <w:rsid w:val="00163F00"/>
    <w:rsid w:val="00164A3E"/>
    <w:rsid w:val="00170B93"/>
    <w:rsid w:val="001723F6"/>
    <w:rsid w:val="001738AB"/>
    <w:rsid w:val="0017397B"/>
    <w:rsid w:val="00175533"/>
    <w:rsid w:val="00180568"/>
    <w:rsid w:val="00191333"/>
    <w:rsid w:val="00194B06"/>
    <w:rsid w:val="001A504A"/>
    <w:rsid w:val="001A5AB0"/>
    <w:rsid w:val="001A624B"/>
    <w:rsid w:val="001B25D2"/>
    <w:rsid w:val="001B72DC"/>
    <w:rsid w:val="001C005F"/>
    <w:rsid w:val="001C0CFB"/>
    <w:rsid w:val="001C1ED7"/>
    <w:rsid w:val="001C61C5"/>
    <w:rsid w:val="001C6731"/>
    <w:rsid w:val="001C6DA7"/>
    <w:rsid w:val="001D5DFE"/>
    <w:rsid w:val="001E0B73"/>
    <w:rsid w:val="001E4ABF"/>
    <w:rsid w:val="001E744E"/>
    <w:rsid w:val="002007FE"/>
    <w:rsid w:val="0021015A"/>
    <w:rsid w:val="002118FC"/>
    <w:rsid w:val="0021251F"/>
    <w:rsid w:val="00214084"/>
    <w:rsid w:val="00216568"/>
    <w:rsid w:val="0022258C"/>
    <w:rsid w:val="002233B3"/>
    <w:rsid w:val="00224D43"/>
    <w:rsid w:val="00227000"/>
    <w:rsid w:val="00237D64"/>
    <w:rsid w:val="00243842"/>
    <w:rsid w:val="00244A72"/>
    <w:rsid w:val="00244B8A"/>
    <w:rsid w:val="00245BC3"/>
    <w:rsid w:val="00247845"/>
    <w:rsid w:val="00252F65"/>
    <w:rsid w:val="0025687C"/>
    <w:rsid w:val="002572A2"/>
    <w:rsid w:val="00260A8F"/>
    <w:rsid w:val="00286394"/>
    <w:rsid w:val="002864E3"/>
    <w:rsid w:val="00287976"/>
    <w:rsid w:val="0029227A"/>
    <w:rsid w:val="00292DFF"/>
    <w:rsid w:val="002935F8"/>
    <w:rsid w:val="002A22A3"/>
    <w:rsid w:val="002B35E4"/>
    <w:rsid w:val="002B6BBF"/>
    <w:rsid w:val="002C2378"/>
    <w:rsid w:val="002C2792"/>
    <w:rsid w:val="002D041A"/>
    <w:rsid w:val="002D0D96"/>
    <w:rsid w:val="002E3065"/>
    <w:rsid w:val="002E6CF4"/>
    <w:rsid w:val="002E7F50"/>
    <w:rsid w:val="002F23BC"/>
    <w:rsid w:val="00304D47"/>
    <w:rsid w:val="003102C6"/>
    <w:rsid w:val="0031046E"/>
    <w:rsid w:val="00314BDF"/>
    <w:rsid w:val="00315219"/>
    <w:rsid w:val="00325E30"/>
    <w:rsid w:val="003341F2"/>
    <w:rsid w:val="0034310A"/>
    <w:rsid w:val="00344806"/>
    <w:rsid w:val="003456F9"/>
    <w:rsid w:val="003458CB"/>
    <w:rsid w:val="0035173A"/>
    <w:rsid w:val="00352A82"/>
    <w:rsid w:val="00357336"/>
    <w:rsid w:val="00365729"/>
    <w:rsid w:val="0036722F"/>
    <w:rsid w:val="003704C8"/>
    <w:rsid w:val="00371753"/>
    <w:rsid w:val="00380936"/>
    <w:rsid w:val="003832AC"/>
    <w:rsid w:val="00383AB4"/>
    <w:rsid w:val="00384342"/>
    <w:rsid w:val="00386D0A"/>
    <w:rsid w:val="00387F95"/>
    <w:rsid w:val="00397A9A"/>
    <w:rsid w:val="003A3AFB"/>
    <w:rsid w:val="003A5E41"/>
    <w:rsid w:val="003B0032"/>
    <w:rsid w:val="003B0450"/>
    <w:rsid w:val="003B095F"/>
    <w:rsid w:val="003B3509"/>
    <w:rsid w:val="003B4058"/>
    <w:rsid w:val="003B4085"/>
    <w:rsid w:val="003B70CE"/>
    <w:rsid w:val="003C62F7"/>
    <w:rsid w:val="003D1FD6"/>
    <w:rsid w:val="003D21C2"/>
    <w:rsid w:val="003D246E"/>
    <w:rsid w:val="003D7423"/>
    <w:rsid w:val="003E2001"/>
    <w:rsid w:val="003E2284"/>
    <w:rsid w:val="003E5433"/>
    <w:rsid w:val="003F221B"/>
    <w:rsid w:val="003F518D"/>
    <w:rsid w:val="003F623F"/>
    <w:rsid w:val="003F6614"/>
    <w:rsid w:val="004052A7"/>
    <w:rsid w:val="004060B2"/>
    <w:rsid w:val="004071F2"/>
    <w:rsid w:val="00410105"/>
    <w:rsid w:val="0041025B"/>
    <w:rsid w:val="0041339D"/>
    <w:rsid w:val="00416220"/>
    <w:rsid w:val="00420D6D"/>
    <w:rsid w:val="004236DE"/>
    <w:rsid w:val="004252D1"/>
    <w:rsid w:val="00431D2F"/>
    <w:rsid w:val="0043785B"/>
    <w:rsid w:val="004461BC"/>
    <w:rsid w:val="00447A3D"/>
    <w:rsid w:val="00453604"/>
    <w:rsid w:val="0045792E"/>
    <w:rsid w:val="00460283"/>
    <w:rsid w:val="0046097D"/>
    <w:rsid w:val="004618CA"/>
    <w:rsid w:val="0046230F"/>
    <w:rsid w:val="00462761"/>
    <w:rsid w:val="00462FE9"/>
    <w:rsid w:val="00463499"/>
    <w:rsid w:val="00463704"/>
    <w:rsid w:val="00464A45"/>
    <w:rsid w:val="00475485"/>
    <w:rsid w:val="00475821"/>
    <w:rsid w:val="00476F38"/>
    <w:rsid w:val="00481B9A"/>
    <w:rsid w:val="00482BF6"/>
    <w:rsid w:val="00487A30"/>
    <w:rsid w:val="00490ED6"/>
    <w:rsid w:val="00491119"/>
    <w:rsid w:val="00492015"/>
    <w:rsid w:val="00492214"/>
    <w:rsid w:val="00493CD5"/>
    <w:rsid w:val="0049612A"/>
    <w:rsid w:val="004A064C"/>
    <w:rsid w:val="004A461B"/>
    <w:rsid w:val="004A6276"/>
    <w:rsid w:val="004B3007"/>
    <w:rsid w:val="004B59E4"/>
    <w:rsid w:val="004B7280"/>
    <w:rsid w:val="004C4132"/>
    <w:rsid w:val="004C48BB"/>
    <w:rsid w:val="004C690C"/>
    <w:rsid w:val="004D2238"/>
    <w:rsid w:val="004D57C0"/>
    <w:rsid w:val="004E0BB1"/>
    <w:rsid w:val="004E396F"/>
    <w:rsid w:val="004E4263"/>
    <w:rsid w:val="004E68B8"/>
    <w:rsid w:val="004E74AE"/>
    <w:rsid w:val="004F0A8D"/>
    <w:rsid w:val="004F4D92"/>
    <w:rsid w:val="004F569C"/>
    <w:rsid w:val="00511E56"/>
    <w:rsid w:val="0051266B"/>
    <w:rsid w:val="005146CF"/>
    <w:rsid w:val="0051567F"/>
    <w:rsid w:val="00520C49"/>
    <w:rsid w:val="00521ADB"/>
    <w:rsid w:val="00522AD4"/>
    <w:rsid w:val="0052649D"/>
    <w:rsid w:val="005276AD"/>
    <w:rsid w:val="0053085F"/>
    <w:rsid w:val="00532C51"/>
    <w:rsid w:val="00534F4B"/>
    <w:rsid w:val="00535B9C"/>
    <w:rsid w:val="00535EA9"/>
    <w:rsid w:val="005367BA"/>
    <w:rsid w:val="00542164"/>
    <w:rsid w:val="005460EB"/>
    <w:rsid w:val="00551FC9"/>
    <w:rsid w:val="0055304B"/>
    <w:rsid w:val="00553576"/>
    <w:rsid w:val="0056161F"/>
    <w:rsid w:val="0056312E"/>
    <w:rsid w:val="00571A82"/>
    <w:rsid w:val="005743D4"/>
    <w:rsid w:val="00575E43"/>
    <w:rsid w:val="00581AC1"/>
    <w:rsid w:val="00583C05"/>
    <w:rsid w:val="005919DF"/>
    <w:rsid w:val="00592EEA"/>
    <w:rsid w:val="00593422"/>
    <w:rsid w:val="0059429D"/>
    <w:rsid w:val="00597319"/>
    <w:rsid w:val="0059768B"/>
    <w:rsid w:val="005A1C03"/>
    <w:rsid w:val="005A3117"/>
    <w:rsid w:val="005A6C11"/>
    <w:rsid w:val="005A6C6D"/>
    <w:rsid w:val="005A7E1A"/>
    <w:rsid w:val="005B20D6"/>
    <w:rsid w:val="005B5A64"/>
    <w:rsid w:val="005B757D"/>
    <w:rsid w:val="005C48C9"/>
    <w:rsid w:val="005C66BE"/>
    <w:rsid w:val="005D5EF1"/>
    <w:rsid w:val="005D7C7F"/>
    <w:rsid w:val="005E0AB2"/>
    <w:rsid w:val="005E2C48"/>
    <w:rsid w:val="005E5996"/>
    <w:rsid w:val="005E7C31"/>
    <w:rsid w:val="005F0C99"/>
    <w:rsid w:val="005F69D3"/>
    <w:rsid w:val="005F6C67"/>
    <w:rsid w:val="0060064D"/>
    <w:rsid w:val="0060147F"/>
    <w:rsid w:val="006037C6"/>
    <w:rsid w:val="00606E9D"/>
    <w:rsid w:val="00607BFD"/>
    <w:rsid w:val="00613381"/>
    <w:rsid w:val="00613F49"/>
    <w:rsid w:val="00621F08"/>
    <w:rsid w:val="00622357"/>
    <w:rsid w:val="006366CC"/>
    <w:rsid w:val="006378FD"/>
    <w:rsid w:val="00641DD1"/>
    <w:rsid w:val="00650B50"/>
    <w:rsid w:val="006532BA"/>
    <w:rsid w:val="0065607A"/>
    <w:rsid w:val="00662C40"/>
    <w:rsid w:val="006651BF"/>
    <w:rsid w:val="006679B0"/>
    <w:rsid w:val="00684E78"/>
    <w:rsid w:val="006A0F60"/>
    <w:rsid w:val="006A4F8B"/>
    <w:rsid w:val="006A7DDD"/>
    <w:rsid w:val="006B5897"/>
    <w:rsid w:val="006C0F44"/>
    <w:rsid w:val="006C3087"/>
    <w:rsid w:val="006C399E"/>
    <w:rsid w:val="006D0DC8"/>
    <w:rsid w:val="006D0E5D"/>
    <w:rsid w:val="006D10AC"/>
    <w:rsid w:val="006D6DA3"/>
    <w:rsid w:val="006E3375"/>
    <w:rsid w:val="006E6F34"/>
    <w:rsid w:val="006F278A"/>
    <w:rsid w:val="006F295B"/>
    <w:rsid w:val="006F609B"/>
    <w:rsid w:val="006F649A"/>
    <w:rsid w:val="006F75F0"/>
    <w:rsid w:val="006F763E"/>
    <w:rsid w:val="007128CA"/>
    <w:rsid w:val="00713F00"/>
    <w:rsid w:val="0071465C"/>
    <w:rsid w:val="00716DDE"/>
    <w:rsid w:val="00716FFB"/>
    <w:rsid w:val="0072214E"/>
    <w:rsid w:val="007245CF"/>
    <w:rsid w:val="0072586E"/>
    <w:rsid w:val="007309E3"/>
    <w:rsid w:val="00735F77"/>
    <w:rsid w:val="007363AA"/>
    <w:rsid w:val="00751EB6"/>
    <w:rsid w:val="00755730"/>
    <w:rsid w:val="00762588"/>
    <w:rsid w:val="00772A2D"/>
    <w:rsid w:val="00781D8B"/>
    <w:rsid w:val="00794CC4"/>
    <w:rsid w:val="0079784D"/>
    <w:rsid w:val="007A1A36"/>
    <w:rsid w:val="007A5792"/>
    <w:rsid w:val="007A665E"/>
    <w:rsid w:val="007A6A3F"/>
    <w:rsid w:val="007B023C"/>
    <w:rsid w:val="007B3231"/>
    <w:rsid w:val="007B40A6"/>
    <w:rsid w:val="007B5990"/>
    <w:rsid w:val="007B710A"/>
    <w:rsid w:val="007C20E5"/>
    <w:rsid w:val="007C4125"/>
    <w:rsid w:val="007C41AB"/>
    <w:rsid w:val="007D00BB"/>
    <w:rsid w:val="007D156B"/>
    <w:rsid w:val="007D7811"/>
    <w:rsid w:val="007E04E2"/>
    <w:rsid w:val="007E0E88"/>
    <w:rsid w:val="007E1FF0"/>
    <w:rsid w:val="007E2DAF"/>
    <w:rsid w:val="007F227D"/>
    <w:rsid w:val="007F3790"/>
    <w:rsid w:val="007F3D40"/>
    <w:rsid w:val="007F507D"/>
    <w:rsid w:val="007F56C4"/>
    <w:rsid w:val="007F572D"/>
    <w:rsid w:val="00802C77"/>
    <w:rsid w:val="00806744"/>
    <w:rsid w:val="0081152F"/>
    <w:rsid w:val="00814389"/>
    <w:rsid w:val="00814993"/>
    <w:rsid w:val="00815A8A"/>
    <w:rsid w:val="0081624C"/>
    <w:rsid w:val="0081739E"/>
    <w:rsid w:val="00820419"/>
    <w:rsid w:val="00821158"/>
    <w:rsid w:val="00832252"/>
    <w:rsid w:val="00834201"/>
    <w:rsid w:val="00834DCB"/>
    <w:rsid w:val="00843AB6"/>
    <w:rsid w:val="00845D59"/>
    <w:rsid w:val="00846885"/>
    <w:rsid w:val="008534C0"/>
    <w:rsid w:val="00855862"/>
    <w:rsid w:val="0085714C"/>
    <w:rsid w:val="00857378"/>
    <w:rsid w:val="00860E69"/>
    <w:rsid w:val="00871400"/>
    <w:rsid w:val="008722EB"/>
    <w:rsid w:val="00873104"/>
    <w:rsid w:val="00875042"/>
    <w:rsid w:val="00885477"/>
    <w:rsid w:val="00887922"/>
    <w:rsid w:val="00892F85"/>
    <w:rsid w:val="008935A4"/>
    <w:rsid w:val="008946C6"/>
    <w:rsid w:val="00896946"/>
    <w:rsid w:val="008B16DE"/>
    <w:rsid w:val="008B5F56"/>
    <w:rsid w:val="008C3FD9"/>
    <w:rsid w:val="008C6D47"/>
    <w:rsid w:val="008C7E1B"/>
    <w:rsid w:val="008D6C0D"/>
    <w:rsid w:val="008E31CE"/>
    <w:rsid w:val="00903923"/>
    <w:rsid w:val="00912132"/>
    <w:rsid w:val="00912FD2"/>
    <w:rsid w:val="00915F07"/>
    <w:rsid w:val="0091678C"/>
    <w:rsid w:val="009232EB"/>
    <w:rsid w:val="009233F3"/>
    <w:rsid w:val="00923498"/>
    <w:rsid w:val="009273A1"/>
    <w:rsid w:val="00927507"/>
    <w:rsid w:val="009313B2"/>
    <w:rsid w:val="00931829"/>
    <w:rsid w:val="00931AB7"/>
    <w:rsid w:val="009334CC"/>
    <w:rsid w:val="00933BE3"/>
    <w:rsid w:val="00940D74"/>
    <w:rsid w:val="00942C15"/>
    <w:rsid w:val="00950F68"/>
    <w:rsid w:val="009526EA"/>
    <w:rsid w:val="00954D33"/>
    <w:rsid w:val="00955E7C"/>
    <w:rsid w:val="00956288"/>
    <w:rsid w:val="009570F0"/>
    <w:rsid w:val="00957760"/>
    <w:rsid w:val="00960986"/>
    <w:rsid w:val="00961BDF"/>
    <w:rsid w:val="00962D4F"/>
    <w:rsid w:val="00963A14"/>
    <w:rsid w:val="00965835"/>
    <w:rsid w:val="00965F8B"/>
    <w:rsid w:val="0097110D"/>
    <w:rsid w:val="009729E3"/>
    <w:rsid w:val="0097341E"/>
    <w:rsid w:val="00974BB8"/>
    <w:rsid w:val="009758C9"/>
    <w:rsid w:val="0097730D"/>
    <w:rsid w:val="00981F5D"/>
    <w:rsid w:val="00994EC3"/>
    <w:rsid w:val="00994F18"/>
    <w:rsid w:val="00995679"/>
    <w:rsid w:val="009A12AB"/>
    <w:rsid w:val="009A5DC2"/>
    <w:rsid w:val="009B1881"/>
    <w:rsid w:val="009B3C30"/>
    <w:rsid w:val="009C1DCE"/>
    <w:rsid w:val="009C2E95"/>
    <w:rsid w:val="009C494E"/>
    <w:rsid w:val="009D445A"/>
    <w:rsid w:val="009D4558"/>
    <w:rsid w:val="009E0BD5"/>
    <w:rsid w:val="009E6A6C"/>
    <w:rsid w:val="009F21F2"/>
    <w:rsid w:val="00A00C19"/>
    <w:rsid w:val="00A04330"/>
    <w:rsid w:val="00A04574"/>
    <w:rsid w:val="00A05DB9"/>
    <w:rsid w:val="00A11286"/>
    <w:rsid w:val="00A1410E"/>
    <w:rsid w:val="00A22134"/>
    <w:rsid w:val="00A2371C"/>
    <w:rsid w:val="00A3164A"/>
    <w:rsid w:val="00A3409C"/>
    <w:rsid w:val="00A41505"/>
    <w:rsid w:val="00A41C21"/>
    <w:rsid w:val="00A42D9B"/>
    <w:rsid w:val="00A452A7"/>
    <w:rsid w:val="00A46E6E"/>
    <w:rsid w:val="00A54C60"/>
    <w:rsid w:val="00A5503A"/>
    <w:rsid w:val="00A56DA8"/>
    <w:rsid w:val="00A57D48"/>
    <w:rsid w:val="00A60E95"/>
    <w:rsid w:val="00A674D2"/>
    <w:rsid w:val="00A70B74"/>
    <w:rsid w:val="00A72FE9"/>
    <w:rsid w:val="00A76DB2"/>
    <w:rsid w:val="00A81F10"/>
    <w:rsid w:val="00A82F0F"/>
    <w:rsid w:val="00A8322D"/>
    <w:rsid w:val="00A92D3A"/>
    <w:rsid w:val="00A93D6E"/>
    <w:rsid w:val="00AA67F4"/>
    <w:rsid w:val="00AB1F70"/>
    <w:rsid w:val="00AB2AE9"/>
    <w:rsid w:val="00AB3C22"/>
    <w:rsid w:val="00AB41F7"/>
    <w:rsid w:val="00AC0AD6"/>
    <w:rsid w:val="00AC197F"/>
    <w:rsid w:val="00AC2ADE"/>
    <w:rsid w:val="00AC2FBD"/>
    <w:rsid w:val="00AC4480"/>
    <w:rsid w:val="00AC5944"/>
    <w:rsid w:val="00AC5E84"/>
    <w:rsid w:val="00AC7110"/>
    <w:rsid w:val="00AD0C73"/>
    <w:rsid w:val="00AD17F7"/>
    <w:rsid w:val="00AD482F"/>
    <w:rsid w:val="00AD5751"/>
    <w:rsid w:val="00AD58D8"/>
    <w:rsid w:val="00AD6C24"/>
    <w:rsid w:val="00AE5391"/>
    <w:rsid w:val="00AE55F4"/>
    <w:rsid w:val="00AE628F"/>
    <w:rsid w:val="00AF11B6"/>
    <w:rsid w:val="00AF4D2B"/>
    <w:rsid w:val="00B01624"/>
    <w:rsid w:val="00B07F9E"/>
    <w:rsid w:val="00B13A37"/>
    <w:rsid w:val="00B13AAE"/>
    <w:rsid w:val="00B146B5"/>
    <w:rsid w:val="00B14DD0"/>
    <w:rsid w:val="00B21083"/>
    <w:rsid w:val="00B31E03"/>
    <w:rsid w:val="00B32EF5"/>
    <w:rsid w:val="00B33D79"/>
    <w:rsid w:val="00B457EE"/>
    <w:rsid w:val="00B4598F"/>
    <w:rsid w:val="00B45EA2"/>
    <w:rsid w:val="00B51F34"/>
    <w:rsid w:val="00B5236E"/>
    <w:rsid w:val="00B5709C"/>
    <w:rsid w:val="00B5712C"/>
    <w:rsid w:val="00B6163C"/>
    <w:rsid w:val="00B61888"/>
    <w:rsid w:val="00B62CC5"/>
    <w:rsid w:val="00B63F88"/>
    <w:rsid w:val="00B7138F"/>
    <w:rsid w:val="00B71575"/>
    <w:rsid w:val="00B71682"/>
    <w:rsid w:val="00B7240E"/>
    <w:rsid w:val="00B72E72"/>
    <w:rsid w:val="00B74667"/>
    <w:rsid w:val="00B82064"/>
    <w:rsid w:val="00B8288E"/>
    <w:rsid w:val="00B828F3"/>
    <w:rsid w:val="00B85D04"/>
    <w:rsid w:val="00B90ECF"/>
    <w:rsid w:val="00BA14A2"/>
    <w:rsid w:val="00BA27B1"/>
    <w:rsid w:val="00BA2E7E"/>
    <w:rsid w:val="00BA3AE7"/>
    <w:rsid w:val="00BA4425"/>
    <w:rsid w:val="00BA55E5"/>
    <w:rsid w:val="00BB18AF"/>
    <w:rsid w:val="00BB400B"/>
    <w:rsid w:val="00BB4C3E"/>
    <w:rsid w:val="00BC02A2"/>
    <w:rsid w:val="00BC2206"/>
    <w:rsid w:val="00BC580F"/>
    <w:rsid w:val="00BC615A"/>
    <w:rsid w:val="00BD079E"/>
    <w:rsid w:val="00BD08D7"/>
    <w:rsid w:val="00BD150C"/>
    <w:rsid w:val="00BD340D"/>
    <w:rsid w:val="00BD6004"/>
    <w:rsid w:val="00BE2DEE"/>
    <w:rsid w:val="00BE5C62"/>
    <w:rsid w:val="00BE69DB"/>
    <w:rsid w:val="00BF1D26"/>
    <w:rsid w:val="00BF2D6E"/>
    <w:rsid w:val="00BF6380"/>
    <w:rsid w:val="00BF697A"/>
    <w:rsid w:val="00BF79F3"/>
    <w:rsid w:val="00C00982"/>
    <w:rsid w:val="00C00C75"/>
    <w:rsid w:val="00C0487C"/>
    <w:rsid w:val="00C04D14"/>
    <w:rsid w:val="00C066AA"/>
    <w:rsid w:val="00C12ADE"/>
    <w:rsid w:val="00C12C3B"/>
    <w:rsid w:val="00C14C15"/>
    <w:rsid w:val="00C15D2A"/>
    <w:rsid w:val="00C16A4F"/>
    <w:rsid w:val="00C17FED"/>
    <w:rsid w:val="00C20F52"/>
    <w:rsid w:val="00C2191B"/>
    <w:rsid w:val="00C21B20"/>
    <w:rsid w:val="00C23C24"/>
    <w:rsid w:val="00C27796"/>
    <w:rsid w:val="00C37273"/>
    <w:rsid w:val="00C37FE5"/>
    <w:rsid w:val="00C403E9"/>
    <w:rsid w:val="00C41D73"/>
    <w:rsid w:val="00C4326B"/>
    <w:rsid w:val="00C5314A"/>
    <w:rsid w:val="00C53CA8"/>
    <w:rsid w:val="00C565AE"/>
    <w:rsid w:val="00C56C64"/>
    <w:rsid w:val="00C60CB9"/>
    <w:rsid w:val="00C636C7"/>
    <w:rsid w:val="00C64B0D"/>
    <w:rsid w:val="00C657DA"/>
    <w:rsid w:val="00C70A92"/>
    <w:rsid w:val="00C7505F"/>
    <w:rsid w:val="00C75D40"/>
    <w:rsid w:val="00C75F79"/>
    <w:rsid w:val="00C75F99"/>
    <w:rsid w:val="00C77EFC"/>
    <w:rsid w:val="00C807B2"/>
    <w:rsid w:val="00C82726"/>
    <w:rsid w:val="00C8620E"/>
    <w:rsid w:val="00C9593B"/>
    <w:rsid w:val="00CA0B66"/>
    <w:rsid w:val="00CA0DCB"/>
    <w:rsid w:val="00CA1F27"/>
    <w:rsid w:val="00CA2297"/>
    <w:rsid w:val="00CA631C"/>
    <w:rsid w:val="00CA728E"/>
    <w:rsid w:val="00CB0EC5"/>
    <w:rsid w:val="00CB1CF3"/>
    <w:rsid w:val="00CB1DE5"/>
    <w:rsid w:val="00CB2319"/>
    <w:rsid w:val="00CB5077"/>
    <w:rsid w:val="00CB6978"/>
    <w:rsid w:val="00CB7CFB"/>
    <w:rsid w:val="00CC0DA6"/>
    <w:rsid w:val="00CC11D1"/>
    <w:rsid w:val="00CC2F8E"/>
    <w:rsid w:val="00CC46CB"/>
    <w:rsid w:val="00CC563A"/>
    <w:rsid w:val="00CC67FA"/>
    <w:rsid w:val="00CC68CA"/>
    <w:rsid w:val="00CD46B6"/>
    <w:rsid w:val="00CD5865"/>
    <w:rsid w:val="00CE6B5A"/>
    <w:rsid w:val="00CE7BD9"/>
    <w:rsid w:val="00CF3316"/>
    <w:rsid w:val="00CF3E42"/>
    <w:rsid w:val="00D0369C"/>
    <w:rsid w:val="00D05670"/>
    <w:rsid w:val="00D1734A"/>
    <w:rsid w:val="00D23A77"/>
    <w:rsid w:val="00D2585A"/>
    <w:rsid w:val="00D25E80"/>
    <w:rsid w:val="00D2629C"/>
    <w:rsid w:val="00D272B3"/>
    <w:rsid w:val="00D307BD"/>
    <w:rsid w:val="00D31719"/>
    <w:rsid w:val="00D320C1"/>
    <w:rsid w:val="00D33567"/>
    <w:rsid w:val="00D33576"/>
    <w:rsid w:val="00D367C1"/>
    <w:rsid w:val="00D36B5F"/>
    <w:rsid w:val="00D37907"/>
    <w:rsid w:val="00D4179A"/>
    <w:rsid w:val="00D4427C"/>
    <w:rsid w:val="00D56365"/>
    <w:rsid w:val="00D575FC"/>
    <w:rsid w:val="00D57C6E"/>
    <w:rsid w:val="00D61712"/>
    <w:rsid w:val="00D622D0"/>
    <w:rsid w:val="00D71EC7"/>
    <w:rsid w:val="00D74934"/>
    <w:rsid w:val="00D863C9"/>
    <w:rsid w:val="00D90097"/>
    <w:rsid w:val="00D907C3"/>
    <w:rsid w:val="00D91E9E"/>
    <w:rsid w:val="00D9285B"/>
    <w:rsid w:val="00D9581C"/>
    <w:rsid w:val="00D95D71"/>
    <w:rsid w:val="00D9632F"/>
    <w:rsid w:val="00D97CF0"/>
    <w:rsid w:val="00DB0570"/>
    <w:rsid w:val="00DB3D23"/>
    <w:rsid w:val="00DB473E"/>
    <w:rsid w:val="00DB52F4"/>
    <w:rsid w:val="00DB7661"/>
    <w:rsid w:val="00DC2130"/>
    <w:rsid w:val="00DC2DCA"/>
    <w:rsid w:val="00DD26CC"/>
    <w:rsid w:val="00DE1944"/>
    <w:rsid w:val="00DE2DCC"/>
    <w:rsid w:val="00DE2E13"/>
    <w:rsid w:val="00DF5A35"/>
    <w:rsid w:val="00DF67C0"/>
    <w:rsid w:val="00DF7B7C"/>
    <w:rsid w:val="00E01E0A"/>
    <w:rsid w:val="00E07016"/>
    <w:rsid w:val="00E10665"/>
    <w:rsid w:val="00E10F08"/>
    <w:rsid w:val="00E10FD9"/>
    <w:rsid w:val="00E167D7"/>
    <w:rsid w:val="00E206F2"/>
    <w:rsid w:val="00E2180C"/>
    <w:rsid w:val="00E23CB9"/>
    <w:rsid w:val="00E251B0"/>
    <w:rsid w:val="00E271EE"/>
    <w:rsid w:val="00E30890"/>
    <w:rsid w:val="00E314A4"/>
    <w:rsid w:val="00E345EC"/>
    <w:rsid w:val="00E358F0"/>
    <w:rsid w:val="00E359E9"/>
    <w:rsid w:val="00E35B7D"/>
    <w:rsid w:val="00E37343"/>
    <w:rsid w:val="00E3766D"/>
    <w:rsid w:val="00E37873"/>
    <w:rsid w:val="00E37A8B"/>
    <w:rsid w:val="00E41A7A"/>
    <w:rsid w:val="00E433DA"/>
    <w:rsid w:val="00E43821"/>
    <w:rsid w:val="00E475A5"/>
    <w:rsid w:val="00E510E4"/>
    <w:rsid w:val="00E536C2"/>
    <w:rsid w:val="00E54D86"/>
    <w:rsid w:val="00E6486E"/>
    <w:rsid w:val="00E66579"/>
    <w:rsid w:val="00E66773"/>
    <w:rsid w:val="00E670B8"/>
    <w:rsid w:val="00E67AE6"/>
    <w:rsid w:val="00E74DCA"/>
    <w:rsid w:val="00E833C5"/>
    <w:rsid w:val="00E86548"/>
    <w:rsid w:val="00E86E29"/>
    <w:rsid w:val="00E902F3"/>
    <w:rsid w:val="00E91C17"/>
    <w:rsid w:val="00E92818"/>
    <w:rsid w:val="00EA61E9"/>
    <w:rsid w:val="00EA6548"/>
    <w:rsid w:val="00EB11B2"/>
    <w:rsid w:val="00EB27C2"/>
    <w:rsid w:val="00EB291D"/>
    <w:rsid w:val="00EB38B3"/>
    <w:rsid w:val="00EB3966"/>
    <w:rsid w:val="00EB3BAD"/>
    <w:rsid w:val="00EB67D1"/>
    <w:rsid w:val="00EB7BB5"/>
    <w:rsid w:val="00EC047F"/>
    <w:rsid w:val="00EC096A"/>
    <w:rsid w:val="00EC1CAB"/>
    <w:rsid w:val="00EC384C"/>
    <w:rsid w:val="00EC77E4"/>
    <w:rsid w:val="00ED1D6D"/>
    <w:rsid w:val="00ED3291"/>
    <w:rsid w:val="00ED6651"/>
    <w:rsid w:val="00EE0429"/>
    <w:rsid w:val="00EE7F98"/>
    <w:rsid w:val="00EF23EC"/>
    <w:rsid w:val="00EF2E0E"/>
    <w:rsid w:val="00EF416F"/>
    <w:rsid w:val="00EF64DD"/>
    <w:rsid w:val="00EF6DFB"/>
    <w:rsid w:val="00EF76C0"/>
    <w:rsid w:val="00F105F9"/>
    <w:rsid w:val="00F11AE3"/>
    <w:rsid w:val="00F11ECB"/>
    <w:rsid w:val="00F135DE"/>
    <w:rsid w:val="00F15BAF"/>
    <w:rsid w:val="00F260E5"/>
    <w:rsid w:val="00F265CF"/>
    <w:rsid w:val="00F27525"/>
    <w:rsid w:val="00F354CB"/>
    <w:rsid w:val="00F4194D"/>
    <w:rsid w:val="00F54092"/>
    <w:rsid w:val="00F545B5"/>
    <w:rsid w:val="00F5497D"/>
    <w:rsid w:val="00F62279"/>
    <w:rsid w:val="00F655F2"/>
    <w:rsid w:val="00F671B3"/>
    <w:rsid w:val="00F72DBB"/>
    <w:rsid w:val="00F80381"/>
    <w:rsid w:val="00F8381B"/>
    <w:rsid w:val="00F8546A"/>
    <w:rsid w:val="00F854BF"/>
    <w:rsid w:val="00F85E0E"/>
    <w:rsid w:val="00F903FA"/>
    <w:rsid w:val="00F91783"/>
    <w:rsid w:val="00F930E5"/>
    <w:rsid w:val="00F97920"/>
    <w:rsid w:val="00F97C61"/>
    <w:rsid w:val="00FA1161"/>
    <w:rsid w:val="00FA2FF9"/>
    <w:rsid w:val="00FA5897"/>
    <w:rsid w:val="00FA6221"/>
    <w:rsid w:val="00FB2599"/>
    <w:rsid w:val="00FB2C7B"/>
    <w:rsid w:val="00FB3E63"/>
    <w:rsid w:val="00FC362B"/>
    <w:rsid w:val="00FC3D09"/>
    <w:rsid w:val="00FC4484"/>
    <w:rsid w:val="00FC69DB"/>
    <w:rsid w:val="00FC787A"/>
    <w:rsid w:val="00FD19A8"/>
    <w:rsid w:val="00FD26EE"/>
    <w:rsid w:val="00FD289B"/>
    <w:rsid w:val="00FE356E"/>
    <w:rsid w:val="00FE45E9"/>
    <w:rsid w:val="00FE5909"/>
    <w:rsid w:val="00FE61F7"/>
    <w:rsid w:val="00FE77E2"/>
    <w:rsid w:val="00FF4806"/>
    <w:rsid w:val="00FF54B9"/>
    <w:rsid w:val="00FF5C54"/>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2245"/>
  <w15:docId w15:val="{76AE059D-3308-1944-B537-1F8B9BB2D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7" w:unhideWhenUsed="1" w:qFormat="1"/>
    <w:lsdException w:name="heading 3" w:semiHidden="1" w:uiPriority="8"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65C"/>
    <w:pPr>
      <w:keepNext/>
      <w:keepLines/>
      <w:suppressAutoHyphens w:val="0"/>
      <w:spacing w:after="120"/>
    </w:pPr>
    <w:rPr>
      <w:rFonts w:ascii="Calibri" w:hAnsi="Calibri"/>
      <w:sz w:val="24"/>
      <w:szCs w:val="24"/>
      <w:lang w:eastAsia="de-DE"/>
    </w:rPr>
  </w:style>
  <w:style w:type="paragraph" w:styleId="Heading1">
    <w:name w:val="heading 1"/>
    <w:basedOn w:val="Normal"/>
    <w:next w:val="Normal"/>
    <w:link w:val="Heading1Char"/>
    <w:uiPriority w:val="6"/>
    <w:qFormat/>
    <w:rsid w:val="0071465C"/>
    <w:pPr>
      <w:numPr>
        <w:numId w:val="33"/>
      </w:numPr>
      <w:tabs>
        <w:tab w:val="left" w:pos="737"/>
      </w:tabs>
      <w:spacing w:before="360" w:after="240"/>
      <w:outlineLvl w:val="0"/>
    </w:pPr>
    <w:rPr>
      <w:rFonts w:eastAsiaTheme="minorHAnsi" w:cstheme="minorBidi"/>
      <w:bCs/>
      <w:color w:val="2F5496" w:themeColor="accent1" w:themeShade="BF"/>
      <w:kern w:val="2"/>
      <w:sz w:val="36"/>
      <w:szCs w:val="48"/>
      <w:lang w:eastAsia="en-GB"/>
      <w14:ligatures w14:val="standardContextual"/>
    </w:rPr>
  </w:style>
  <w:style w:type="paragraph" w:styleId="Heading2">
    <w:name w:val="heading 2"/>
    <w:basedOn w:val="Normal"/>
    <w:next w:val="Normal"/>
    <w:link w:val="Heading2Char"/>
    <w:uiPriority w:val="7"/>
    <w:unhideWhenUsed/>
    <w:qFormat/>
    <w:rsid w:val="0071465C"/>
    <w:pPr>
      <w:numPr>
        <w:ilvl w:val="1"/>
        <w:numId w:val="33"/>
      </w:numPr>
      <w:spacing w:before="360"/>
      <w:outlineLvl w:val="1"/>
    </w:pPr>
    <w:rPr>
      <w:rFonts w:eastAsiaTheme="majorEastAsia" w:cs="Calibri Light"/>
      <w:bCs/>
      <w:color w:val="2F5496" w:themeColor="accent1" w:themeShade="BF"/>
      <w:kern w:val="2"/>
      <w:sz w:val="28"/>
      <w:szCs w:val="26"/>
      <w14:ligatures w14:val="standardContextual"/>
    </w:rPr>
  </w:style>
  <w:style w:type="paragraph" w:styleId="Heading3">
    <w:name w:val="heading 3"/>
    <w:basedOn w:val="Normal"/>
    <w:next w:val="Normal"/>
    <w:link w:val="Heading3Char"/>
    <w:uiPriority w:val="8"/>
    <w:unhideWhenUsed/>
    <w:qFormat/>
    <w:rsid w:val="0071465C"/>
    <w:pPr>
      <w:numPr>
        <w:ilvl w:val="2"/>
        <w:numId w:val="33"/>
      </w:numPr>
      <w:spacing w:before="360"/>
      <w:outlineLvl w:val="2"/>
    </w:pPr>
    <w:rPr>
      <w:rFonts w:eastAsiaTheme="minorHAnsi" w:cstheme="minorBidi"/>
      <w:color w:val="2F5496" w:themeColor="accent1" w:themeShade="BF"/>
      <w:kern w:val="2"/>
      <w14:ligatures w14:val="standardContextual"/>
    </w:rPr>
  </w:style>
  <w:style w:type="paragraph" w:styleId="Heading4">
    <w:name w:val="heading 4"/>
    <w:basedOn w:val="Normal"/>
    <w:next w:val="Normal"/>
    <w:link w:val="Heading4Char"/>
    <w:uiPriority w:val="9"/>
    <w:unhideWhenUsed/>
    <w:qFormat/>
    <w:rsid w:val="0071465C"/>
    <w:pPr>
      <w:numPr>
        <w:ilvl w:val="3"/>
        <w:numId w:val="33"/>
      </w:numPr>
      <w:spacing w:before="360"/>
      <w:outlineLvl w:val="3"/>
    </w:pPr>
    <w:rPr>
      <w:rFonts w:asciiTheme="majorHAnsi" w:eastAsiaTheme="majorEastAsia" w:hAnsiTheme="majorHAnsi" w:cstheme="majorBidi"/>
      <w:iCs/>
      <w:color w:val="2F5496" w:themeColor="accent1" w:themeShade="BF"/>
    </w:rPr>
  </w:style>
  <w:style w:type="paragraph" w:styleId="Heading5">
    <w:name w:val="heading 5"/>
    <w:basedOn w:val="Normal"/>
    <w:next w:val="Normal"/>
    <w:link w:val="Heading5Char"/>
    <w:uiPriority w:val="9"/>
    <w:semiHidden/>
    <w:unhideWhenUsed/>
    <w:rsid w:val="0071465C"/>
    <w:pPr>
      <w:numPr>
        <w:ilvl w:val="4"/>
        <w:numId w:val="3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rsid w:val="0071465C"/>
    <w:pPr>
      <w:numPr>
        <w:ilvl w:val="5"/>
        <w:numId w:val="2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71465C"/>
    <w:pPr>
      <w:numPr>
        <w:ilvl w:val="6"/>
        <w:numId w:val="2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1465C"/>
    <w:pPr>
      <w:numPr>
        <w:ilvl w:val="7"/>
        <w:numId w:val="2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1465C"/>
    <w:pPr>
      <w:numPr>
        <w:ilvl w:val="8"/>
        <w:numId w:val="2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146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65C"/>
  </w:style>
  <w:style w:type="character" w:customStyle="1" w:styleId="berschrift1Zchn">
    <w:name w:val="Überschrift 1 Zchn"/>
    <w:basedOn w:val="DefaultParagraphFont"/>
    <w:uiPriority w:val="6"/>
    <w:qFormat/>
    <w:rsid w:val="006D10AC"/>
    <w:rPr>
      <w:rFonts w:ascii="Calibri" w:eastAsiaTheme="minorHAnsi" w:hAnsi="Calibri" w:cstheme="minorBidi"/>
      <w:bCs/>
      <w:color w:val="2F5496" w:themeColor="accent1" w:themeShade="BF"/>
      <w:kern w:val="2"/>
      <w:sz w:val="36"/>
      <w:szCs w:val="48"/>
      <w:lang w:eastAsia="en-GB"/>
      <w14:ligatures w14:val="standardContextual"/>
    </w:rPr>
  </w:style>
  <w:style w:type="character" w:customStyle="1" w:styleId="berschrift2Zchn">
    <w:name w:val="Überschrift 2 Zchn"/>
    <w:basedOn w:val="DefaultParagraphFont"/>
    <w:uiPriority w:val="7"/>
    <w:qFormat/>
    <w:rsid w:val="006D10AC"/>
    <w:rPr>
      <w:rFonts w:ascii="Calibri" w:eastAsiaTheme="majorEastAsia" w:hAnsi="Calibri" w:cs="Calibri Light"/>
      <w:bCs/>
      <w:color w:val="2F5496" w:themeColor="accent1" w:themeShade="BF"/>
      <w:kern w:val="2"/>
      <w:sz w:val="28"/>
      <w:szCs w:val="26"/>
      <w:lang w:eastAsia="de-DE"/>
      <w14:ligatures w14:val="standardContextual"/>
    </w:rPr>
  </w:style>
  <w:style w:type="character" w:styleId="Hyperlink">
    <w:name w:val="Hyperlink"/>
    <w:basedOn w:val="DefaultParagraphFont"/>
    <w:uiPriority w:val="99"/>
    <w:unhideWhenUsed/>
    <w:rsid w:val="0071465C"/>
    <w:rPr>
      <w:color w:val="0563C1" w:themeColor="hyperlink"/>
      <w:u w:val="single"/>
    </w:rPr>
  </w:style>
  <w:style w:type="character" w:styleId="FollowedHyperlink">
    <w:name w:val="FollowedHyperlink"/>
    <w:basedOn w:val="DefaultParagraphFont"/>
    <w:uiPriority w:val="99"/>
    <w:semiHidden/>
    <w:unhideWhenUsed/>
    <w:rsid w:val="0071465C"/>
    <w:rPr>
      <w:color w:val="954F72" w:themeColor="followedHyperlink"/>
      <w:u w:val="single"/>
    </w:rPr>
  </w:style>
  <w:style w:type="character" w:customStyle="1" w:styleId="s1">
    <w:name w:val="s1"/>
    <w:basedOn w:val="DefaultParagraphFont"/>
    <w:rsid w:val="0071465C"/>
    <w:rPr>
      <w:rFonts w:ascii="Times" w:hAnsi="Times"/>
      <w:sz w:val="9"/>
      <w:szCs w:val="9"/>
    </w:rPr>
  </w:style>
  <w:style w:type="character" w:customStyle="1" w:styleId="s2">
    <w:name w:val="s2"/>
    <w:basedOn w:val="DefaultParagraphFont"/>
    <w:rsid w:val="0071465C"/>
    <w:rPr>
      <w:rFonts w:ascii="Helvetica" w:hAnsi="Helvetica"/>
      <w:sz w:val="14"/>
      <w:szCs w:val="14"/>
    </w:rPr>
  </w:style>
  <w:style w:type="character" w:customStyle="1" w:styleId="s3">
    <w:name w:val="s3"/>
    <w:basedOn w:val="DefaultParagraphFont"/>
    <w:rsid w:val="0071465C"/>
    <w:rPr>
      <w:color w:val="000000"/>
    </w:rPr>
  </w:style>
  <w:style w:type="character" w:customStyle="1" w:styleId="UnresolvedMention1">
    <w:name w:val="Unresolved Mention1"/>
    <w:basedOn w:val="DefaultParagraphFont"/>
    <w:uiPriority w:val="1"/>
    <w:rsid w:val="0071465C"/>
    <w:rPr>
      <w:color w:val="605E5C"/>
      <w:shd w:val="clear" w:color="auto" w:fill="E1DFDD"/>
    </w:rPr>
  </w:style>
  <w:style w:type="character" w:customStyle="1" w:styleId="KopfzeileZchn">
    <w:name w:val="Kopfzeile Zchn"/>
    <w:basedOn w:val="DefaultParagraphFont"/>
    <w:uiPriority w:val="99"/>
    <w:qFormat/>
    <w:rsid w:val="006D10AC"/>
    <w:rPr>
      <w:rFonts w:ascii="Calibri" w:hAnsi="Calibri" w:cs="Calibri"/>
      <w:lang w:val="en-US"/>
    </w:rPr>
  </w:style>
  <w:style w:type="character" w:customStyle="1" w:styleId="FuzeileZchn">
    <w:name w:val="Fußzeile Zchn"/>
    <w:basedOn w:val="DefaultParagraphFont"/>
    <w:uiPriority w:val="99"/>
    <w:qFormat/>
    <w:rsid w:val="006D10AC"/>
    <w:rPr>
      <w:rFonts w:ascii="Calibri" w:hAnsi="Calibri" w:cs="Calibri"/>
      <w:lang w:val="en-US"/>
    </w:rPr>
  </w:style>
  <w:style w:type="character" w:styleId="CommentReference">
    <w:name w:val="annotation reference"/>
    <w:basedOn w:val="DefaultParagraphFont"/>
    <w:uiPriority w:val="99"/>
    <w:semiHidden/>
    <w:unhideWhenUsed/>
    <w:qFormat/>
    <w:rsid w:val="0071465C"/>
    <w:rPr>
      <w:sz w:val="18"/>
      <w:szCs w:val="18"/>
    </w:rPr>
  </w:style>
  <w:style w:type="character" w:customStyle="1" w:styleId="KommentartextZchn">
    <w:name w:val="Kommentartext Zchn"/>
    <w:basedOn w:val="DefaultParagraphFont"/>
    <w:uiPriority w:val="99"/>
    <w:semiHidden/>
    <w:qFormat/>
    <w:rsid w:val="006D10AC"/>
    <w:rPr>
      <w:rFonts w:ascii="Calibri" w:hAnsi="Calibri" w:cs="Calibri"/>
      <w:lang w:val="en-US"/>
    </w:rPr>
  </w:style>
  <w:style w:type="character" w:customStyle="1" w:styleId="KommentarthemaZchn">
    <w:name w:val="Kommentarthema Zchn"/>
    <w:basedOn w:val="KommentartextZchn"/>
    <w:uiPriority w:val="99"/>
    <w:semiHidden/>
    <w:qFormat/>
    <w:rsid w:val="006D10AC"/>
    <w:rPr>
      <w:rFonts w:ascii="Calibri" w:hAnsi="Calibri" w:cs="Calibri"/>
      <w:b/>
      <w:bCs/>
      <w:lang w:val="en-US"/>
    </w:rPr>
  </w:style>
  <w:style w:type="character" w:customStyle="1" w:styleId="hgkelc">
    <w:name w:val="hgkelc"/>
    <w:basedOn w:val="DefaultParagraphFont"/>
    <w:rsid w:val="0071465C"/>
  </w:style>
  <w:style w:type="character" w:styleId="Strong">
    <w:name w:val="Strong"/>
    <w:basedOn w:val="DefaultParagraphFont"/>
    <w:uiPriority w:val="22"/>
    <w:qFormat/>
    <w:rsid w:val="0071465C"/>
    <w:rPr>
      <w:b/>
      <w:bCs/>
    </w:rPr>
  </w:style>
  <w:style w:type="character" w:customStyle="1" w:styleId="nowrap">
    <w:name w:val="nowrap"/>
    <w:basedOn w:val="DefaultParagraphFont"/>
    <w:rsid w:val="0071465C"/>
  </w:style>
  <w:style w:type="character" w:styleId="UnresolvedMention">
    <w:name w:val="Unresolved Mention"/>
    <w:basedOn w:val="DefaultParagraphFont"/>
    <w:uiPriority w:val="99"/>
    <w:semiHidden/>
    <w:unhideWhenUsed/>
    <w:qFormat/>
    <w:rsid w:val="0071465C"/>
    <w:rPr>
      <w:color w:val="605E5C"/>
      <w:shd w:val="clear" w:color="auto" w:fill="E1DFDD"/>
    </w:rPr>
  </w:style>
  <w:style w:type="character" w:customStyle="1" w:styleId="LineNumbering">
    <w:name w:val="Line Numbering"/>
    <w:rsid w:val="0071465C"/>
  </w:style>
  <w:style w:type="paragraph" w:customStyle="1" w:styleId="Heading">
    <w:name w:val="Heading"/>
    <w:basedOn w:val="Normal"/>
    <w:next w:val="BodyText"/>
    <w:rsid w:val="0071465C"/>
    <w:pPr>
      <w:spacing w:before="240"/>
    </w:pPr>
    <w:rPr>
      <w:rFonts w:ascii="Liberation Sans" w:eastAsia="Microsoft YaHei" w:hAnsi="Liberation Sans" w:cs="Arial"/>
      <w:sz w:val="28"/>
      <w:szCs w:val="28"/>
    </w:rPr>
  </w:style>
  <w:style w:type="paragraph" w:styleId="BodyText">
    <w:name w:val="Body Text"/>
    <w:basedOn w:val="Normal"/>
    <w:link w:val="BodyTextChar"/>
    <w:rsid w:val="0071465C"/>
    <w:pPr>
      <w:spacing w:after="140" w:line="276" w:lineRule="auto"/>
    </w:pPr>
  </w:style>
  <w:style w:type="paragraph" w:styleId="TOC1">
    <w:name w:val="toc 1"/>
    <w:basedOn w:val="Normal"/>
    <w:next w:val="Normal"/>
    <w:autoRedefine/>
    <w:uiPriority w:val="39"/>
    <w:unhideWhenUsed/>
    <w:qFormat/>
    <w:rsid w:val="0071465C"/>
    <w:pPr>
      <w:shd w:val="clear" w:color="auto" w:fill="FFFFFF"/>
      <w:tabs>
        <w:tab w:val="left" w:pos="1134"/>
        <w:tab w:val="right" w:pos="9350"/>
      </w:tabs>
    </w:pPr>
    <w:rPr>
      <w:rFonts w:asciiTheme="minorHAnsi" w:hAnsiTheme="minorHAnsi" w:cs="Courier New"/>
      <w:b/>
      <w:bCs/>
      <w:color w:val="222222"/>
      <w:sz w:val="20"/>
      <w:szCs w:val="20"/>
      <w:bdr w:val="none" w:sz="0" w:space="0" w:color="auto" w:frame="1"/>
    </w:rPr>
  </w:style>
  <w:style w:type="paragraph" w:styleId="Caption">
    <w:name w:val="caption"/>
    <w:basedOn w:val="Normal"/>
    <w:rsid w:val="0071465C"/>
    <w:pPr>
      <w:suppressLineNumbers/>
    </w:pPr>
    <w:rPr>
      <w:rFonts w:cs="Arial"/>
      <w:i/>
      <w:iCs/>
    </w:rPr>
  </w:style>
  <w:style w:type="paragraph" w:customStyle="1" w:styleId="Index">
    <w:name w:val="Index"/>
    <w:basedOn w:val="Normal"/>
    <w:rsid w:val="0071465C"/>
    <w:pPr>
      <w:suppressLineNumbers/>
    </w:pPr>
    <w:rPr>
      <w:rFonts w:cs="Arial"/>
    </w:rPr>
  </w:style>
  <w:style w:type="paragraph" w:customStyle="1" w:styleId="berschrift">
    <w:name w:val="Überschrift"/>
    <w:basedOn w:val="Normal"/>
    <w:next w:val="BodyText"/>
    <w:rsid w:val="0071465C"/>
    <w:pPr>
      <w:spacing w:before="240"/>
    </w:pPr>
    <w:rPr>
      <w:rFonts w:ascii="Liberation Sans" w:eastAsia="Microsoft YaHei" w:hAnsi="Liberation Sans"/>
      <w:sz w:val="28"/>
      <w:szCs w:val="28"/>
    </w:rPr>
  </w:style>
  <w:style w:type="paragraph" w:customStyle="1" w:styleId="Beschriftung1">
    <w:name w:val="Beschriftung1"/>
    <w:basedOn w:val="Normal"/>
    <w:rsid w:val="0071465C"/>
    <w:pPr>
      <w:suppressLineNumbers/>
    </w:pPr>
    <w:rPr>
      <w:i/>
      <w:iCs/>
    </w:rPr>
  </w:style>
  <w:style w:type="paragraph" w:styleId="Revision">
    <w:name w:val="Revision"/>
    <w:uiPriority w:val="99"/>
    <w:semiHidden/>
    <w:qFormat/>
    <w:rsid w:val="0071465C"/>
    <w:pPr>
      <w:spacing w:after="200" w:line="276" w:lineRule="auto"/>
    </w:pPr>
    <w:rPr>
      <w:rFonts w:eastAsiaTheme="minorHAnsi"/>
      <w:sz w:val="24"/>
      <w:szCs w:val="24"/>
      <w:lang w:val="en-US"/>
    </w:rPr>
  </w:style>
  <w:style w:type="paragraph" w:customStyle="1" w:styleId="p1">
    <w:name w:val="p1"/>
    <w:basedOn w:val="Normal"/>
    <w:rsid w:val="0071465C"/>
    <w:rPr>
      <w:rFonts w:ascii="Helvetica" w:hAnsi="Helvetica"/>
      <w:sz w:val="14"/>
    </w:rPr>
  </w:style>
  <w:style w:type="paragraph" w:customStyle="1" w:styleId="p2">
    <w:name w:val="p2"/>
    <w:basedOn w:val="Normal"/>
    <w:rsid w:val="0071465C"/>
    <w:rPr>
      <w:rFonts w:ascii="Times" w:hAnsi="Times"/>
      <w:color w:val="0000FF"/>
      <w:sz w:val="14"/>
    </w:rPr>
  </w:style>
  <w:style w:type="paragraph" w:styleId="NoSpacing">
    <w:name w:val="No Spacing"/>
    <w:uiPriority w:val="1"/>
    <w:rsid w:val="0071465C"/>
    <w:pPr>
      <w:spacing w:after="200" w:line="276" w:lineRule="auto"/>
    </w:pPr>
    <w:rPr>
      <w:rFonts w:ascii="Calibri" w:eastAsiaTheme="minorHAnsi" w:hAnsi="Calibri" w:cs="Calibri"/>
      <w:lang w:val="en-US"/>
    </w:rPr>
  </w:style>
  <w:style w:type="paragraph" w:customStyle="1" w:styleId="HeaderandFooter">
    <w:name w:val="Header and Footer"/>
    <w:basedOn w:val="Normal"/>
    <w:rsid w:val="0071465C"/>
  </w:style>
  <w:style w:type="paragraph" w:styleId="Header">
    <w:name w:val="header"/>
    <w:basedOn w:val="Normal"/>
    <w:link w:val="HeaderChar"/>
    <w:uiPriority w:val="99"/>
    <w:unhideWhenUsed/>
    <w:rsid w:val="0071465C"/>
    <w:pPr>
      <w:tabs>
        <w:tab w:val="center" w:pos="4513"/>
        <w:tab w:val="right" w:pos="9026"/>
      </w:tabs>
    </w:pPr>
    <w:rPr>
      <w:rFonts w:cs="Calibri"/>
      <w:sz w:val="20"/>
      <w:szCs w:val="20"/>
      <w:lang w:val="en-US" w:eastAsia="en-US"/>
    </w:rPr>
  </w:style>
  <w:style w:type="paragraph" w:styleId="Footer">
    <w:name w:val="footer"/>
    <w:basedOn w:val="Normal"/>
    <w:link w:val="FooterChar"/>
    <w:uiPriority w:val="99"/>
    <w:unhideWhenUsed/>
    <w:rsid w:val="0071465C"/>
    <w:pPr>
      <w:tabs>
        <w:tab w:val="center" w:pos="4513"/>
        <w:tab w:val="right" w:pos="9026"/>
      </w:tabs>
    </w:pPr>
    <w:rPr>
      <w:rFonts w:cs="Calibri"/>
      <w:sz w:val="20"/>
      <w:szCs w:val="20"/>
      <w:lang w:val="en-US" w:eastAsia="en-US"/>
    </w:rPr>
  </w:style>
  <w:style w:type="paragraph" w:styleId="CommentText">
    <w:name w:val="annotation text"/>
    <w:basedOn w:val="Normal"/>
    <w:link w:val="CommentTextChar"/>
    <w:uiPriority w:val="99"/>
    <w:semiHidden/>
    <w:unhideWhenUsed/>
    <w:qFormat/>
    <w:rsid w:val="0071465C"/>
    <w:rPr>
      <w:rFonts w:cs="Calibri"/>
      <w:sz w:val="20"/>
      <w:szCs w:val="20"/>
      <w:lang w:val="en-US" w:eastAsia="en-US"/>
    </w:rPr>
  </w:style>
  <w:style w:type="paragraph" w:styleId="CommentSubject">
    <w:name w:val="annotation subject"/>
    <w:basedOn w:val="CommentText"/>
    <w:next w:val="CommentText"/>
    <w:link w:val="CommentSubjectChar"/>
    <w:uiPriority w:val="99"/>
    <w:semiHidden/>
    <w:unhideWhenUsed/>
    <w:qFormat/>
    <w:rsid w:val="0071465C"/>
    <w:rPr>
      <w:b/>
      <w:bCs/>
    </w:rPr>
  </w:style>
  <w:style w:type="paragraph" w:styleId="NormalWeb">
    <w:name w:val="Normal (Web)"/>
    <w:basedOn w:val="Normal"/>
    <w:uiPriority w:val="99"/>
    <w:unhideWhenUsed/>
    <w:rsid w:val="0071465C"/>
    <w:pPr>
      <w:spacing w:beforeAutospacing="1" w:afterAutospacing="1"/>
    </w:pPr>
    <w:rPr>
      <w:rFonts w:ascii="Times New Roman" w:hAnsi="Times New Roman"/>
    </w:rPr>
  </w:style>
  <w:style w:type="paragraph" w:customStyle="1" w:styleId="mb-0">
    <w:name w:val="mb-0"/>
    <w:basedOn w:val="Normal"/>
    <w:rsid w:val="0071465C"/>
    <w:pPr>
      <w:spacing w:beforeAutospacing="1" w:afterAutospacing="1"/>
    </w:pPr>
    <w:rPr>
      <w:rFonts w:ascii="Times New Roman" w:hAnsi="Times New Roman"/>
    </w:rPr>
  </w:style>
  <w:style w:type="paragraph" w:customStyle="1" w:styleId="small">
    <w:name w:val="small"/>
    <w:basedOn w:val="Normal"/>
    <w:rsid w:val="0071465C"/>
    <w:pPr>
      <w:spacing w:beforeAutospacing="1" w:afterAutospacing="1"/>
    </w:pPr>
    <w:rPr>
      <w:rFonts w:ascii="Times New Roman" w:hAnsi="Times New Roman"/>
    </w:rPr>
  </w:style>
  <w:style w:type="paragraph" w:styleId="ListParagraph">
    <w:name w:val="List Paragraph"/>
    <w:basedOn w:val="Normal"/>
    <w:autoRedefine/>
    <w:uiPriority w:val="34"/>
    <w:qFormat/>
    <w:rsid w:val="0071465C"/>
    <w:pPr>
      <w:ind w:left="720"/>
      <w:contextualSpacing/>
    </w:pPr>
  </w:style>
  <w:style w:type="table" w:styleId="TableGrid">
    <w:name w:val="Table Grid"/>
    <w:basedOn w:val="TableNormal"/>
    <w:uiPriority w:val="39"/>
    <w:rsid w:val="007146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DefaultParagraphFont"/>
    <w:uiPriority w:val="8"/>
    <w:rsid w:val="006D10AC"/>
    <w:rPr>
      <w:rFonts w:ascii="Calibri" w:eastAsiaTheme="minorHAnsi" w:hAnsi="Calibri" w:cstheme="minorBidi"/>
      <w:color w:val="2F5496" w:themeColor="accent1" w:themeShade="BF"/>
      <w:kern w:val="2"/>
      <w:sz w:val="24"/>
      <w:szCs w:val="24"/>
      <w:lang w:eastAsia="de-DE"/>
      <w14:ligatures w14:val="standardContextual"/>
    </w:rPr>
  </w:style>
  <w:style w:type="character" w:customStyle="1" w:styleId="berschrift4Zchn">
    <w:name w:val="Überschrift 4 Zchn"/>
    <w:basedOn w:val="DefaultParagraphFont"/>
    <w:uiPriority w:val="9"/>
    <w:rsid w:val="006D10AC"/>
    <w:rPr>
      <w:rFonts w:asciiTheme="majorHAnsi" w:eastAsiaTheme="majorEastAsia" w:hAnsiTheme="majorHAnsi" w:cstheme="majorBidi"/>
      <w:iCs/>
      <w:color w:val="2F5496" w:themeColor="accent1" w:themeShade="BF"/>
      <w:sz w:val="24"/>
      <w:szCs w:val="24"/>
      <w:lang w:eastAsia="de-DE"/>
    </w:rPr>
  </w:style>
  <w:style w:type="character" w:customStyle="1" w:styleId="berschrift5Zchn">
    <w:name w:val="Überschrift 5 Zchn"/>
    <w:basedOn w:val="DefaultParagraphFont"/>
    <w:uiPriority w:val="9"/>
    <w:semiHidden/>
    <w:rsid w:val="006D10AC"/>
    <w:rPr>
      <w:rFonts w:asciiTheme="majorHAnsi" w:eastAsiaTheme="majorEastAsia" w:hAnsiTheme="majorHAnsi" w:cstheme="majorBidi"/>
      <w:color w:val="2F5496" w:themeColor="accent1" w:themeShade="BF"/>
      <w:sz w:val="24"/>
      <w:szCs w:val="24"/>
      <w:lang w:eastAsia="de-DE"/>
    </w:rPr>
  </w:style>
  <w:style w:type="character" w:customStyle="1" w:styleId="berschrift6Zchn">
    <w:name w:val="Überschrift 6 Zchn"/>
    <w:basedOn w:val="DefaultParagraphFont"/>
    <w:uiPriority w:val="9"/>
    <w:rsid w:val="006D10AC"/>
    <w:rPr>
      <w:rFonts w:asciiTheme="majorHAnsi" w:eastAsiaTheme="majorEastAsia" w:hAnsiTheme="majorHAnsi" w:cstheme="majorBidi"/>
      <w:color w:val="1F3763" w:themeColor="accent1" w:themeShade="7F"/>
      <w:sz w:val="24"/>
      <w:szCs w:val="24"/>
      <w:lang w:eastAsia="de-DE"/>
    </w:rPr>
  </w:style>
  <w:style w:type="character" w:customStyle="1" w:styleId="berschrift7Zchn">
    <w:name w:val="Überschrift 7 Zchn"/>
    <w:basedOn w:val="DefaultParagraphFont"/>
    <w:uiPriority w:val="9"/>
    <w:semiHidden/>
    <w:rsid w:val="006D10AC"/>
    <w:rPr>
      <w:rFonts w:asciiTheme="majorHAnsi" w:eastAsiaTheme="majorEastAsia" w:hAnsiTheme="majorHAnsi" w:cstheme="majorBidi"/>
      <w:i/>
      <w:iCs/>
      <w:color w:val="1F3763" w:themeColor="accent1" w:themeShade="7F"/>
      <w:sz w:val="24"/>
      <w:szCs w:val="24"/>
      <w:lang w:eastAsia="de-DE"/>
    </w:rPr>
  </w:style>
  <w:style w:type="character" w:customStyle="1" w:styleId="berschrift8Zchn">
    <w:name w:val="Überschrift 8 Zchn"/>
    <w:basedOn w:val="DefaultParagraphFont"/>
    <w:uiPriority w:val="9"/>
    <w:semiHidden/>
    <w:rsid w:val="006D10AC"/>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DefaultParagraphFont"/>
    <w:uiPriority w:val="9"/>
    <w:semiHidden/>
    <w:rsid w:val="006D10AC"/>
    <w:rPr>
      <w:rFonts w:asciiTheme="majorHAnsi" w:eastAsiaTheme="majorEastAsia" w:hAnsiTheme="majorHAnsi" w:cstheme="majorBidi"/>
      <w:i/>
      <w:iCs/>
      <w:color w:val="272727" w:themeColor="text1" w:themeTint="D8"/>
      <w:sz w:val="21"/>
      <w:szCs w:val="21"/>
      <w:lang w:eastAsia="de-DE"/>
    </w:rPr>
  </w:style>
  <w:style w:type="paragraph" w:customStyle="1" w:styleId="Zellentext">
    <w:name w:val="Zellentext"/>
    <w:basedOn w:val="Normal"/>
    <w:autoRedefine/>
    <w:uiPriority w:val="3"/>
    <w:qFormat/>
    <w:rsid w:val="0071465C"/>
    <w:pPr>
      <w:jc w:val="center"/>
    </w:pPr>
  </w:style>
  <w:style w:type="paragraph" w:styleId="TOC2">
    <w:name w:val="toc 2"/>
    <w:basedOn w:val="Normal"/>
    <w:next w:val="Normal"/>
    <w:autoRedefine/>
    <w:uiPriority w:val="39"/>
    <w:unhideWhenUsed/>
    <w:qFormat/>
    <w:rsid w:val="0071465C"/>
    <w:pPr>
      <w:shd w:val="clear" w:color="auto" w:fill="FFFFFF"/>
      <w:tabs>
        <w:tab w:val="left" w:pos="1134"/>
        <w:tab w:val="right" w:pos="9350"/>
      </w:tabs>
      <w:ind w:left="200"/>
    </w:pPr>
    <w:rPr>
      <w:rFonts w:asciiTheme="minorHAnsi" w:eastAsiaTheme="majorEastAsia" w:hAnsiTheme="minorHAnsi" w:cs="Courier New"/>
      <w:color w:val="222222"/>
      <w:sz w:val="20"/>
      <w:szCs w:val="20"/>
      <w:bdr w:val="none" w:sz="0" w:space="0" w:color="auto" w:frame="1"/>
    </w:rPr>
  </w:style>
  <w:style w:type="paragraph" w:styleId="TOC3">
    <w:name w:val="toc 3"/>
    <w:basedOn w:val="Normal"/>
    <w:next w:val="Normal"/>
    <w:autoRedefine/>
    <w:uiPriority w:val="39"/>
    <w:unhideWhenUsed/>
    <w:qFormat/>
    <w:rsid w:val="0071465C"/>
    <w:pPr>
      <w:shd w:val="clear" w:color="auto" w:fill="FFFFFF"/>
      <w:tabs>
        <w:tab w:val="left" w:pos="718"/>
        <w:tab w:val="right" w:pos="9356"/>
      </w:tabs>
      <w:ind w:left="1134" w:right="288" w:hanging="567"/>
    </w:pPr>
    <w:rPr>
      <w:rFonts w:asciiTheme="minorHAnsi" w:eastAsiaTheme="majorEastAsia" w:hAnsiTheme="minorHAnsi" w:cs="Courier New"/>
      <w:i/>
      <w:iCs/>
      <w:color w:val="222222"/>
      <w:sz w:val="20"/>
      <w:szCs w:val="20"/>
      <w:bdr w:val="none" w:sz="0" w:space="0" w:color="auto" w:frame="1"/>
    </w:rPr>
  </w:style>
  <w:style w:type="paragraph" w:styleId="TOC4">
    <w:name w:val="toc 4"/>
    <w:basedOn w:val="Normal"/>
    <w:next w:val="Normal"/>
    <w:uiPriority w:val="39"/>
    <w:unhideWhenUsed/>
    <w:qFormat/>
    <w:rsid w:val="0071465C"/>
    <w:pPr>
      <w:ind w:left="720"/>
    </w:pPr>
    <w:rPr>
      <w:rFonts w:asciiTheme="minorHAnsi" w:hAnsiTheme="minorHAnsi" w:cstheme="minorHAnsi"/>
    </w:rPr>
  </w:style>
  <w:style w:type="paragraph" w:styleId="TOC5">
    <w:name w:val="toc 5"/>
    <w:basedOn w:val="Normal"/>
    <w:next w:val="Normal"/>
    <w:autoRedefine/>
    <w:uiPriority w:val="39"/>
    <w:unhideWhenUsed/>
    <w:rsid w:val="0071465C"/>
    <w:pPr>
      <w:ind w:left="960"/>
    </w:pPr>
    <w:rPr>
      <w:rFonts w:asciiTheme="minorHAnsi" w:hAnsiTheme="minorHAnsi" w:cstheme="minorHAnsi"/>
    </w:rPr>
  </w:style>
  <w:style w:type="paragraph" w:styleId="TOC6">
    <w:name w:val="toc 6"/>
    <w:basedOn w:val="Normal"/>
    <w:next w:val="Normal"/>
    <w:autoRedefine/>
    <w:uiPriority w:val="39"/>
    <w:unhideWhenUsed/>
    <w:rsid w:val="0071465C"/>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71465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71465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71465C"/>
    <w:pPr>
      <w:ind w:left="1920"/>
    </w:pPr>
    <w:rPr>
      <w:rFonts w:asciiTheme="minorHAnsi" w:hAnsiTheme="minorHAnsi" w:cstheme="minorHAnsi"/>
      <w:sz w:val="18"/>
      <w:szCs w:val="18"/>
    </w:rPr>
  </w:style>
  <w:style w:type="table" w:styleId="ListTable4-Accent3">
    <w:name w:val="List Table 4 Accent 3"/>
    <w:basedOn w:val="TableNormal"/>
    <w:uiPriority w:val="49"/>
    <w:rsid w:val="0071465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
    <w:name w:val="List"/>
    <w:basedOn w:val="BodyText"/>
    <w:rsid w:val="0071465C"/>
  </w:style>
  <w:style w:type="numbering" w:customStyle="1" w:styleId="CurrentList1">
    <w:name w:val="Current List1"/>
    <w:uiPriority w:val="99"/>
    <w:rsid w:val="0071465C"/>
    <w:pPr>
      <w:numPr>
        <w:numId w:val="1"/>
      </w:numPr>
    </w:pPr>
  </w:style>
  <w:style w:type="numbering" w:customStyle="1" w:styleId="CurrentList2">
    <w:name w:val="Current List2"/>
    <w:uiPriority w:val="99"/>
    <w:rsid w:val="0071465C"/>
    <w:pPr>
      <w:numPr>
        <w:numId w:val="2"/>
      </w:numPr>
    </w:pPr>
  </w:style>
  <w:style w:type="numbering" w:customStyle="1" w:styleId="CurrentList3">
    <w:name w:val="Current List3"/>
    <w:uiPriority w:val="99"/>
    <w:rsid w:val="0071465C"/>
    <w:pPr>
      <w:numPr>
        <w:numId w:val="3"/>
      </w:numPr>
    </w:pPr>
  </w:style>
  <w:style w:type="numbering" w:customStyle="1" w:styleId="CurrentList4">
    <w:name w:val="Current List4"/>
    <w:uiPriority w:val="99"/>
    <w:rsid w:val="0071465C"/>
    <w:pPr>
      <w:numPr>
        <w:numId w:val="4"/>
      </w:numPr>
    </w:pPr>
  </w:style>
  <w:style w:type="numbering" w:customStyle="1" w:styleId="CurrentList5">
    <w:name w:val="Current List5"/>
    <w:uiPriority w:val="99"/>
    <w:rsid w:val="0071465C"/>
    <w:pPr>
      <w:numPr>
        <w:numId w:val="5"/>
      </w:numPr>
    </w:pPr>
  </w:style>
  <w:style w:type="numbering" w:customStyle="1" w:styleId="CurrentList6">
    <w:name w:val="Current List6"/>
    <w:uiPriority w:val="99"/>
    <w:rsid w:val="0071465C"/>
    <w:pPr>
      <w:numPr>
        <w:numId w:val="6"/>
      </w:numPr>
    </w:pPr>
  </w:style>
  <w:style w:type="numbering" w:customStyle="1" w:styleId="CurrentList7">
    <w:name w:val="Current List7"/>
    <w:uiPriority w:val="99"/>
    <w:rsid w:val="0071465C"/>
    <w:pPr>
      <w:numPr>
        <w:numId w:val="7"/>
      </w:numPr>
    </w:pPr>
  </w:style>
  <w:style w:type="numbering" w:customStyle="1" w:styleId="CurrentList8">
    <w:name w:val="Current List8"/>
    <w:uiPriority w:val="99"/>
    <w:rsid w:val="0071465C"/>
    <w:pPr>
      <w:numPr>
        <w:numId w:val="8"/>
      </w:numPr>
    </w:pPr>
  </w:style>
  <w:style w:type="numbering" w:customStyle="1" w:styleId="CurrentList9">
    <w:name w:val="Current List9"/>
    <w:uiPriority w:val="99"/>
    <w:rsid w:val="0071465C"/>
    <w:pPr>
      <w:numPr>
        <w:numId w:val="9"/>
      </w:numPr>
    </w:pPr>
  </w:style>
  <w:style w:type="numbering" w:customStyle="1" w:styleId="CurrentList10">
    <w:name w:val="Current List10"/>
    <w:uiPriority w:val="99"/>
    <w:rsid w:val="0071465C"/>
    <w:pPr>
      <w:numPr>
        <w:numId w:val="10"/>
      </w:numPr>
    </w:pPr>
  </w:style>
  <w:style w:type="numbering" w:customStyle="1" w:styleId="CurrentList11">
    <w:name w:val="Current List11"/>
    <w:uiPriority w:val="99"/>
    <w:rsid w:val="0071465C"/>
    <w:pPr>
      <w:numPr>
        <w:numId w:val="11"/>
      </w:numPr>
    </w:pPr>
  </w:style>
  <w:style w:type="numbering" w:customStyle="1" w:styleId="CurrentList12">
    <w:name w:val="Current List12"/>
    <w:uiPriority w:val="99"/>
    <w:rsid w:val="0071465C"/>
    <w:pPr>
      <w:numPr>
        <w:numId w:val="12"/>
      </w:numPr>
    </w:pPr>
  </w:style>
  <w:style w:type="character" w:customStyle="1" w:styleId="TextkrperZchn">
    <w:name w:val="Textkörper Zchn"/>
    <w:basedOn w:val="DefaultParagraphFont"/>
    <w:rsid w:val="006D10AC"/>
    <w:rPr>
      <w:rFonts w:ascii="Calibri" w:hAnsi="Calibri"/>
      <w:sz w:val="24"/>
      <w:szCs w:val="24"/>
      <w:lang w:eastAsia="de-DE"/>
    </w:rPr>
  </w:style>
  <w:style w:type="character" w:customStyle="1" w:styleId="HeaderChar1">
    <w:name w:val="Header Char1"/>
    <w:basedOn w:val="DefaultParagraphFont"/>
    <w:uiPriority w:val="99"/>
    <w:semiHidden/>
    <w:rsid w:val="0071465C"/>
    <w:rPr>
      <w:rFonts w:ascii="Calibri" w:eastAsiaTheme="minorHAnsi" w:hAnsi="Calibri" w:cs="Calibri"/>
      <w:sz w:val="24"/>
    </w:rPr>
  </w:style>
  <w:style w:type="character" w:customStyle="1" w:styleId="FooterChar1">
    <w:name w:val="Footer Char1"/>
    <w:basedOn w:val="DefaultParagraphFont"/>
    <w:uiPriority w:val="99"/>
    <w:semiHidden/>
    <w:rsid w:val="0071465C"/>
    <w:rPr>
      <w:rFonts w:ascii="Calibri" w:eastAsiaTheme="minorHAnsi" w:hAnsi="Calibri" w:cs="Calibri"/>
      <w:sz w:val="24"/>
    </w:rPr>
  </w:style>
  <w:style w:type="character" w:customStyle="1" w:styleId="CommentTextChar1">
    <w:name w:val="Comment Text Char1"/>
    <w:basedOn w:val="DefaultParagraphFont"/>
    <w:uiPriority w:val="99"/>
    <w:semiHidden/>
    <w:rsid w:val="0071465C"/>
    <w:rPr>
      <w:rFonts w:ascii="Calibri" w:eastAsiaTheme="minorHAnsi" w:hAnsi="Calibri" w:cs="Calibri"/>
    </w:rPr>
  </w:style>
  <w:style w:type="character" w:customStyle="1" w:styleId="CommentSubjectChar1">
    <w:name w:val="Comment Subject Char1"/>
    <w:basedOn w:val="CommentTextChar1"/>
    <w:uiPriority w:val="99"/>
    <w:semiHidden/>
    <w:rsid w:val="0071465C"/>
    <w:rPr>
      <w:rFonts w:ascii="Calibri" w:eastAsiaTheme="minorHAnsi" w:hAnsi="Calibri" w:cs="Calibri"/>
      <w:b/>
      <w:bCs/>
    </w:rPr>
  </w:style>
  <w:style w:type="numbering" w:customStyle="1" w:styleId="CurrentList13">
    <w:name w:val="Current List13"/>
    <w:uiPriority w:val="99"/>
    <w:rsid w:val="0071465C"/>
    <w:pPr>
      <w:numPr>
        <w:numId w:val="13"/>
      </w:numPr>
    </w:pPr>
  </w:style>
  <w:style w:type="numbering" w:customStyle="1" w:styleId="CurrentList14">
    <w:name w:val="Current List14"/>
    <w:uiPriority w:val="99"/>
    <w:rsid w:val="0071465C"/>
    <w:pPr>
      <w:numPr>
        <w:numId w:val="14"/>
      </w:numPr>
    </w:pPr>
  </w:style>
  <w:style w:type="numbering" w:customStyle="1" w:styleId="CurrentList16">
    <w:name w:val="Current List16"/>
    <w:uiPriority w:val="99"/>
    <w:rsid w:val="0071465C"/>
    <w:pPr>
      <w:numPr>
        <w:numId w:val="16"/>
      </w:numPr>
    </w:pPr>
  </w:style>
  <w:style w:type="numbering" w:customStyle="1" w:styleId="CurrentList15">
    <w:name w:val="Current List15"/>
    <w:uiPriority w:val="99"/>
    <w:rsid w:val="0071465C"/>
    <w:pPr>
      <w:numPr>
        <w:numId w:val="15"/>
      </w:numPr>
    </w:pPr>
  </w:style>
  <w:style w:type="paragraph" w:customStyle="1" w:styleId="Default">
    <w:name w:val="Default"/>
    <w:rsid w:val="0071465C"/>
    <w:pPr>
      <w:suppressAutoHyphens w:val="0"/>
      <w:autoSpaceDE w:val="0"/>
      <w:autoSpaceDN w:val="0"/>
      <w:adjustRightInd w:val="0"/>
    </w:pPr>
    <w:rPr>
      <w:rFonts w:ascii="Calibri" w:hAnsi="Calibri" w:cs="Calibri"/>
      <w:color w:val="000000"/>
      <w:sz w:val="24"/>
      <w:szCs w:val="24"/>
      <w:lang w:val="en-US"/>
    </w:rPr>
  </w:style>
  <w:style w:type="numbering" w:customStyle="1" w:styleId="CurrentList17">
    <w:name w:val="Current List17"/>
    <w:uiPriority w:val="99"/>
    <w:rsid w:val="0071465C"/>
    <w:pPr>
      <w:numPr>
        <w:numId w:val="17"/>
      </w:numPr>
    </w:pPr>
  </w:style>
  <w:style w:type="paragraph" w:customStyle="1" w:styleId="Style1">
    <w:name w:val="Style1"/>
    <w:autoRedefine/>
    <w:rsid w:val="0071465C"/>
    <w:pPr>
      <w:adjustRightInd w:val="0"/>
      <w:snapToGrid w:val="0"/>
      <w:spacing w:before="120" w:after="120"/>
    </w:pPr>
    <w:rPr>
      <w:rFonts w:ascii="Calibri" w:eastAsiaTheme="minorHAnsi" w:hAnsi="Calibri" w:cs="Calibri"/>
      <w:sz w:val="24"/>
    </w:rPr>
  </w:style>
  <w:style w:type="paragraph" w:customStyle="1" w:styleId="tk-bullets">
    <w:name w:val="tk-bullets"/>
    <w:basedOn w:val="Normal"/>
    <w:autoRedefine/>
    <w:rsid w:val="0071465C"/>
    <w:pPr>
      <w:numPr>
        <w:numId w:val="18"/>
      </w:numPr>
      <w:adjustRightInd w:val="0"/>
      <w:snapToGrid w:val="0"/>
    </w:pPr>
  </w:style>
  <w:style w:type="paragraph" w:customStyle="1" w:styleId="paragraph">
    <w:name w:val="paragraph"/>
    <w:basedOn w:val="Normal"/>
    <w:rsid w:val="0071465C"/>
    <w:pPr>
      <w:spacing w:before="100" w:beforeAutospacing="1" w:after="100" w:afterAutospacing="1"/>
    </w:pPr>
  </w:style>
  <w:style w:type="character" w:customStyle="1" w:styleId="normaltextrun">
    <w:name w:val="normaltextrun"/>
    <w:basedOn w:val="DefaultParagraphFont"/>
    <w:rsid w:val="0071465C"/>
  </w:style>
  <w:style w:type="paragraph" w:customStyle="1" w:styleId="time">
    <w:name w:val="time"/>
    <w:basedOn w:val="Normal"/>
    <w:rsid w:val="0071465C"/>
    <w:pPr>
      <w:spacing w:before="100" w:beforeAutospacing="1" w:after="100" w:afterAutospacing="1"/>
    </w:pPr>
    <w:rPr>
      <w:lang w:eastAsia="en-GB"/>
    </w:rPr>
  </w:style>
  <w:style w:type="paragraph" w:customStyle="1" w:styleId="location">
    <w:name w:val="location"/>
    <w:basedOn w:val="Normal"/>
    <w:rsid w:val="0071465C"/>
    <w:pPr>
      <w:spacing w:before="100" w:beforeAutospacing="1" w:after="100" w:afterAutospacing="1"/>
    </w:pPr>
    <w:rPr>
      <w:lang w:eastAsia="en-GB"/>
    </w:rPr>
  </w:style>
  <w:style w:type="paragraph" w:customStyle="1" w:styleId="core-sections-menu">
    <w:name w:val="core-sections-menu"/>
    <w:basedOn w:val="Normal"/>
    <w:rsid w:val="0071465C"/>
    <w:pPr>
      <w:spacing w:before="100" w:beforeAutospacing="1" w:after="100" w:afterAutospacing="1"/>
    </w:pPr>
  </w:style>
  <w:style w:type="character" w:customStyle="1" w:styleId="link-text">
    <w:name w:val="link-text"/>
    <w:basedOn w:val="DefaultParagraphFont"/>
    <w:rsid w:val="0071465C"/>
  </w:style>
  <w:style w:type="character" w:customStyle="1" w:styleId="js-update-components-actoravatar">
    <w:name w:val="js-update-components-actor__avatar"/>
    <w:basedOn w:val="DefaultParagraphFont"/>
    <w:rsid w:val="0071465C"/>
  </w:style>
  <w:style w:type="character" w:customStyle="1" w:styleId="nlmarticle-title">
    <w:name w:val="nlm_article-title"/>
    <w:basedOn w:val="DefaultParagraphFont"/>
    <w:rsid w:val="0071465C"/>
  </w:style>
  <w:style w:type="character" w:customStyle="1" w:styleId="ref-lnk">
    <w:name w:val="ref-lnk"/>
    <w:basedOn w:val="DefaultParagraphFont"/>
    <w:rsid w:val="0071465C"/>
  </w:style>
  <w:style w:type="character" w:customStyle="1" w:styleId="off-screen">
    <w:name w:val="off-screen"/>
    <w:basedOn w:val="DefaultParagraphFont"/>
    <w:rsid w:val="0071465C"/>
  </w:style>
  <w:style w:type="numbering" w:customStyle="1" w:styleId="CurrentList18">
    <w:name w:val="Current List18"/>
    <w:uiPriority w:val="99"/>
    <w:rsid w:val="0071465C"/>
    <w:pPr>
      <w:numPr>
        <w:numId w:val="19"/>
      </w:numPr>
    </w:pPr>
  </w:style>
  <w:style w:type="character" w:customStyle="1" w:styleId="nophone">
    <w:name w:val="nophone"/>
    <w:basedOn w:val="DefaultParagraphFont"/>
    <w:rsid w:val="0071465C"/>
  </w:style>
  <w:style w:type="character" w:customStyle="1" w:styleId="Subtitle1">
    <w:name w:val="Subtitle1"/>
    <w:basedOn w:val="DefaultParagraphFont"/>
    <w:rsid w:val="0071465C"/>
  </w:style>
  <w:style w:type="character" w:customStyle="1" w:styleId="title-text">
    <w:name w:val="title-text"/>
    <w:basedOn w:val="DefaultParagraphFont"/>
    <w:rsid w:val="0071465C"/>
  </w:style>
  <w:style w:type="paragraph" w:customStyle="1" w:styleId="nova-legacy-e-listitem">
    <w:name w:val="nova-legacy-e-list__item"/>
    <w:basedOn w:val="Normal"/>
    <w:rsid w:val="0071465C"/>
    <w:pPr>
      <w:spacing w:before="100" w:beforeAutospacing="1" w:after="100" w:afterAutospacing="1"/>
    </w:pPr>
    <w:rPr>
      <w:rFonts w:ascii="Times New Roman" w:hAnsi="Times New Roman"/>
    </w:rPr>
  </w:style>
  <w:style w:type="paragraph" w:customStyle="1" w:styleId="mb15">
    <w:name w:val="mb15"/>
    <w:basedOn w:val="Normal"/>
    <w:rsid w:val="0071465C"/>
    <w:pPr>
      <w:spacing w:before="100" w:beforeAutospacing="1" w:after="100" w:afterAutospacing="1"/>
    </w:pPr>
    <w:rPr>
      <w:rFonts w:ascii="Times New Roman" w:hAnsi="Times New Roman"/>
    </w:rPr>
  </w:style>
  <w:style w:type="character" w:styleId="HTMLCode">
    <w:name w:val="HTML Code"/>
    <w:basedOn w:val="DefaultParagraphFont"/>
    <w:uiPriority w:val="99"/>
    <w:semiHidden/>
    <w:unhideWhenUsed/>
    <w:rsid w:val="0071465C"/>
    <w:rPr>
      <w:rFonts w:ascii="Courier New" w:eastAsia="Times New Roman" w:hAnsi="Courier New" w:cs="Courier New"/>
      <w:sz w:val="20"/>
      <w:szCs w:val="20"/>
    </w:rPr>
  </w:style>
  <w:style w:type="character" w:customStyle="1" w:styleId="css-1qaijid">
    <w:name w:val="css-1qaijid"/>
    <w:basedOn w:val="DefaultParagraphFont"/>
    <w:rsid w:val="0071465C"/>
  </w:style>
  <w:style w:type="paragraph" w:styleId="TOCHeading">
    <w:name w:val="TOC Heading"/>
    <w:basedOn w:val="Heading1"/>
    <w:next w:val="Normal"/>
    <w:uiPriority w:val="39"/>
    <w:unhideWhenUsed/>
    <w:rsid w:val="0071465C"/>
    <w:pPr>
      <w:numPr>
        <w:numId w:val="0"/>
      </w:numPr>
      <w:spacing w:before="480" w:after="0" w:line="276" w:lineRule="auto"/>
      <w:outlineLvl w:val="9"/>
    </w:pPr>
    <w:rPr>
      <w:rFonts w:asciiTheme="majorHAnsi" w:eastAsiaTheme="majorEastAsia" w:hAnsiTheme="majorHAnsi" w:cstheme="majorBidi"/>
    </w:rPr>
  </w:style>
  <w:style w:type="numbering" w:customStyle="1" w:styleId="CurrentList19">
    <w:name w:val="Current List19"/>
    <w:uiPriority w:val="99"/>
    <w:rsid w:val="0071465C"/>
    <w:pPr>
      <w:numPr>
        <w:numId w:val="20"/>
      </w:numPr>
    </w:pPr>
  </w:style>
  <w:style w:type="numbering" w:customStyle="1" w:styleId="CurrentList20">
    <w:name w:val="Current List20"/>
    <w:uiPriority w:val="99"/>
    <w:rsid w:val="0071465C"/>
    <w:pPr>
      <w:numPr>
        <w:numId w:val="21"/>
      </w:numPr>
    </w:pPr>
  </w:style>
  <w:style w:type="numbering" w:customStyle="1" w:styleId="CurrentList21">
    <w:name w:val="Current List21"/>
    <w:uiPriority w:val="99"/>
    <w:rsid w:val="0071465C"/>
    <w:pPr>
      <w:numPr>
        <w:numId w:val="22"/>
      </w:numPr>
    </w:pPr>
  </w:style>
  <w:style w:type="numbering" w:customStyle="1" w:styleId="CurrentList22">
    <w:name w:val="Current List22"/>
    <w:uiPriority w:val="99"/>
    <w:rsid w:val="0071465C"/>
    <w:pPr>
      <w:numPr>
        <w:numId w:val="23"/>
      </w:numPr>
    </w:pPr>
  </w:style>
  <w:style w:type="numbering" w:customStyle="1" w:styleId="CurrentList23">
    <w:name w:val="Current List23"/>
    <w:uiPriority w:val="99"/>
    <w:rsid w:val="0071465C"/>
    <w:pPr>
      <w:numPr>
        <w:numId w:val="24"/>
      </w:numPr>
    </w:pPr>
  </w:style>
  <w:style w:type="paragraph" w:customStyle="1" w:styleId="tk-bigbullets">
    <w:name w:val="tk-big bullets"/>
    <w:basedOn w:val="Normal"/>
    <w:uiPriority w:val="1"/>
    <w:qFormat/>
    <w:rsid w:val="0071465C"/>
    <w:pPr>
      <w:numPr>
        <w:numId w:val="25"/>
      </w:numPr>
    </w:pPr>
  </w:style>
  <w:style w:type="paragraph" w:customStyle="1" w:styleId="Tablecellitalic">
    <w:name w:val="Table cell italic"/>
    <w:basedOn w:val="Normal"/>
    <w:uiPriority w:val="4"/>
    <w:qFormat/>
    <w:rsid w:val="0071465C"/>
    <w:pPr>
      <w:adjustRightInd w:val="0"/>
      <w:snapToGrid w:val="0"/>
    </w:pPr>
    <w:rPr>
      <w:rFonts w:eastAsiaTheme="minorHAnsi"/>
      <w:i/>
    </w:rPr>
  </w:style>
  <w:style w:type="paragraph" w:customStyle="1" w:styleId="Tablebullets">
    <w:name w:val="Table bullets"/>
    <w:basedOn w:val="Normal"/>
    <w:uiPriority w:val="5"/>
    <w:qFormat/>
    <w:rsid w:val="0071465C"/>
    <w:pPr>
      <w:numPr>
        <w:numId w:val="30"/>
      </w:numPr>
      <w:spacing w:before="40"/>
    </w:pPr>
  </w:style>
  <w:style w:type="paragraph" w:customStyle="1" w:styleId="Tabelnormal">
    <w:name w:val="Tabel normal"/>
    <w:basedOn w:val="Normal"/>
    <w:rsid w:val="0071465C"/>
    <w:pPr>
      <w:framePr w:hSpace="181" w:wrap="around" w:vAnchor="page" w:hAnchor="margin" w:xAlign="center" w:yAlign="inside"/>
      <w:suppressOverlap/>
    </w:pPr>
  </w:style>
  <w:style w:type="paragraph" w:customStyle="1" w:styleId="Tablenormal0">
    <w:name w:val="Table normal"/>
    <w:basedOn w:val="Normal"/>
    <w:uiPriority w:val="2"/>
    <w:qFormat/>
    <w:rsid w:val="0071465C"/>
    <w:rPr>
      <w:sz w:val="20"/>
    </w:rPr>
  </w:style>
  <w:style w:type="numbering" w:customStyle="1" w:styleId="CurrentList24">
    <w:name w:val="Current List24"/>
    <w:uiPriority w:val="99"/>
    <w:rsid w:val="0071465C"/>
    <w:pPr>
      <w:numPr>
        <w:numId w:val="27"/>
      </w:numPr>
    </w:pPr>
  </w:style>
  <w:style w:type="numbering" w:customStyle="1" w:styleId="CurrentList25">
    <w:name w:val="Current List25"/>
    <w:uiPriority w:val="99"/>
    <w:rsid w:val="0071465C"/>
    <w:pPr>
      <w:numPr>
        <w:numId w:val="28"/>
      </w:numPr>
    </w:pPr>
  </w:style>
  <w:style w:type="numbering" w:customStyle="1" w:styleId="CurrentList26">
    <w:name w:val="Current List26"/>
    <w:uiPriority w:val="99"/>
    <w:rsid w:val="0071465C"/>
    <w:pPr>
      <w:numPr>
        <w:numId w:val="29"/>
      </w:numPr>
    </w:pPr>
  </w:style>
  <w:style w:type="character" w:customStyle="1" w:styleId="sr-only">
    <w:name w:val="sr-only"/>
    <w:basedOn w:val="DefaultParagraphFont"/>
    <w:rsid w:val="0071465C"/>
  </w:style>
  <w:style w:type="paragraph" w:styleId="HTMLPreformatted">
    <w:name w:val="HTML Preformatted"/>
    <w:basedOn w:val="Normal"/>
    <w:link w:val="HTMLPreformattedChar"/>
    <w:uiPriority w:val="99"/>
    <w:semiHidden/>
    <w:unhideWhenUsed/>
    <w:rsid w:val="007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DefaultParagraphFont"/>
    <w:uiPriority w:val="99"/>
    <w:semiHidden/>
    <w:rsid w:val="006D10AC"/>
    <w:rPr>
      <w:rFonts w:ascii="Courier New" w:hAnsi="Courier New" w:cs="Courier New"/>
      <w:lang w:eastAsia="de-DE"/>
    </w:rPr>
  </w:style>
  <w:style w:type="paragraph" w:styleId="Title">
    <w:name w:val="Title"/>
    <w:basedOn w:val="Normal"/>
    <w:next w:val="Normal"/>
    <w:link w:val="TitleChar"/>
    <w:uiPriority w:val="98"/>
    <w:qFormat/>
    <w:rsid w:val="0071465C"/>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DefaultParagraphFont"/>
    <w:uiPriority w:val="98"/>
    <w:rsid w:val="006D10AC"/>
    <w:rPr>
      <w:rFonts w:asciiTheme="majorHAnsi" w:eastAsiaTheme="majorEastAsia" w:hAnsiTheme="majorHAnsi" w:cstheme="majorBidi"/>
      <w:spacing w:val="-10"/>
      <w:kern w:val="28"/>
      <w:sz w:val="56"/>
      <w:szCs w:val="56"/>
      <w:lang w:eastAsia="de-DE"/>
    </w:rPr>
  </w:style>
  <w:style w:type="character" w:customStyle="1" w:styleId="s15">
    <w:name w:val="s15"/>
    <w:basedOn w:val="DefaultParagraphFont"/>
    <w:rsid w:val="0071465C"/>
  </w:style>
  <w:style w:type="character" w:customStyle="1" w:styleId="s18">
    <w:name w:val="s18"/>
    <w:basedOn w:val="DefaultParagraphFont"/>
    <w:rsid w:val="0071465C"/>
  </w:style>
  <w:style w:type="paragraph" w:customStyle="1" w:styleId="Zellentexteng">
    <w:name w:val="Zellentext eng"/>
    <w:basedOn w:val="Zellentext"/>
    <w:qFormat/>
    <w:rsid w:val="0071465C"/>
    <w:pPr>
      <w:suppressAutoHyphens/>
      <w:spacing w:before="40"/>
      <w:jc w:val="left"/>
    </w:pPr>
    <w:rPr>
      <w:sz w:val="20"/>
      <w:szCs w:val="20"/>
      <w:lang w:val="fr-FR" w:eastAsia="en-GB"/>
    </w:rPr>
  </w:style>
  <w:style w:type="paragraph" w:customStyle="1" w:styleId="Headingexnumbers">
    <w:name w:val="Heading ex numbers"/>
    <w:basedOn w:val="Heading1"/>
    <w:link w:val="HeadingexnumbersChar"/>
    <w:qFormat/>
    <w:rsid w:val="0071465C"/>
    <w:pPr>
      <w:numPr>
        <w:numId w:val="0"/>
      </w:numPr>
    </w:pPr>
    <w:rPr>
      <w:lang w:val="fr-FR"/>
    </w:rPr>
  </w:style>
  <w:style w:type="character" w:customStyle="1" w:styleId="HeadingexnumbersChar">
    <w:name w:val="Heading ex numbers Char"/>
    <w:basedOn w:val="Heading1Char"/>
    <w:link w:val="Headingexnumbers"/>
    <w:rsid w:val="0071465C"/>
    <w:rPr>
      <w:rFonts w:ascii="Calibri" w:eastAsiaTheme="minorHAnsi" w:hAnsi="Calibri" w:cstheme="minorBidi"/>
      <w:bCs/>
      <w:color w:val="2F5496" w:themeColor="accent1" w:themeShade="BF"/>
      <w:kern w:val="2"/>
      <w:sz w:val="36"/>
      <w:szCs w:val="48"/>
      <w:lang w:val="fr-FR" w:eastAsia="en-GB"/>
      <w14:ligatures w14:val="standardContextual"/>
    </w:rPr>
  </w:style>
  <w:style w:type="paragraph" w:customStyle="1" w:styleId="Heading2exnumbers">
    <w:name w:val="Heading2 ex numbers"/>
    <w:basedOn w:val="Heading2"/>
    <w:qFormat/>
    <w:rsid w:val="0071465C"/>
    <w:pPr>
      <w:numPr>
        <w:ilvl w:val="0"/>
        <w:numId w:val="0"/>
      </w:numPr>
    </w:pPr>
    <w:rPr>
      <w:lang w:val="fr-FR" w:eastAsia="en-GB"/>
    </w:rPr>
  </w:style>
  <w:style w:type="paragraph" w:customStyle="1" w:styleId="Style3">
    <w:name w:val="Style3"/>
    <w:basedOn w:val="List2"/>
    <w:autoRedefine/>
    <w:qFormat/>
    <w:rsid w:val="0071465C"/>
    <w:pPr>
      <w:numPr>
        <w:numId w:val="31"/>
      </w:numPr>
    </w:pPr>
  </w:style>
  <w:style w:type="paragraph" w:styleId="List2">
    <w:name w:val="List 2"/>
    <w:basedOn w:val="Normal"/>
    <w:uiPriority w:val="99"/>
    <w:semiHidden/>
    <w:unhideWhenUsed/>
    <w:rsid w:val="0071465C"/>
    <w:pPr>
      <w:ind w:left="720" w:hanging="360"/>
      <w:contextualSpacing/>
    </w:pPr>
  </w:style>
  <w:style w:type="paragraph" w:styleId="ListBullet2">
    <w:name w:val="List Bullet 2"/>
    <w:basedOn w:val="Normal"/>
    <w:autoRedefine/>
    <w:uiPriority w:val="99"/>
    <w:unhideWhenUsed/>
    <w:qFormat/>
    <w:rsid w:val="0071465C"/>
    <w:pPr>
      <w:numPr>
        <w:numId w:val="32"/>
      </w:numPr>
      <w:contextualSpacing/>
    </w:pPr>
  </w:style>
  <w:style w:type="paragraph" w:customStyle="1" w:styleId="Heading1Small">
    <w:name w:val="Heading 1 Small"/>
    <w:basedOn w:val="Heading1"/>
    <w:next w:val="Normal"/>
    <w:autoRedefine/>
    <w:qFormat/>
    <w:rsid w:val="0071465C"/>
  </w:style>
  <w:style w:type="paragraph" w:customStyle="1" w:styleId="ngbullets">
    <w:name w:val="ng_bullets"/>
    <w:basedOn w:val="ListParagraph"/>
    <w:qFormat/>
    <w:rsid w:val="0071465C"/>
    <w:pPr>
      <w:numPr>
        <w:numId w:val="34"/>
      </w:numPr>
    </w:pPr>
  </w:style>
  <w:style w:type="paragraph" w:customStyle="1" w:styleId="p3">
    <w:name w:val="p3"/>
    <w:basedOn w:val="Normal"/>
    <w:rsid w:val="003102C6"/>
    <w:pPr>
      <w:spacing w:before="100" w:beforeAutospacing="1" w:after="100" w:afterAutospacing="1"/>
    </w:pPr>
    <w:rPr>
      <w:rFonts w:ascii="Times New Roman" w:hAnsi="Times New Roman"/>
    </w:rPr>
  </w:style>
  <w:style w:type="paragraph" w:customStyle="1" w:styleId="p4">
    <w:name w:val="p4"/>
    <w:basedOn w:val="Normal"/>
    <w:rsid w:val="003102C6"/>
    <w:pPr>
      <w:spacing w:before="100" w:beforeAutospacing="1" w:after="100" w:afterAutospacing="1"/>
    </w:pPr>
    <w:rPr>
      <w:rFonts w:ascii="Times New Roman" w:hAnsi="Times New Roman"/>
    </w:rPr>
  </w:style>
  <w:style w:type="character" w:customStyle="1" w:styleId="apple-converted-space">
    <w:name w:val="apple-converted-space"/>
    <w:basedOn w:val="DefaultParagraphFont"/>
    <w:rsid w:val="006A7DDD"/>
  </w:style>
  <w:style w:type="paragraph" w:customStyle="1" w:styleId="StandardFett">
    <w:name w:val="Standard Fett"/>
    <w:basedOn w:val="Normal"/>
    <w:next w:val="HeaderandFooter"/>
    <w:qFormat/>
    <w:rsid w:val="0071465C"/>
    <w:pPr>
      <w:spacing w:before="240"/>
    </w:pPr>
    <w:rPr>
      <w:b/>
    </w:rPr>
  </w:style>
  <w:style w:type="character" w:customStyle="1" w:styleId="s4">
    <w:name w:val="s4"/>
    <w:basedOn w:val="DefaultParagraphFont"/>
    <w:rsid w:val="004E74AE"/>
  </w:style>
  <w:style w:type="paragraph" w:customStyle="1" w:styleId="ngFuzeile">
    <w:name w:val="ng_Fußzeile"/>
    <w:basedOn w:val="Normal"/>
    <w:qFormat/>
    <w:rsid w:val="0071465C"/>
    <w:pPr>
      <w:tabs>
        <w:tab w:val="right" w:pos="9632"/>
      </w:tabs>
    </w:pPr>
    <w:rPr>
      <w:sz w:val="20"/>
      <w:szCs w:val="20"/>
    </w:rPr>
  </w:style>
  <w:style w:type="paragraph" w:customStyle="1" w:styleId="ngmonospace">
    <w:name w:val="ng_monospace"/>
    <w:basedOn w:val="Normal"/>
    <w:qFormat/>
    <w:rsid w:val="0071465C"/>
    <w:pPr>
      <w:ind w:left="709"/>
    </w:pPr>
    <w:rPr>
      <w:rFonts w:ascii="Courier New" w:hAnsi="Courier New" w:cs="Courier New"/>
      <w:sz w:val="20"/>
      <w:szCs w:val="20"/>
    </w:rPr>
  </w:style>
  <w:style w:type="character" w:customStyle="1" w:styleId="Heading1Char">
    <w:name w:val="Heading 1 Char"/>
    <w:basedOn w:val="DefaultParagraphFont"/>
    <w:link w:val="Heading1"/>
    <w:uiPriority w:val="6"/>
    <w:qFormat/>
    <w:rsid w:val="0071465C"/>
    <w:rPr>
      <w:rFonts w:ascii="Calibri" w:eastAsiaTheme="minorHAnsi" w:hAnsi="Calibri" w:cstheme="minorBidi"/>
      <w:bCs/>
      <w:color w:val="2F5496" w:themeColor="accent1" w:themeShade="BF"/>
      <w:kern w:val="2"/>
      <w:sz w:val="36"/>
      <w:szCs w:val="48"/>
      <w:lang w:eastAsia="en-GB"/>
      <w14:ligatures w14:val="standardContextual"/>
    </w:rPr>
  </w:style>
  <w:style w:type="character" w:customStyle="1" w:styleId="Heading2Char">
    <w:name w:val="Heading 2 Char"/>
    <w:basedOn w:val="DefaultParagraphFont"/>
    <w:link w:val="Heading2"/>
    <w:uiPriority w:val="7"/>
    <w:qFormat/>
    <w:rsid w:val="0071465C"/>
    <w:rPr>
      <w:rFonts w:ascii="Calibri" w:eastAsiaTheme="majorEastAsia" w:hAnsi="Calibri" w:cs="Calibri Light"/>
      <w:bCs/>
      <w:color w:val="2F5496" w:themeColor="accent1" w:themeShade="BF"/>
      <w:kern w:val="2"/>
      <w:sz w:val="28"/>
      <w:szCs w:val="26"/>
      <w:lang w:eastAsia="de-DE"/>
      <w14:ligatures w14:val="standardContextual"/>
    </w:rPr>
  </w:style>
  <w:style w:type="character" w:customStyle="1" w:styleId="HeaderChar">
    <w:name w:val="Header Char"/>
    <w:basedOn w:val="DefaultParagraphFont"/>
    <w:link w:val="Header"/>
    <w:uiPriority w:val="99"/>
    <w:qFormat/>
    <w:rsid w:val="0071465C"/>
    <w:rPr>
      <w:rFonts w:ascii="Calibri" w:hAnsi="Calibri" w:cs="Calibri"/>
      <w:lang w:val="en-US"/>
    </w:rPr>
  </w:style>
  <w:style w:type="character" w:customStyle="1" w:styleId="FooterChar">
    <w:name w:val="Footer Char"/>
    <w:basedOn w:val="DefaultParagraphFont"/>
    <w:link w:val="Footer"/>
    <w:uiPriority w:val="99"/>
    <w:qFormat/>
    <w:rsid w:val="0071465C"/>
    <w:rPr>
      <w:rFonts w:ascii="Calibri" w:hAnsi="Calibri" w:cs="Calibri"/>
      <w:lang w:val="en-US"/>
    </w:rPr>
  </w:style>
  <w:style w:type="character" w:customStyle="1" w:styleId="CommentTextChar">
    <w:name w:val="Comment Text Char"/>
    <w:basedOn w:val="DefaultParagraphFont"/>
    <w:link w:val="CommentText"/>
    <w:uiPriority w:val="99"/>
    <w:semiHidden/>
    <w:qFormat/>
    <w:rsid w:val="0071465C"/>
    <w:rPr>
      <w:rFonts w:ascii="Calibri" w:hAnsi="Calibri" w:cs="Calibri"/>
      <w:lang w:val="en-US"/>
    </w:rPr>
  </w:style>
  <w:style w:type="character" w:customStyle="1" w:styleId="CommentSubjectChar">
    <w:name w:val="Comment Subject Char"/>
    <w:basedOn w:val="CommentTextChar"/>
    <w:link w:val="CommentSubject"/>
    <w:uiPriority w:val="99"/>
    <w:semiHidden/>
    <w:qFormat/>
    <w:rsid w:val="0071465C"/>
    <w:rPr>
      <w:rFonts w:ascii="Calibri" w:hAnsi="Calibri" w:cs="Calibri"/>
      <w:b/>
      <w:bCs/>
      <w:lang w:val="en-US"/>
    </w:rPr>
  </w:style>
  <w:style w:type="character" w:customStyle="1" w:styleId="Heading3Char">
    <w:name w:val="Heading 3 Char"/>
    <w:basedOn w:val="DefaultParagraphFont"/>
    <w:link w:val="Heading3"/>
    <w:uiPriority w:val="8"/>
    <w:rsid w:val="0071465C"/>
    <w:rPr>
      <w:rFonts w:ascii="Calibri" w:eastAsiaTheme="minorHAnsi" w:hAnsi="Calibri" w:cstheme="minorBidi"/>
      <w:color w:val="2F5496" w:themeColor="accent1" w:themeShade="BF"/>
      <w:kern w:val="2"/>
      <w:sz w:val="24"/>
      <w:szCs w:val="24"/>
      <w:lang w:eastAsia="de-DE"/>
      <w14:ligatures w14:val="standardContextual"/>
    </w:rPr>
  </w:style>
  <w:style w:type="character" w:customStyle="1" w:styleId="Heading4Char">
    <w:name w:val="Heading 4 Char"/>
    <w:basedOn w:val="DefaultParagraphFont"/>
    <w:link w:val="Heading4"/>
    <w:uiPriority w:val="9"/>
    <w:rsid w:val="0071465C"/>
    <w:rPr>
      <w:rFonts w:asciiTheme="majorHAnsi" w:eastAsiaTheme="majorEastAsia" w:hAnsiTheme="majorHAnsi" w:cstheme="majorBidi"/>
      <w:iCs/>
      <w:color w:val="2F5496" w:themeColor="accent1" w:themeShade="BF"/>
      <w:sz w:val="24"/>
      <w:szCs w:val="24"/>
      <w:lang w:eastAsia="de-DE"/>
    </w:rPr>
  </w:style>
  <w:style w:type="character" w:customStyle="1" w:styleId="Heading5Char">
    <w:name w:val="Heading 5 Char"/>
    <w:basedOn w:val="DefaultParagraphFont"/>
    <w:link w:val="Heading5"/>
    <w:uiPriority w:val="9"/>
    <w:semiHidden/>
    <w:rsid w:val="0071465C"/>
    <w:rPr>
      <w:rFonts w:asciiTheme="majorHAnsi" w:eastAsiaTheme="majorEastAsia" w:hAnsiTheme="majorHAnsi" w:cstheme="majorBidi"/>
      <w:color w:val="2F5496" w:themeColor="accent1" w:themeShade="BF"/>
      <w:sz w:val="24"/>
      <w:szCs w:val="24"/>
      <w:lang w:eastAsia="de-DE"/>
    </w:rPr>
  </w:style>
  <w:style w:type="character" w:customStyle="1" w:styleId="Heading6Char">
    <w:name w:val="Heading 6 Char"/>
    <w:basedOn w:val="DefaultParagraphFont"/>
    <w:link w:val="Heading6"/>
    <w:uiPriority w:val="9"/>
    <w:rsid w:val="0071465C"/>
    <w:rPr>
      <w:rFonts w:asciiTheme="majorHAnsi" w:eastAsiaTheme="majorEastAsia" w:hAnsiTheme="majorHAnsi" w:cstheme="majorBidi"/>
      <w:color w:val="1F3763" w:themeColor="accent1" w:themeShade="7F"/>
      <w:sz w:val="24"/>
      <w:szCs w:val="24"/>
      <w:lang w:eastAsia="de-DE"/>
    </w:rPr>
  </w:style>
  <w:style w:type="character" w:customStyle="1" w:styleId="Heading7Char">
    <w:name w:val="Heading 7 Char"/>
    <w:basedOn w:val="DefaultParagraphFont"/>
    <w:link w:val="Heading7"/>
    <w:uiPriority w:val="9"/>
    <w:semiHidden/>
    <w:rsid w:val="0071465C"/>
    <w:rPr>
      <w:rFonts w:asciiTheme="majorHAnsi" w:eastAsiaTheme="majorEastAsia" w:hAnsiTheme="majorHAnsi" w:cstheme="majorBidi"/>
      <w:i/>
      <w:iCs/>
      <w:color w:val="1F3763" w:themeColor="accent1" w:themeShade="7F"/>
      <w:sz w:val="24"/>
      <w:szCs w:val="24"/>
      <w:lang w:eastAsia="de-DE"/>
    </w:rPr>
  </w:style>
  <w:style w:type="character" w:customStyle="1" w:styleId="Heading8Char">
    <w:name w:val="Heading 8 Char"/>
    <w:basedOn w:val="DefaultParagraphFont"/>
    <w:link w:val="Heading8"/>
    <w:uiPriority w:val="9"/>
    <w:semiHidden/>
    <w:rsid w:val="0071465C"/>
    <w:rPr>
      <w:rFonts w:asciiTheme="majorHAnsi" w:eastAsiaTheme="majorEastAsia" w:hAnsiTheme="majorHAnsi" w:cstheme="majorBidi"/>
      <w:color w:val="272727" w:themeColor="text1" w:themeTint="D8"/>
      <w:sz w:val="21"/>
      <w:szCs w:val="21"/>
      <w:lang w:eastAsia="de-DE"/>
    </w:rPr>
  </w:style>
  <w:style w:type="character" w:customStyle="1" w:styleId="Heading9Char">
    <w:name w:val="Heading 9 Char"/>
    <w:basedOn w:val="DefaultParagraphFont"/>
    <w:link w:val="Heading9"/>
    <w:uiPriority w:val="9"/>
    <w:semiHidden/>
    <w:rsid w:val="0071465C"/>
    <w:rPr>
      <w:rFonts w:asciiTheme="majorHAnsi" w:eastAsiaTheme="majorEastAsia" w:hAnsiTheme="majorHAnsi" w:cstheme="majorBidi"/>
      <w:i/>
      <w:iCs/>
      <w:color w:val="272727" w:themeColor="text1" w:themeTint="D8"/>
      <w:sz w:val="21"/>
      <w:szCs w:val="21"/>
      <w:lang w:eastAsia="de-DE"/>
    </w:rPr>
  </w:style>
  <w:style w:type="character" w:customStyle="1" w:styleId="BodyTextChar">
    <w:name w:val="Body Text Char"/>
    <w:basedOn w:val="DefaultParagraphFont"/>
    <w:link w:val="BodyText"/>
    <w:rsid w:val="0071465C"/>
    <w:rPr>
      <w:rFonts w:ascii="Calibri" w:hAnsi="Calibri"/>
      <w:sz w:val="24"/>
      <w:szCs w:val="24"/>
      <w:lang w:eastAsia="de-DE"/>
    </w:rPr>
  </w:style>
  <w:style w:type="character" w:customStyle="1" w:styleId="HTMLPreformattedChar">
    <w:name w:val="HTML Preformatted Char"/>
    <w:basedOn w:val="DefaultParagraphFont"/>
    <w:link w:val="HTMLPreformatted"/>
    <w:uiPriority w:val="99"/>
    <w:semiHidden/>
    <w:rsid w:val="0071465C"/>
    <w:rPr>
      <w:rFonts w:ascii="Courier New" w:hAnsi="Courier New" w:cs="Courier New"/>
      <w:lang w:eastAsia="de-DE"/>
    </w:rPr>
  </w:style>
  <w:style w:type="character" w:customStyle="1" w:styleId="TitleChar">
    <w:name w:val="Title Char"/>
    <w:basedOn w:val="DefaultParagraphFont"/>
    <w:link w:val="Title"/>
    <w:uiPriority w:val="98"/>
    <w:rsid w:val="0071465C"/>
    <w:rPr>
      <w:rFonts w:asciiTheme="majorHAnsi" w:eastAsiaTheme="majorEastAsia" w:hAnsiTheme="majorHAnsi" w:cstheme="majorBidi"/>
      <w:spacing w:val="-10"/>
      <w:kern w:val="28"/>
      <w:sz w:val="56"/>
      <w:szCs w:val="56"/>
      <w:lang w:eastAsia="de-DE"/>
    </w:rPr>
  </w:style>
  <w:style w:type="paragraph" w:customStyle="1" w:styleId="font-claude-response-body">
    <w:name w:val="font-claude-response-body"/>
    <w:basedOn w:val="Normal"/>
    <w:rsid w:val="0071465C"/>
    <w:pPr>
      <w:keepNext w:val="0"/>
      <w:keepLines w:val="0"/>
      <w:spacing w:before="100" w:beforeAutospacing="1" w:after="100" w:afterAutospacing="1"/>
    </w:pPr>
    <w:rPr>
      <w:rFonts w:ascii="Times New Roman" w:hAnsi="Times New Roman"/>
      <w:lang w:val="en-DE" w:eastAsia="en-GB"/>
    </w:rPr>
  </w:style>
  <w:style w:type="paragraph" w:customStyle="1" w:styleId="whitespace-normal">
    <w:name w:val="whitespace-normal"/>
    <w:basedOn w:val="Normal"/>
    <w:rsid w:val="0071465C"/>
    <w:pPr>
      <w:keepNext w:val="0"/>
      <w:keepLines w:val="0"/>
      <w:spacing w:before="100" w:beforeAutospacing="1" w:after="100" w:afterAutospacing="1"/>
    </w:pPr>
    <w:rPr>
      <w:rFonts w:ascii="Times New Roman" w:hAnsi="Times New Roman"/>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3095">
      <w:bodyDiv w:val="1"/>
      <w:marLeft w:val="0"/>
      <w:marRight w:val="0"/>
      <w:marTop w:val="0"/>
      <w:marBottom w:val="0"/>
      <w:divBdr>
        <w:top w:val="none" w:sz="0" w:space="0" w:color="auto"/>
        <w:left w:val="none" w:sz="0" w:space="0" w:color="auto"/>
        <w:bottom w:val="none" w:sz="0" w:space="0" w:color="auto"/>
        <w:right w:val="none" w:sz="0" w:space="0" w:color="auto"/>
      </w:divBdr>
    </w:div>
    <w:div w:id="23750944">
      <w:bodyDiv w:val="1"/>
      <w:marLeft w:val="0"/>
      <w:marRight w:val="0"/>
      <w:marTop w:val="0"/>
      <w:marBottom w:val="0"/>
      <w:divBdr>
        <w:top w:val="none" w:sz="0" w:space="0" w:color="auto"/>
        <w:left w:val="none" w:sz="0" w:space="0" w:color="auto"/>
        <w:bottom w:val="none" w:sz="0" w:space="0" w:color="auto"/>
        <w:right w:val="none" w:sz="0" w:space="0" w:color="auto"/>
      </w:divBdr>
      <w:divsChild>
        <w:div w:id="370496362">
          <w:marLeft w:val="0"/>
          <w:marRight w:val="0"/>
          <w:marTop w:val="0"/>
          <w:marBottom w:val="0"/>
          <w:divBdr>
            <w:top w:val="none" w:sz="0" w:space="0" w:color="auto"/>
            <w:left w:val="none" w:sz="0" w:space="0" w:color="auto"/>
            <w:bottom w:val="none" w:sz="0" w:space="0" w:color="auto"/>
            <w:right w:val="none" w:sz="0" w:space="0" w:color="auto"/>
          </w:divBdr>
          <w:divsChild>
            <w:div w:id="1295989318">
              <w:marLeft w:val="0"/>
              <w:marRight w:val="0"/>
              <w:marTop w:val="0"/>
              <w:marBottom w:val="0"/>
              <w:divBdr>
                <w:top w:val="none" w:sz="0" w:space="0" w:color="auto"/>
                <w:left w:val="none" w:sz="0" w:space="0" w:color="auto"/>
                <w:bottom w:val="none" w:sz="0" w:space="0" w:color="auto"/>
                <w:right w:val="none" w:sz="0" w:space="0" w:color="auto"/>
              </w:divBdr>
            </w:div>
          </w:divsChild>
        </w:div>
        <w:div w:id="1279918620">
          <w:marLeft w:val="0"/>
          <w:marRight w:val="0"/>
          <w:marTop w:val="0"/>
          <w:marBottom w:val="0"/>
          <w:divBdr>
            <w:top w:val="none" w:sz="0" w:space="0" w:color="auto"/>
            <w:left w:val="none" w:sz="0" w:space="0" w:color="auto"/>
            <w:bottom w:val="none" w:sz="0" w:space="0" w:color="auto"/>
            <w:right w:val="none" w:sz="0" w:space="0" w:color="auto"/>
          </w:divBdr>
          <w:divsChild>
            <w:div w:id="743650427">
              <w:marLeft w:val="0"/>
              <w:marRight w:val="0"/>
              <w:marTop w:val="0"/>
              <w:marBottom w:val="0"/>
              <w:divBdr>
                <w:top w:val="none" w:sz="0" w:space="0" w:color="auto"/>
                <w:left w:val="none" w:sz="0" w:space="0" w:color="auto"/>
                <w:bottom w:val="none" w:sz="0" w:space="0" w:color="auto"/>
                <w:right w:val="none" w:sz="0" w:space="0" w:color="auto"/>
              </w:divBdr>
            </w:div>
            <w:div w:id="1469124934">
              <w:marLeft w:val="0"/>
              <w:marRight w:val="0"/>
              <w:marTop w:val="0"/>
              <w:marBottom w:val="0"/>
              <w:divBdr>
                <w:top w:val="none" w:sz="0" w:space="0" w:color="auto"/>
                <w:left w:val="none" w:sz="0" w:space="0" w:color="auto"/>
                <w:bottom w:val="none" w:sz="0" w:space="0" w:color="auto"/>
                <w:right w:val="none" w:sz="0" w:space="0" w:color="auto"/>
              </w:divBdr>
            </w:div>
            <w:div w:id="1195853025">
              <w:marLeft w:val="0"/>
              <w:marRight w:val="0"/>
              <w:marTop w:val="0"/>
              <w:marBottom w:val="0"/>
              <w:divBdr>
                <w:top w:val="none" w:sz="0" w:space="0" w:color="auto"/>
                <w:left w:val="none" w:sz="0" w:space="0" w:color="auto"/>
                <w:bottom w:val="none" w:sz="0" w:space="0" w:color="auto"/>
                <w:right w:val="none" w:sz="0" w:space="0" w:color="auto"/>
              </w:divBdr>
            </w:div>
            <w:div w:id="20193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061">
      <w:bodyDiv w:val="1"/>
      <w:marLeft w:val="0"/>
      <w:marRight w:val="0"/>
      <w:marTop w:val="0"/>
      <w:marBottom w:val="0"/>
      <w:divBdr>
        <w:top w:val="none" w:sz="0" w:space="0" w:color="auto"/>
        <w:left w:val="none" w:sz="0" w:space="0" w:color="auto"/>
        <w:bottom w:val="none" w:sz="0" w:space="0" w:color="auto"/>
        <w:right w:val="none" w:sz="0" w:space="0" w:color="auto"/>
      </w:divBdr>
    </w:div>
    <w:div w:id="174612632">
      <w:bodyDiv w:val="1"/>
      <w:marLeft w:val="0"/>
      <w:marRight w:val="0"/>
      <w:marTop w:val="0"/>
      <w:marBottom w:val="0"/>
      <w:divBdr>
        <w:top w:val="none" w:sz="0" w:space="0" w:color="auto"/>
        <w:left w:val="none" w:sz="0" w:space="0" w:color="auto"/>
        <w:bottom w:val="none" w:sz="0" w:space="0" w:color="auto"/>
        <w:right w:val="none" w:sz="0" w:space="0" w:color="auto"/>
      </w:divBdr>
    </w:div>
    <w:div w:id="235944024">
      <w:bodyDiv w:val="1"/>
      <w:marLeft w:val="0"/>
      <w:marRight w:val="0"/>
      <w:marTop w:val="0"/>
      <w:marBottom w:val="0"/>
      <w:divBdr>
        <w:top w:val="none" w:sz="0" w:space="0" w:color="auto"/>
        <w:left w:val="none" w:sz="0" w:space="0" w:color="auto"/>
        <w:bottom w:val="none" w:sz="0" w:space="0" w:color="auto"/>
        <w:right w:val="none" w:sz="0" w:space="0" w:color="auto"/>
      </w:divBdr>
      <w:divsChild>
        <w:div w:id="60640172">
          <w:marLeft w:val="0"/>
          <w:marRight w:val="0"/>
          <w:marTop w:val="0"/>
          <w:marBottom w:val="0"/>
          <w:divBdr>
            <w:top w:val="none" w:sz="0" w:space="0" w:color="auto"/>
            <w:left w:val="none" w:sz="0" w:space="0" w:color="auto"/>
            <w:bottom w:val="none" w:sz="0" w:space="0" w:color="auto"/>
            <w:right w:val="none" w:sz="0" w:space="0" w:color="auto"/>
          </w:divBdr>
          <w:divsChild>
            <w:div w:id="1635404882">
              <w:marLeft w:val="0"/>
              <w:marRight w:val="0"/>
              <w:marTop w:val="0"/>
              <w:marBottom w:val="0"/>
              <w:divBdr>
                <w:top w:val="none" w:sz="0" w:space="0" w:color="auto"/>
                <w:left w:val="none" w:sz="0" w:space="0" w:color="auto"/>
                <w:bottom w:val="none" w:sz="0" w:space="0" w:color="auto"/>
                <w:right w:val="none" w:sz="0" w:space="0" w:color="auto"/>
              </w:divBdr>
              <w:divsChild>
                <w:div w:id="138346612">
                  <w:marLeft w:val="0"/>
                  <w:marRight w:val="0"/>
                  <w:marTop w:val="0"/>
                  <w:marBottom w:val="0"/>
                  <w:divBdr>
                    <w:top w:val="none" w:sz="0" w:space="0" w:color="auto"/>
                    <w:left w:val="none" w:sz="0" w:space="0" w:color="auto"/>
                    <w:bottom w:val="none" w:sz="0" w:space="0" w:color="auto"/>
                    <w:right w:val="none" w:sz="0" w:space="0" w:color="auto"/>
                  </w:divBdr>
                  <w:divsChild>
                    <w:div w:id="11974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423765">
          <w:marLeft w:val="0"/>
          <w:marRight w:val="0"/>
          <w:marTop w:val="0"/>
          <w:marBottom w:val="0"/>
          <w:divBdr>
            <w:top w:val="none" w:sz="0" w:space="0" w:color="auto"/>
            <w:left w:val="none" w:sz="0" w:space="0" w:color="auto"/>
            <w:bottom w:val="none" w:sz="0" w:space="0" w:color="auto"/>
            <w:right w:val="none" w:sz="0" w:space="0" w:color="auto"/>
          </w:divBdr>
          <w:divsChild>
            <w:div w:id="1803032515">
              <w:marLeft w:val="0"/>
              <w:marRight w:val="0"/>
              <w:marTop w:val="0"/>
              <w:marBottom w:val="0"/>
              <w:divBdr>
                <w:top w:val="none" w:sz="0" w:space="0" w:color="auto"/>
                <w:left w:val="none" w:sz="0" w:space="0" w:color="auto"/>
                <w:bottom w:val="none" w:sz="0" w:space="0" w:color="auto"/>
                <w:right w:val="none" w:sz="0" w:space="0" w:color="auto"/>
              </w:divBdr>
              <w:divsChild>
                <w:div w:id="749042996">
                  <w:marLeft w:val="0"/>
                  <w:marRight w:val="0"/>
                  <w:marTop w:val="0"/>
                  <w:marBottom w:val="0"/>
                  <w:divBdr>
                    <w:top w:val="none" w:sz="0" w:space="0" w:color="auto"/>
                    <w:left w:val="none" w:sz="0" w:space="0" w:color="auto"/>
                    <w:bottom w:val="none" w:sz="0" w:space="0" w:color="auto"/>
                    <w:right w:val="none" w:sz="0" w:space="0" w:color="auto"/>
                  </w:divBdr>
                  <w:divsChild>
                    <w:div w:id="2052339887">
                      <w:marLeft w:val="0"/>
                      <w:marRight w:val="0"/>
                      <w:marTop w:val="0"/>
                      <w:marBottom w:val="0"/>
                      <w:divBdr>
                        <w:top w:val="none" w:sz="0" w:space="0" w:color="auto"/>
                        <w:left w:val="none" w:sz="0" w:space="0" w:color="auto"/>
                        <w:bottom w:val="none" w:sz="0" w:space="0" w:color="auto"/>
                        <w:right w:val="none" w:sz="0" w:space="0" w:color="auto"/>
                      </w:divBdr>
                      <w:divsChild>
                        <w:div w:id="705107312">
                          <w:marLeft w:val="0"/>
                          <w:marRight w:val="0"/>
                          <w:marTop w:val="0"/>
                          <w:marBottom w:val="0"/>
                          <w:divBdr>
                            <w:top w:val="none" w:sz="0" w:space="0" w:color="auto"/>
                            <w:left w:val="none" w:sz="0" w:space="0" w:color="auto"/>
                            <w:bottom w:val="none" w:sz="0" w:space="0" w:color="auto"/>
                            <w:right w:val="none" w:sz="0" w:space="0" w:color="auto"/>
                          </w:divBdr>
                          <w:divsChild>
                            <w:div w:id="1913083090">
                              <w:marLeft w:val="0"/>
                              <w:marRight w:val="0"/>
                              <w:marTop w:val="0"/>
                              <w:marBottom w:val="0"/>
                              <w:divBdr>
                                <w:top w:val="none" w:sz="0" w:space="0" w:color="auto"/>
                                <w:left w:val="none" w:sz="0" w:space="0" w:color="auto"/>
                                <w:bottom w:val="none" w:sz="0" w:space="0" w:color="auto"/>
                                <w:right w:val="none" w:sz="0" w:space="0" w:color="auto"/>
                              </w:divBdr>
                              <w:divsChild>
                                <w:div w:id="8321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59765">
          <w:marLeft w:val="0"/>
          <w:marRight w:val="0"/>
          <w:marTop w:val="0"/>
          <w:marBottom w:val="0"/>
          <w:divBdr>
            <w:top w:val="none" w:sz="0" w:space="0" w:color="auto"/>
            <w:left w:val="none" w:sz="0" w:space="0" w:color="auto"/>
            <w:bottom w:val="none" w:sz="0" w:space="0" w:color="auto"/>
            <w:right w:val="none" w:sz="0" w:space="0" w:color="auto"/>
          </w:divBdr>
          <w:divsChild>
            <w:div w:id="2030712119">
              <w:marLeft w:val="0"/>
              <w:marRight w:val="0"/>
              <w:marTop w:val="0"/>
              <w:marBottom w:val="0"/>
              <w:divBdr>
                <w:top w:val="none" w:sz="0" w:space="0" w:color="auto"/>
                <w:left w:val="none" w:sz="0" w:space="0" w:color="auto"/>
                <w:bottom w:val="none" w:sz="0" w:space="0" w:color="auto"/>
                <w:right w:val="none" w:sz="0" w:space="0" w:color="auto"/>
              </w:divBdr>
              <w:divsChild>
                <w:div w:id="3198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96810">
      <w:bodyDiv w:val="1"/>
      <w:marLeft w:val="0"/>
      <w:marRight w:val="0"/>
      <w:marTop w:val="0"/>
      <w:marBottom w:val="0"/>
      <w:divBdr>
        <w:top w:val="none" w:sz="0" w:space="0" w:color="auto"/>
        <w:left w:val="none" w:sz="0" w:space="0" w:color="auto"/>
        <w:bottom w:val="none" w:sz="0" w:space="0" w:color="auto"/>
        <w:right w:val="none" w:sz="0" w:space="0" w:color="auto"/>
      </w:divBdr>
      <w:divsChild>
        <w:div w:id="55933087">
          <w:marLeft w:val="0"/>
          <w:marRight w:val="0"/>
          <w:marTop w:val="0"/>
          <w:marBottom w:val="0"/>
          <w:divBdr>
            <w:top w:val="none" w:sz="0" w:space="0" w:color="auto"/>
            <w:left w:val="none" w:sz="0" w:space="0" w:color="auto"/>
            <w:bottom w:val="none" w:sz="0" w:space="0" w:color="auto"/>
            <w:right w:val="none" w:sz="0" w:space="0" w:color="auto"/>
          </w:divBdr>
          <w:divsChild>
            <w:div w:id="26223929">
              <w:marLeft w:val="0"/>
              <w:marRight w:val="0"/>
              <w:marTop w:val="0"/>
              <w:marBottom w:val="0"/>
              <w:divBdr>
                <w:top w:val="none" w:sz="0" w:space="0" w:color="auto"/>
                <w:left w:val="none" w:sz="0" w:space="0" w:color="auto"/>
                <w:bottom w:val="none" w:sz="0" w:space="0" w:color="auto"/>
                <w:right w:val="none" w:sz="0" w:space="0" w:color="auto"/>
              </w:divBdr>
              <w:divsChild>
                <w:div w:id="1384988096">
                  <w:marLeft w:val="0"/>
                  <w:marRight w:val="0"/>
                  <w:marTop w:val="0"/>
                  <w:marBottom w:val="0"/>
                  <w:divBdr>
                    <w:top w:val="none" w:sz="0" w:space="0" w:color="auto"/>
                    <w:left w:val="none" w:sz="0" w:space="0" w:color="auto"/>
                    <w:bottom w:val="none" w:sz="0" w:space="0" w:color="auto"/>
                    <w:right w:val="none" w:sz="0" w:space="0" w:color="auto"/>
                  </w:divBdr>
                  <w:divsChild>
                    <w:div w:id="3427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371801">
      <w:bodyDiv w:val="1"/>
      <w:marLeft w:val="0"/>
      <w:marRight w:val="0"/>
      <w:marTop w:val="0"/>
      <w:marBottom w:val="0"/>
      <w:divBdr>
        <w:top w:val="none" w:sz="0" w:space="0" w:color="auto"/>
        <w:left w:val="none" w:sz="0" w:space="0" w:color="auto"/>
        <w:bottom w:val="none" w:sz="0" w:space="0" w:color="auto"/>
        <w:right w:val="none" w:sz="0" w:space="0" w:color="auto"/>
      </w:divBdr>
      <w:divsChild>
        <w:div w:id="353459544">
          <w:marLeft w:val="0"/>
          <w:marRight w:val="0"/>
          <w:marTop w:val="0"/>
          <w:marBottom w:val="0"/>
          <w:divBdr>
            <w:top w:val="none" w:sz="0" w:space="0" w:color="auto"/>
            <w:left w:val="none" w:sz="0" w:space="0" w:color="auto"/>
            <w:bottom w:val="none" w:sz="0" w:space="0" w:color="auto"/>
            <w:right w:val="none" w:sz="0" w:space="0" w:color="auto"/>
          </w:divBdr>
        </w:div>
      </w:divsChild>
    </w:div>
    <w:div w:id="472717704">
      <w:bodyDiv w:val="1"/>
      <w:marLeft w:val="0"/>
      <w:marRight w:val="0"/>
      <w:marTop w:val="0"/>
      <w:marBottom w:val="0"/>
      <w:divBdr>
        <w:top w:val="none" w:sz="0" w:space="0" w:color="auto"/>
        <w:left w:val="none" w:sz="0" w:space="0" w:color="auto"/>
        <w:bottom w:val="none" w:sz="0" w:space="0" w:color="auto"/>
        <w:right w:val="none" w:sz="0" w:space="0" w:color="auto"/>
      </w:divBdr>
      <w:divsChild>
        <w:div w:id="2055959958">
          <w:marLeft w:val="0"/>
          <w:marRight w:val="0"/>
          <w:marTop w:val="0"/>
          <w:marBottom w:val="0"/>
          <w:divBdr>
            <w:top w:val="none" w:sz="0" w:space="0" w:color="auto"/>
            <w:left w:val="none" w:sz="0" w:space="0" w:color="auto"/>
            <w:bottom w:val="none" w:sz="0" w:space="0" w:color="auto"/>
            <w:right w:val="none" w:sz="0" w:space="0" w:color="auto"/>
          </w:divBdr>
          <w:divsChild>
            <w:div w:id="439297483">
              <w:marLeft w:val="0"/>
              <w:marRight w:val="0"/>
              <w:marTop w:val="0"/>
              <w:marBottom w:val="0"/>
              <w:divBdr>
                <w:top w:val="none" w:sz="0" w:space="0" w:color="auto"/>
                <w:left w:val="none" w:sz="0" w:space="0" w:color="auto"/>
                <w:bottom w:val="none" w:sz="0" w:space="0" w:color="auto"/>
                <w:right w:val="none" w:sz="0" w:space="0" w:color="auto"/>
              </w:divBdr>
              <w:divsChild>
                <w:div w:id="1561674807">
                  <w:marLeft w:val="0"/>
                  <w:marRight w:val="0"/>
                  <w:marTop w:val="0"/>
                  <w:marBottom w:val="0"/>
                  <w:divBdr>
                    <w:top w:val="none" w:sz="0" w:space="0" w:color="auto"/>
                    <w:left w:val="none" w:sz="0" w:space="0" w:color="auto"/>
                    <w:bottom w:val="none" w:sz="0" w:space="0" w:color="auto"/>
                    <w:right w:val="none" w:sz="0" w:space="0" w:color="auto"/>
                  </w:divBdr>
                  <w:divsChild>
                    <w:div w:id="2134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725220">
      <w:bodyDiv w:val="1"/>
      <w:marLeft w:val="0"/>
      <w:marRight w:val="0"/>
      <w:marTop w:val="0"/>
      <w:marBottom w:val="0"/>
      <w:divBdr>
        <w:top w:val="none" w:sz="0" w:space="0" w:color="auto"/>
        <w:left w:val="none" w:sz="0" w:space="0" w:color="auto"/>
        <w:bottom w:val="none" w:sz="0" w:space="0" w:color="auto"/>
        <w:right w:val="none" w:sz="0" w:space="0" w:color="auto"/>
      </w:divBdr>
      <w:divsChild>
        <w:div w:id="1330790799">
          <w:marLeft w:val="0"/>
          <w:marRight w:val="0"/>
          <w:marTop w:val="0"/>
          <w:marBottom w:val="0"/>
          <w:divBdr>
            <w:top w:val="none" w:sz="0" w:space="0" w:color="auto"/>
            <w:left w:val="none" w:sz="0" w:space="0" w:color="auto"/>
            <w:bottom w:val="none" w:sz="0" w:space="0" w:color="auto"/>
            <w:right w:val="none" w:sz="0" w:space="0" w:color="auto"/>
          </w:divBdr>
        </w:div>
      </w:divsChild>
    </w:div>
    <w:div w:id="552348212">
      <w:bodyDiv w:val="1"/>
      <w:marLeft w:val="0"/>
      <w:marRight w:val="0"/>
      <w:marTop w:val="0"/>
      <w:marBottom w:val="0"/>
      <w:divBdr>
        <w:top w:val="none" w:sz="0" w:space="0" w:color="auto"/>
        <w:left w:val="none" w:sz="0" w:space="0" w:color="auto"/>
        <w:bottom w:val="none" w:sz="0" w:space="0" w:color="auto"/>
        <w:right w:val="none" w:sz="0" w:space="0" w:color="auto"/>
      </w:divBdr>
    </w:div>
    <w:div w:id="638145574">
      <w:bodyDiv w:val="1"/>
      <w:marLeft w:val="0"/>
      <w:marRight w:val="0"/>
      <w:marTop w:val="0"/>
      <w:marBottom w:val="0"/>
      <w:divBdr>
        <w:top w:val="none" w:sz="0" w:space="0" w:color="auto"/>
        <w:left w:val="none" w:sz="0" w:space="0" w:color="auto"/>
        <w:bottom w:val="none" w:sz="0" w:space="0" w:color="auto"/>
        <w:right w:val="none" w:sz="0" w:space="0" w:color="auto"/>
      </w:divBdr>
      <w:divsChild>
        <w:div w:id="1253932262">
          <w:marLeft w:val="0"/>
          <w:marRight w:val="0"/>
          <w:marTop w:val="0"/>
          <w:marBottom w:val="0"/>
          <w:divBdr>
            <w:top w:val="none" w:sz="0" w:space="0" w:color="auto"/>
            <w:left w:val="none" w:sz="0" w:space="0" w:color="auto"/>
            <w:bottom w:val="none" w:sz="0" w:space="0" w:color="auto"/>
            <w:right w:val="none" w:sz="0" w:space="0" w:color="auto"/>
          </w:divBdr>
          <w:divsChild>
            <w:div w:id="1805004652">
              <w:marLeft w:val="0"/>
              <w:marRight w:val="150"/>
              <w:marTop w:val="0"/>
              <w:marBottom w:val="0"/>
              <w:divBdr>
                <w:top w:val="none" w:sz="0" w:space="0" w:color="auto"/>
                <w:left w:val="none" w:sz="0" w:space="0" w:color="auto"/>
                <w:bottom w:val="none" w:sz="0" w:space="0" w:color="auto"/>
                <w:right w:val="none" w:sz="0" w:space="0" w:color="auto"/>
              </w:divBdr>
              <w:divsChild>
                <w:div w:id="976493409">
                  <w:marLeft w:val="0"/>
                  <w:marRight w:val="150"/>
                  <w:marTop w:val="150"/>
                  <w:marBottom w:val="0"/>
                  <w:divBdr>
                    <w:top w:val="none" w:sz="0" w:space="0" w:color="auto"/>
                    <w:left w:val="none" w:sz="0" w:space="0" w:color="auto"/>
                    <w:bottom w:val="none" w:sz="0" w:space="0" w:color="auto"/>
                    <w:right w:val="none" w:sz="0" w:space="0" w:color="auto"/>
                  </w:divBdr>
                </w:div>
              </w:divsChild>
            </w:div>
            <w:div w:id="581647919">
              <w:marLeft w:val="0"/>
              <w:marRight w:val="150"/>
              <w:marTop w:val="0"/>
              <w:marBottom w:val="0"/>
              <w:divBdr>
                <w:top w:val="none" w:sz="0" w:space="0" w:color="auto"/>
                <w:left w:val="none" w:sz="0" w:space="0" w:color="auto"/>
                <w:bottom w:val="none" w:sz="0" w:space="0" w:color="auto"/>
                <w:right w:val="none" w:sz="0" w:space="0" w:color="auto"/>
              </w:divBdr>
              <w:divsChild>
                <w:div w:id="1401631557">
                  <w:marLeft w:val="0"/>
                  <w:marRight w:val="150"/>
                  <w:marTop w:val="150"/>
                  <w:marBottom w:val="0"/>
                  <w:divBdr>
                    <w:top w:val="none" w:sz="0" w:space="0" w:color="auto"/>
                    <w:left w:val="none" w:sz="0" w:space="0" w:color="auto"/>
                    <w:bottom w:val="none" w:sz="0" w:space="0" w:color="auto"/>
                    <w:right w:val="none" w:sz="0" w:space="0" w:color="auto"/>
                  </w:divBdr>
                </w:div>
              </w:divsChild>
            </w:div>
            <w:div w:id="1209955652">
              <w:marLeft w:val="0"/>
              <w:marRight w:val="150"/>
              <w:marTop w:val="0"/>
              <w:marBottom w:val="0"/>
              <w:divBdr>
                <w:top w:val="none" w:sz="0" w:space="0" w:color="auto"/>
                <w:left w:val="none" w:sz="0" w:space="0" w:color="auto"/>
                <w:bottom w:val="none" w:sz="0" w:space="0" w:color="auto"/>
                <w:right w:val="none" w:sz="0" w:space="0" w:color="auto"/>
              </w:divBdr>
              <w:divsChild>
                <w:div w:id="734931027">
                  <w:marLeft w:val="0"/>
                  <w:marRight w:val="150"/>
                  <w:marTop w:val="150"/>
                  <w:marBottom w:val="0"/>
                  <w:divBdr>
                    <w:top w:val="none" w:sz="0" w:space="0" w:color="auto"/>
                    <w:left w:val="none" w:sz="0" w:space="0" w:color="auto"/>
                    <w:bottom w:val="none" w:sz="0" w:space="0" w:color="auto"/>
                    <w:right w:val="none" w:sz="0" w:space="0" w:color="auto"/>
                  </w:divBdr>
                </w:div>
              </w:divsChild>
            </w:div>
          </w:divsChild>
        </w:div>
      </w:divsChild>
    </w:div>
    <w:div w:id="648942729">
      <w:bodyDiv w:val="1"/>
      <w:marLeft w:val="0"/>
      <w:marRight w:val="0"/>
      <w:marTop w:val="0"/>
      <w:marBottom w:val="0"/>
      <w:divBdr>
        <w:top w:val="none" w:sz="0" w:space="0" w:color="auto"/>
        <w:left w:val="none" w:sz="0" w:space="0" w:color="auto"/>
        <w:bottom w:val="none" w:sz="0" w:space="0" w:color="auto"/>
        <w:right w:val="none" w:sz="0" w:space="0" w:color="auto"/>
      </w:divBdr>
      <w:divsChild>
        <w:div w:id="899634513">
          <w:marLeft w:val="0"/>
          <w:marRight w:val="0"/>
          <w:marTop w:val="0"/>
          <w:marBottom w:val="0"/>
          <w:divBdr>
            <w:top w:val="none" w:sz="0" w:space="0" w:color="auto"/>
            <w:left w:val="none" w:sz="0" w:space="0" w:color="auto"/>
            <w:bottom w:val="none" w:sz="0" w:space="0" w:color="auto"/>
            <w:right w:val="none" w:sz="0" w:space="0" w:color="auto"/>
          </w:divBdr>
        </w:div>
      </w:divsChild>
    </w:div>
    <w:div w:id="711997199">
      <w:bodyDiv w:val="1"/>
      <w:marLeft w:val="0"/>
      <w:marRight w:val="0"/>
      <w:marTop w:val="0"/>
      <w:marBottom w:val="0"/>
      <w:divBdr>
        <w:top w:val="none" w:sz="0" w:space="0" w:color="auto"/>
        <w:left w:val="none" w:sz="0" w:space="0" w:color="auto"/>
        <w:bottom w:val="none" w:sz="0" w:space="0" w:color="auto"/>
        <w:right w:val="none" w:sz="0" w:space="0" w:color="auto"/>
      </w:divBdr>
    </w:div>
    <w:div w:id="729036065">
      <w:bodyDiv w:val="1"/>
      <w:marLeft w:val="0"/>
      <w:marRight w:val="0"/>
      <w:marTop w:val="0"/>
      <w:marBottom w:val="0"/>
      <w:divBdr>
        <w:top w:val="none" w:sz="0" w:space="0" w:color="auto"/>
        <w:left w:val="none" w:sz="0" w:space="0" w:color="auto"/>
        <w:bottom w:val="none" w:sz="0" w:space="0" w:color="auto"/>
        <w:right w:val="none" w:sz="0" w:space="0" w:color="auto"/>
      </w:divBdr>
    </w:div>
    <w:div w:id="744762409">
      <w:bodyDiv w:val="1"/>
      <w:marLeft w:val="0"/>
      <w:marRight w:val="0"/>
      <w:marTop w:val="0"/>
      <w:marBottom w:val="0"/>
      <w:divBdr>
        <w:top w:val="none" w:sz="0" w:space="0" w:color="auto"/>
        <w:left w:val="none" w:sz="0" w:space="0" w:color="auto"/>
        <w:bottom w:val="none" w:sz="0" w:space="0" w:color="auto"/>
        <w:right w:val="none" w:sz="0" w:space="0" w:color="auto"/>
      </w:divBdr>
    </w:div>
    <w:div w:id="759762857">
      <w:bodyDiv w:val="1"/>
      <w:marLeft w:val="0"/>
      <w:marRight w:val="0"/>
      <w:marTop w:val="0"/>
      <w:marBottom w:val="0"/>
      <w:divBdr>
        <w:top w:val="none" w:sz="0" w:space="0" w:color="auto"/>
        <w:left w:val="none" w:sz="0" w:space="0" w:color="auto"/>
        <w:bottom w:val="none" w:sz="0" w:space="0" w:color="auto"/>
        <w:right w:val="none" w:sz="0" w:space="0" w:color="auto"/>
      </w:divBdr>
    </w:div>
    <w:div w:id="802113626">
      <w:bodyDiv w:val="1"/>
      <w:marLeft w:val="0"/>
      <w:marRight w:val="0"/>
      <w:marTop w:val="0"/>
      <w:marBottom w:val="0"/>
      <w:divBdr>
        <w:top w:val="none" w:sz="0" w:space="0" w:color="auto"/>
        <w:left w:val="none" w:sz="0" w:space="0" w:color="auto"/>
        <w:bottom w:val="none" w:sz="0" w:space="0" w:color="auto"/>
        <w:right w:val="none" w:sz="0" w:space="0" w:color="auto"/>
      </w:divBdr>
    </w:div>
    <w:div w:id="911352779">
      <w:bodyDiv w:val="1"/>
      <w:marLeft w:val="0"/>
      <w:marRight w:val="0"/>
      <w:marTop w:val="0"/>
      <w:marBottom w:val="0"/>
      <w:divBdr>
        <w:top w:val="none" w:sz="0" w:space="0" w:color="auto"/>
        <w:left w:val="none" w:sz="0" w:space="0" w:color="auto"/>
        <w:bottom w:val="none" w:sz="0" w:space="0" w:color="auto"/>
        <w:right w:val="none" w:sz="0" w:space="0" w:color="auto"/>
      </w:divBdr>
      <w:divsChild>
        <w:div w:id="260846344">
          <w:marLeft w:val="0"/>
          <w:marRight w:val="0"/>
          <w:marTop w:val="0"/>
          <w:marBottom w:val="0"/>
          <w:divBdr>
            <w:top w:val="none" w:sz="0" w:space="0" w:color="auto"/>
            <w:left w:val="none" w:sz="0" w:space="0" w:color="auto"/>
            <w:bottom w:val="none" w:sz="0" w:space="0" w:color="auto"/>
            <w:right w:val="none" w:sz="0" w:space="0" w:color="auto"/>
          </w:divBdr>
        </w:div>
        <w:div w:id="1176267547">
          <w:marLeft w:val="0"/>
          <w:marRight w:val="0"/>
          <w:marTop w:val="0"/>
          <w:marBottom w:val="0"/>
          <w:divBdr>
            <w:top w:val="none" w:sz="0" w:space="0" w:color="auto"/>
            <w:left w:val="none" w:sz="0" w:space="0" w:color="auto"/>
            <w:bottom w:val="none" w:sz="0" w:space="0" w:color="auto"/>
            <w:right w:val="none" w:sz="0" w:space="0" w:color="auto"/>
          </w:divBdr>
        </w:div>
        <w:div w:id="398674187">
          <w:marLeft w:val="0"/>
          <w:marRight w:val="0"/>
          <w:marTop w:val="0"/>
          <w:marBottom w:val="0"/>
          <w:divBdr>
            <w:top w:val="none" w:sz="0" w:space="0" w:color="auto"/>
            <w:left w:val="none" w:sz="0" w:space="0" w:color="auto"/>
            <w:bottom w:val="none" w:sz="0" w:space="0" w:color="auto"/>
            <w:right w:val="none" w:sz="0" w:space="0" w:color="auto"/>
          </w:divBdr>
        </w:div>
        <w:div w:id="1464733332">
          <w:marLeft w:val="0"/>
          <w:marRight w:val="0"/>
          <w:marTop w:val="0"/>
          <w:marBottom w:val="0"/>
          <w:divBdr>
            <w:top w:val="none" w:sz="0" w:space="0" w:color="auto"/>
            <w:left w:val="none" w:sz="0" w:space="0" w:color="auto"/>
            <w:bottom w:val="none" w:sz="0" w:space="0" w:color="auto"/>
            <w:right w:val="none" w:sz="0" w:space="0" w:color="auto"/>
          </w:divBdr>
        </w:div>
        <w:div w:id="1418475762">
          <w:marLeft w:val="0"/>
          <w:marRight w:val="0"/>
          <w:marTop w:val="0"/>
          <w:marBottom w:val="0"/>
          <w:divBdr>
            <w:top w:val="none" w:sz="0" w:space="0" w:color="auto"/>
            <w:left w:val="none" w:sz="0" w:space="0" w:color="auto"/>
            <w:bottom w:val="none" w:sz="0" w:space="0" w:color="auto"/>
            <w:right w:val="none" w:sz="0" w:space="0" w:color="auto"/>
          </w:divBdr>
        </w:div>
      </w:divsChild>
    </w:div>
    <w:div w:id="992366275">
      <w:bodyDiv w:val="1"/>
      <w:marLeft w:val="0"/>
      <w:marRight w:val="0"/>
      <w:marTop w:val="0"/>
      <w:marBottom w:val="0"/>
      <w:divBdr>
        <w:top w:val="none" w:sz="0" w:space="0" w:color="auto"/>
        <w:left w:val="none" w:sz="0" w:space="0" w:color="auto"/>
        <w:bottom w:val="none" w:sz="0" w:space="0" w:color="auto"/>
        <w:right w:val="none" w:sz="0" w:space="0" w:color="auto"/>
      </w:divBdr>
    </w:div>
    <w:div w:id="1089620073">
      <w:bodyDiv w:val="1"/>
      <w:marLeft w:val="0"/>
      <w:marRight w:val="0"/>
      <w:marTop w:val="0"/>
      <w:marBottom w:val="0"/>
      <w:divBdr>
        <w:top w:val="none" w:sz="0" w:space="0" w:color="auto"/>
        <w:left w:val="none" w:sz="0" w:space="0" w:color="auto"/>
        <w:bottom w:val="none" w:sz="0" w:space="0" w:color="auto"/>
        <w:right w:val="none" w:sz="0" w:space="0" w:color="auto"/>
      </w:divBdr>
    </w:div>
    <w:div w:id="1151361683">
      <w:bodyDiv w:val="1"/>
      <w:marLeft w:val="0"/>
      <w:marRight w:val="0"/>
      <w:marTop w:val="0"/>
      <w:marBottom w:val="0"/>
      <w:divBdr>
        <w:top w:val="none" w:sz="0" w:space="0" w:color="auto"/>
        <w:left w:val="none" w:sz="0" w:space="0" w:color="auto"/>
        <w:bottom w:val="none" w:sz="0" w:space="0" w:color="auto"/>
        <w:right w:val="none" w:sz="0" w:space="0" w:color="auto"/>
      </w:divBdr>
    </w:div>
    <w:div w:id="1224217437">
      <w:bodyDiv w:val="1"/>
      <w:marLeft w:val="0"/>
      <w:marRight w:val="0"/>
      <w:marTop w:val="0"/>
      <w:marBottom w:val="0"/>
      <w:divBdr>
        <w:top w:val="none" w:sz="0" w:space="0" w:color="auto"/>
        <w:left w:val="none" w:sz="0" w:space="0" w:color="auto"/>
        <w:bottom w:val="none" w:sz="0" w:space="0" w:color="auto"/>
        <w:right w:val="none" w:sz="0" w:space="0" w:color="auto"/>
      </w:divBdr>
    </w:div>
    <w:div w:id="1259942532">
      <w:bodyDiv w:val="1"/>
      <w:marLeft w:val="0"/>
      <w:marRight w:val="0"/>
      <w:marTop w:val="0"/>
      <w:marBottom w:val="0"/>
      <w:divBdr>
        <w:top w:val="none" w:sz="0" w:space="0" w:color="auto"/>
        <w:left w:val="none" w:sz="0" w:space="0" w:color="auto"/>
        <w:bottom w:val="none" w:sz="0" w:space="0" w:color="auto"/>
        <w:right w:val="none" w:sz="0" w:space="0" w:color="auto"/>
      </w:divBdr>
      <w:divsChild>
        <w:div w:id="1218475505">
          <w:marLeft w:val="0"/>
          <w:marRight w:val="0"/>
          <w:marTop w:val="0"/>
          <w:marBottom w:val="0"/>
          <w:divBdr>
            <w:top w:val="none" w:sz="0" w:space="0" w:color="auto"/>
            <w:left w:val="none" w:sz="0" w:space="0" w:color="auto"/>
            <w:bottom w:val="none" w:sz="0" w:space="0" w:color="auto"/>
            <w:right w:val="none" w:sz="0" w:space="0" w:color="auto"/>
          </w:divBdr>
          <w:divsChild>
            <w:div w:id="41833950">
              <w:marLeft w:val="0"/>
              <w:marRight w:val="0"/>
              <w:marTop w:val="0"/>
              <w:marBottom w:val="0"/>
              <w:divBdr>
                <w:top w:val="none" w:sz="0" w:space="0" w:color="auto"/>
                <w:left w:val="none" w:sz="0" w:space="0" w:color="auto"/>
                <w:bottom w:val="none" w:sz="0" w:space="0" w:color="auto"/>
                <w:right w:val="none" w:sz="0" w:space="0" w:color="auto"/>
              </w:divBdr>
            </w:div>
            <w:div w:id="88896802">
              <w:marLeft w:val="0"/>
              <w:marRight w:val="0"/>
              <w:marTop w:val="0"/>
              <w:marBottom w:val="0"/>
              <w:divBdr>
                <w:top w:val="none" w:sz="0" w:space="0" w:color="auto"/>
                <w:left w:val="none" w:sz="0" w:space="0" w:color="auto"/>
                <w:bottom w:val="none" w:sz="0" w:space="0" w:color="auto"/>
                <w:right w:val="none" w:sz="0" w:space="0" w:color="auto"/>
              </w:divBdr>
              <w:divsChild>
                <w:div w:id="992489225">
                  <w:marLeft w:val="0"/>
                  <w:marRight w:val="0"/>
                  <w:marTop w:val="0"/>
                  <w:marBottom w:val="0"/>
                  <w:divBdr>
                    <w:top w:val="none" w:sz="0" w:space="0" w:color="auto"/>
                    <w:left w:val="none" w:sz="0" w:space="0" w:color="auto"/>
                    <w:bottom w:val="none" w:sz="0" w:space="0" w:color="auto"/>
                    <w:right w:val="none" w:sz="0" w:space="0" w:color="auto"/>
                  </w:divBdr>
                </w:div>
                <w:div w:id="1354066868">
                  <w:marLeft w:val="0"/>
                  <w:marRight w:val="0"/>
                  <w:marTop w:val="0"/>
                  <w:marBottom w:val="0"/>
                  <w:divBdr>
                    <w:top w:val="none" w:sz="0" w:space="0" w:color="auto"/>
                    <w:left w:val="none" w:sz="0" w:space="0" w:color="auto"/>
                    <w:bottom w:val="none" w:sz="0" w:space="0" w:color="auto"/>
                    <w:right w:val="none" w:sz="0" w:space="0" w:color="auto"/>
                  </w:divBdr>
                  <w:divsChild>
                    <w:div w:id="6495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83966">
      <w:bodyDiv w:val="1"/>
      <w:marLeft w:val="0"/>
      <w:marRight w:val="0"/>
      <w:marTop w:val="0"/>
      <w:marBottom w:val="0"/>
      <w:divBdr>
        <w:top w:val="none" w:sz="0" w:space="0" w:color="auto"/>
        <w:left w:val="none" w:sz="0" w:space="0" w:color="auto"/>
        <w:bottom w:val="none" w:sz="0" w:space="0" w:color="auto"/>
        <w:right w:val="none" w:sz="0" w:space="0" w:color="auto"/>
      </w:divBdr>
    </w:div>
    <w:div w:id="1377240526">
      <w:bodyDiv w:val="1"/>
      <w:marLeft w:val="0"/>
      <w:marRight w:val="0"/>
      <w:marTop w:val="0"/>
      <w:marBottom w:val="0"/>
      <w:divBdr>
        <w:top w:val="none" w:sz="0" w:space="0" w:color="auto"/>
        <w:left w:val="none" w:sz="0" w:space="0" w:color="auto"/>
        <w:bottom w:val="none" w:sz="0" w:space="0" w:color="auto"/>
        <w:right w:val="none" w:sz="0" w:space="0" w:color="auto"/>
      </w:divBdr>
    </w:div>
    <w:div w:id="1427120393">
      <w:bodyDiv w:val="1"/>
      <w:marLeft w:val="0"/>
      <w:marRight w:val="0"/>
      <w:marTop w:val="0"/>
      <w:marBottom w:val="0"/>
      <w:divBdr>
        <w:top w:val="none" w:sz="0" w:space="0" w:color="auto"/>
        <w:left w:val="none" w:sz="0" w:space="0" w:color="auto"/>
        <w:bottom w:val="none" w:sz="0" w:space="0" w:color="auto"/>
        <w:right w:val="none" w:sz="0" w:space="0" w:color="auto"/>
      </w:divBdr>
    </w:div>
    <w:div w:id="1492020931">
      <w:bodyDiv w:val="1"/>
      <w:marLeft w:val="0"/>
      <w:marRight w:val="0"/>
      <w:marTop w:val="0"/>
      <w:marBottom w:val="0"/>
      <w:divBdr>
        <w:top w:val="none" w:sz="0" w:space="0" w:color="auto"/>
        <w:left w:val="none" w:sz="0" w:space="0" w:color="auto"/>
        <w:bottom w:val="none" w:sz="0" w:space="0" w:color="auto"/>
        <w:right w:val="none" w:sz="0" w:space="0" w:color="auto"/>
      </w:divBdr>
      <w:divsChild>
        <w:div w:id="74742314">
          <w:marLeft w:val="0"/>
          <w:marRight w:val="0"/>
          <w:marTop w:val="0"/>
          <w:marBottom w:val="0"/>
          <w:divBdr>
            <w:top w:val="none" w:sz="0" w:space="0" w:color="auto"/>
            <w:left w:val="none" w:sz="0" w:space="0" w:color="auto"/>
            <w:bottom w:val="none" w:sz="0" w:space="0" w:color="auto"/>
            <w:right w:val="none" w:sz="0" w:space="0" w:color="auto"/>
          </w:divBdr>
          <w:divsChild>
            <w:div w:id="24768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9087">
      <w:bodyDiv w:val="1"/>
      <w:marLeft w:val="0"/>
      <w:marRight w:val="0"/>
      <w:marTop w:val="0"/>
      <w:marBottom w:val="0"/>
      <w:divBdr>
        <w:top w:val="none" w:sz="0" w:space="0" w:color="auto"/>
        <w:left w:val="none" w:sz="0" w:space="0" w:color="auto"/>
        <w:bottom w:val="none" w:sz="0" w:space="0" w:color="auto"/>
        <w:right w:val="none" w:sz="0" w:space="0" w:color="auto"/>
      </w:divBdr>
    </w:div>
    <w:div w:id="1513253353">
      <w:bodyDiv w:val="1"/>
      <w:marLeft w:val="0"/>
      <w:marRight w:val="0"/>
      <w:marTop w:val="0"/>
      <w:marBottom w:val="0"/>
      <w:divBdr>
        <w:top w:val="none" w:sz="0" w:space="0" w:color="auto"/>
        <w:left w:val="none" w:sz="0" w:space="0" w:color="auto"/>
        <w:bottom w:val="none" w:sz="0" w:space="0" w:color="auto"/>
        <w:right w:val="none" w:sz="0" w:space="0" w:color="auto"/>
      </w:divBdr>
    </w:div>
    <w:div w:id="1535339899">
      <w:bodyDiv w:val="1"/>
      <w:marLeft w:val="0"/>
      <w:marRight w:val="0"/>
      <w:marTop w:val="0"/>
      <w:marBottom w:val="0"/>
      <w:divBdr>
        <w:top w:val="none" w:sz="0" w:space="0" w:color="auto"/>
        <w:left w:val="none" w:sz="0" w:space="0" w:color="auto"/>
        <w:bottom w:val="none" w:sz="0" w:space="0" w:color="auto"/>
        <w:right w:val="none" w:sz="0" w:space="0" w:color="auto"/>
      </w:divBdr>
    </w:div>
    <w:div w:id="1545216764">
      <w:bodyDiv w:val="1"/>
      <w:marLeft w:val="0"/>
      <w:marRight w:val="0"/>
      <w:marTop w:val="0"/>
      <w:marBottom w:val="0"/>
      <w:divBdr>
        <w:top w:val="none" w:sz="0" w:space="0" w:color="auto"/>
        <w:left w:val="none" w:sz="0" w:space="0" w:color="auto"/>
        <w:bottom w:val="none" w:sz="0" w:space="0" w:color="auto"/>
        <w:right w:val="none" w:sz="0" w:space="0" w:color="auto"/>
      </w:divBdr>
    </w:div>
    <w:div w:id="1629166664">
      <w:bodyDiv w:val="1"/>
      <w:marLeft w:val="0"/>
      <w:marRight w:val="0"/>
      <w:marTop w:val="0"/>
      <w:marBottom w:val="0"/>
      <w:divBdr>
        <w:top w:val="none" w:sz="0" w:space="0" w:color="auto"/>
        <w:left w:val="none" w:sz="0" w:space="0" w:color="auto"/>
        <w:bottom w:val="none" w:sz="0" w:space="0" w:color="auto"/>
        <w:right w:val="none" w:sz="0" w:space="0" w:color="auto"/>
      </w:divBdr>
    </w:div>
    <w:div w:id="1696686883">
      <w:bodyDiv w:val="1"/>
      <w:marLeft w:val="0"/>
      <w:marRight w:val="0"/>
      <w:marTop w:val="0"/>
      <w:marBottom w:val="0"/>
      <w:divBdr>
        <w:top w:val="none" w:sz="0" w:space="0" w:color="auto"/>
        <w:left w:val="none" w:sz="0" w:space="0" w:color="auto"/>
        <w:bottom w:val="none" w:sz="0" w:space="0" w:color="auto"/>
        <w:right w:val="none" w:sz="0" w:space="0" w:color="auto"/>
      </w:divBdr>
    </w:div>
    <w:div w:id="1779451720">
      <w:bodyDiv w:val="1"/>
      <w:marLeft w:val="0"/>
      <w:marRight w:val="0"/>
      <w:marTop w:val="0"/>
      <w:marBottom w:val="0"/>
      <w:divBdr>
        <w:top w:val="none" w:sz="0" w:space="0" w:color="auto"/>
        <w:left w:val="none" w:sz="0" w:space="0" w:color="auto"/>
        <w:bottom w:val="none" w:sz="0" w:space="0" w:color="auto"/>
        <w:right w:val="none" w:sz="0" w:space="0" w:color="auto"/>
      </w:divBdr>
    </w:div>
    <w:div w:id="1820150543">
      <w:bodyDiv w:val="1"/>
      <w:marLeft w:val="0"/>
      <w:marRight w:val="0"/>
      <w:marTop w:val="0"/>
      <w:marBottom w:val="0"/>
      <w:divBdr>
        <w:top w:val="none" w:sz="0" w:space="0" w:color="auto"/>
        <w:left w:val="none" w:sz="0" w:space="0" w:color="auto"/>
        <w:bottom w:val="none" w:sz="0" w:space="0" w:color="auto"/>
        <w:right w:val="none" w:sz="0" w:space="0" w:color="auto"/>
      </w:divBdr>
    </w:div>
    <w:div w:id="1834489181">
      <w:bodyDiv w:val="1"/>
      <w:marLeft w:val="0"/>
      <w:marRight w:val="0"/>
      <w:marTop w:val="0"/>
      <w:marBottom w:val="0"/>
      <w:divBdr>
        <w:top w:val="none" w:sz="0" w:space="0" w:color="auto"/>
        <w:left w:val="none" w:sz="0" w:space="0" w:color="auto"/>
        <w:bottom w:val="none" w:sz="0" w:space="0" w:color="auto"/>
        <w:right w:val="none" w:sz="0" w:space="0" w:color="auto"/>
      </w:divBdr>
    </w:div>
    <w:div w:id="1861888963">
      <w:bodyDiv w:val="1"/>
      <w:marLeft w:val="0"/>
      <w:marRight w:val="0"/>
      <w:marTop w:val="0"/>
      <w:marBottom w:val="0"/>
      <w:divBdr>
        <w:top w:val="none" w:sz="0" w:space="0" w:color="auto"/>
        <w:left w:val="none" w:sz="0" w:space="0" w:color="auto"/>
        <w:bottom w:val="none" w:sz="0" w:space="0" w:color="auto"/>
        <w:right w:val="none" w:sz="0" w:space="0" w:color="auto"/>
      </w:divBdr>
      <w:divsChild>
        <w:div w:id="1091705627">
          <w:marLeft w:val="0"/>
          <w:marRight w:val="0"/>
          <w:marTop w:val="0"/>
          <w:marBottom w:val="0"/>
          <w:divBdr>
            <w:top w:val="none" w:sz="0" w:space="0" w:color="auto"/>
            <w:left w:val="none" w:sz="0" w:space="0" w:color="auto"/>
            <w:bottom w:val="none" w:sz="0" w:space="0" w:color="auto"/>
            <w:right w:val="none" w:sz="0" w:space="0" w:color="auto"/>
          </w:divBdr>
        </w:div>
      </w:divsChild>
    </w:div>
    <w:div w:id="1897274139">
      <w:bodyDiv w:val="1"/>
      <w:marLeft w:val="0"/>
      <w:marRight w:val="0"/>
      <w:marTop w:val="0"/>
      <w:marBottom w:val="0"/>
      <w:divBdr>
        <w:top w:val="none" w:sz="0" w:space="0" w:color="auto"/>
        <w:left w:val="none" w:sz="0" w:space="0" w:color="auto"/>
        <w:bottom w:val="none" w:sz="0" w:space="0" w:color="auto"/>
        <w:right w:val="none" w:sz="0" w:space="0" w:color="auto"/>
      </w:divBdr>
      <w:divsChild>
        <w:div w:id="398407236">
          <w:marLeft w:val="0"/>
          <w:marRight w:val="0"/>
          <w:marTop w:val="0"/>
          <w:marBottom w:val="0"/>
          <w:divBdr>
            <w:top w:val="none" w:sz="0" w:space="0" w:color="auto"/>
            <w:left w:val="none" w:sz="0" w:space="0" w:color="auto"/>
            <w:bottom w:val="none" w:sz="0" w:space="0" w:color="auto"/>
            <w:right w:val="none" w:sz="0" w:space="0" w:color="auto"/>
          </w:divBdr>
          <w:divsChild>
            <w:div w:id="396827974">
              <w:marLeft w:val="0"/>
              <w:marRight w:val="0"/>
              <w:marTop w:val="0"/>
              <w:marBottom w:val="0"/>
              <w:divBdr>
                <w:top w:val="none" w:sz="0" w:space="0" w:color="auto"/>
                <w:left w:val="none" w:sz="0" w:space="0" w:color="auto"/>
                <w:bottom w:val="none" w:sz="0" w:space="0" w:color="auto"/>
                <w:right w:val="none" w:sz="0" w:space="0" w:color="auto"/>
              </w:divBdr>
              <w:divsChild>
                <w:div w:id="161972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077204">
      <w:bodyDiv w:val="1"/>
      <w:marLeft w:val="0"/>
      <w:marRight w:val="0"/>
      <w:marTop w:val="0"/>
      <w:marBottom w:val="0"/>
      <w:divBdr>
        <w:top w:val="none" w:sz="0" w:space="0" w:color="auto"/>
        <w:left w:val="none" w:sz="0" w:space="0" w:color="auto"/>
        <w:bottom w:val="none" w:sz="0" w:space="0" w:color="auto"/>
        <w:right w:val="none" w:sz="0" w:space="0" w:color="auto"/>
      </w:divBdr>
      <w:divsChild>
        <w:div w:id="449007815">
          <w:marLeft w:val="0"/>
          <w:marRight w:val="0"/>
          <w:marTop w:val="0"/>
          <w:marBottom w:val="0"/>
          <w:divBdr>
            <w:top w:val="none" w:sz="0" w:space="0" w:color="auto"/>
            <w:left w:val="none" w:sz="0" w:space="0" w:color="auto"/>
            <w:bottom w:val="none" w:sz="0" w:space="0" w:color="auto"/>
            <w:right w:val="none" w:sz="0" w:space="0" w:color="auto"/>
          </w:divBdr>
        </w:div>
      </w:divsChild>
    </w:div>
    <w:div w:id="2085297974">
      <w:bodyDiv w:val="1"/>
      <w:marLeft w:val="0"/>
      <w:marRight w:val="0"/>
      <w:marTop w:val="0"/>
      <w:marBottom w:val="0"/>
      <w:divBdr>
        <w:top w:val="none" w:sz="0" w:space="0" w:color="auto"/>
        <w:left w:val="none" w:sz="0" w:space="0" w:color="auto"/>
        <w:bottom w:val="none" w:sz="0" w:space="0" w:color="auto"/>
        <w:right w:val="none" w:sz="0" w:space="0" w:color="auto"/>
      </w:divBdr>
    </w:div>
    <w:div w:id="2126459444">
      <w:bodyDiv w:val="1"/>
      <w:marLeft w:val="0"/>
      <w:marRight w:val="0"/>
      <w:marTop w:val="0"/>
      <w:marBottom w:val="0"/>
      <w:divBdr>
        <w:top w:val="none" w:sz="0" w:space="0" w:color="auto"/>
        <w:left w:val="none" w:sz="0" w:space="0" w:color="auto"/>
        <w:bottom w:val="none" w:sz="0" w:space="0" w:color="auto"/>
        <w:right w:val="none" w:sz="0" w:space="0" w:color="auto"/>
      </w:divBdr>
      <w:divsChild>
        <w:div w:id="1390765737">
          <w:marLeft w:val="0"/>
          <w:marRight w:val="0"/>
          <w:marTop w:val="0"/>
          <w:marBottom w:val="0"/>
          <w:divBdr>
            <w:top w:val="none" w:sz="0" w:space="0" w:color="auto"/>
            <w:left w:val="none" w:sz="0" w:space="0" w:color="auto"/>
            <w:bottom w:val="none" w:sz="0" w:space="0" w:color="auto"/>
            <w:right w:val="none" w:sz="0" w:space="0" w:color="auto"/>
          </w:divBdr>
          <w:divsChild>
            <w:div w:id="16359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info@new-ground.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ilokorkelair/Dropbox/Thilo/WK/Global%20Word%20Templates%20on%20Dropbox/New%20Ground%20-%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FF7C9-5E8E-A449-87AC-F3631B423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 Ground - template.dotm</Template>
  <TotalTime>1</TotalTime>
  <Pages>33</Pages>
  <Words>7613</Words>
  <Characters>43399</Characters>
  <Application>Microsoft Office Word</Application>
  <DocSecurity>0</DocSecurity>
  <Lines>361</Lines>
  <Paragraphs>101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Thilo Koerkel</cp:lastModifiedBy>
  <cp:revision>3</cp:revision>
  <cp:lastPrinted>1899-12-31T23:00:00Z</cp:lastPrinted>
  <dcterms:created xsi:type="dcterms:W3CDTF">2026-02-27T21:21:00Z</dcterms:created>
  <dcterms:modified xsi:type="dcterms:W3CDTF">2026-03-02T22:47:00Z</dcterms:modified>
  <dc:language>en-US</dc:language>
</cp:coreProperties>
</file>